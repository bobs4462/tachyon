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226A33" w14:textId="77777777" w:rsidR="005C1C37" w:rsidRDefault="005C1C37" w:rsidP="00DE4C41">
      <w:pPr>
        <w:spacing w:before="0" w:after="0" w:line="240" w:lineRule="auto"/>
        <w:jc w:val="center"/>
        <w:rPr>
          <w:b/>
          <w:bCs/>
          <w:sz w:val="28"/>
          <w:szCs w:val="28"/>
        </w:rPr>
      </w:pPr>
      <w:r>
        <w:rPr>
          <w:noProof/>
          <w:lang w:val="en-US" w:eastAsia="en-US"/>
        </w:rPr>
        <w:drawing>
          <wp:inline distT="0" distB="0" distL="0" distR="0" wp14:anchorId="0221445F" wp14:editId="5148A530">
            <wp:extent cx="1483995" cy="845185"/>
            <wp:effectExtent l="0" t="0" r="1905" b="0"/>
            <wp:docPr id="1" name="Рисунок 1"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3995" cy="845185"/>
                    </a:xfrm>
                    <a:prstGeom prst="rect">
                      <a:avLst/>
                    </a:prstGeom>
                    <a:noFill/>
                    <a:ln>
                      <a:noFill/>
                    </a:ln>
                  </pic:spPr>
                </pic:pic>
              </a:graphicData>
            </a:graphic>
          </wp:inline>
        </w:drawing>
      </w:r>
    </w:p>
    <w:p w14:paraId="02510132" w14:textId="77777777" w:rsidR="005C1C37" w:rsidRPr="00035A02" w:rsidRDefault="005C1C37" w:rsidP="00DE4C41">
      <w:pPr>
        <w:spacing w:before="0" w:after="0" w:line="240" w:lineRule="auto"/>
        <w:jc w:val="center"/>
        <w:rPr>
          <w:b/>
          <w:bCs/>
        </w:rPr>
      </w:pPr>
      <w:r w:rsidRPr="07D23293">
        <w:rPr>
          <w:b/>
          <w:bCs/>
        </w:rPr>
        <w:t>МИНОБРНАУКИ РОССИИ</w:t>
      </w:r>
    </w:p>
    <w:p w14:paraId="78A78665" w14:textId="77777777" w:rsidR="005C1C37" w:rsidRPr="00035A02" w:rsidRDefault="005C1C37" w:rsidP="00DE4C41">
      <w:pPr>
        <w:spacing w:before="0" w:after="0" w:line="240" w:lineRule="auto"/>
        <w:jc w:val="center"/>
        <w:rPr>
          <w:b/>
          <w:bCs/>
        </w:rPr>
      </w:pPr>
      <w:r w:rsidRPr="07D23293">
        <w:rPr>
          <w:b/>
          <w:bCs/>
        </w:rPr>
        <w:t>федеральное государственное бюджетное образовательное учреждение</w:t>
      </w:r>
    </w:p>
    <w:p w14:paraId="4DDBC97A" w14:textId="77777777" w:rsidR="005C1C37" w:rsidRPr="00035A02" w:rsidRDefault="005C1C37" w:rsidP="00DE4C41">
      <w:pPr>
        <w:spacing w:before="0" w:after="0" w:line="240" w:lineRule="auto"/>
        <w:jc w:val="center"/>
        <w:rPr>
          <w:b/>
          <w:bCs/>
        </w:rPr>
      </w:pPr>
      <w:r w:rsidRPr="07D23293">
        <w:rPr>
          <w:b/>
          <w:bCs/>
        </w:rPr>
        <w:t>высшего образования</w:t>
      </w:r>
    </w:p>
    <w:p w14:paraId="03CD36C0" w14:textId="77777777" w:rsidR="005C1C37" w:rsidRPr="00035A02" w:rsidRDefault="005C1C37" w:rsidP="00DE4C41">
      <w:pPr>
        <w:spacing w:before="0" w:after="0" w:line="240" w:lineRule="auto"/>
        <w:jc w:val="center"/>
        <w:rPr>
          <w:b/>
          <w:bCs/>
        </w:rPr>
      </w:pPr>
      <w:r w:rsidRPr="07D23293">
        <w:rPr>
          <w:b/>
          <w:bCs/>
        </w:rPr>
        <w:t xml:space="preserve"> «Московский государственный технологический университет «СТАНКИН»</w:t>
      </w:r>
    </w:p>
    <w:p w14:paraId="72BA06AA" w14:textId="77777777" w:rsidR="005C1C37" w:rsidRPr="00035A02" w:rsidRDefault="005C1C37" w:rsidP="00DE4C41">
      <w:pPr>
        <w:pBdr>
          <w:bottom w:val="single" w:sz="4" w:space="1" w:color="auto"/>
        </w:pBdr>
        <w:spacing w:before="0" w:after="0" w:line="240" w:lineRule="auto"/>
        <w:jc w:val="center"/>
        <w:rPr>
          <w:sz w:val="22"/>
          <w:szCs w:val="22"/>
        </w:rPr>
      </w:pPr>
      <w:r w:rsidRPr="07D23293">
        <w:rPr>
          <w:b/>
          <w:bCs/>
        </w:rPr>
        <w:t>(ФГБОУ ВО «МГТУ «СТАНКИН»)</w:t>
      </w:r>
    </w:p>
    <w:p w14:paraId="659E9A52" w14:textId="77777777" w:rsidR="005C1C37" w:rsidRDefault="005C1C37" w:rsidP="00DE4C41">
      <w:pPr>
        <w:spacing w:before="0" w:after="0" w:line="240" w:lineRule="auto"/>
        <w:rPr>
          <w:i/>
          <w:sz w:val="18"/>
        </w:rPr>
      </w:pPr>
    </w:p>
    <w:tbl>
      <w:tblPr>
        <w:tblW w:w="0" w:type="auto"/>
        <w:tblLook w:val="04A0" w:firstRow="1" w:lastRow="0" w:firstColumn="1" w:lastColumn="0" w:noHBand="0" w:noVBand="1"/>
      </w:tblPr>
      <w:tblGrid>
        <w:gridCol w:w="4703"/>
        <w:gridCol w:w="4702"/>
      </w:tblGrid>
      <w:tr w:rsidR="005C1C37" w:rsidRPr="002B1DF8" w14:paraId="43229BA8" w14:textId="77777777" w:rsidTr="007A6C35">
        <w:tc>
          <w:tcPr>
            <w:tcW w:w="4785" w:type="dxa"/>
          </w:tcPr>
          <w:p w14:paraId="109331A8" w14:textId="77777777" w:rsidR="005C1C37" w:rsidRPr="006254E7" w:rsidRDefault="005C1C37" w:rsidP="00DE4C41">
            <w:pPr>
              <w:spacing w:before="0" w:after="0" w:line="240" w:lineRule="auto"/>
              <w:rPr>
                <w:szCs w:val="24"/>
              </w:rPr>
            </w:pPr>
            <w:r w:rsidRPr="07D23293">
              <w:rPr>
                <w:b/>
                <w:bCs/>
              </w:rPr>
              <w:t xml:space="preserve">Институт </w:t>
            </w:r>
            <w:r>
              <w:br/>
            </w:r>
            <w:r w:rsidRPr="07D23293">
              <w:rPr>
                <w:b/>
                <w:bCs/>
              </w:rPr>
              <w:t xml:space="preserve">информационных </w:t>
            </w:r>
            <w:r>
              <w:br/>
            </w:r>
            <w:r w:rsidRPr="07D23293">
              <w:rPr>
                <w:b/>
                <w:bCs/>
              </w:rPr>
              <w:t>систем и технологий</w:t>
            </w:r>
          </w:p>
        </w:tc>
        <w:tc>
          <w:tcPr>
            <w:tcW w:w="4785" w:type="dxa"/>
          </w:tcPr>
          <w:p w14:paraId="79E4A2CA" w14:textId="77777777" w:rsidR="005C1C37" w:rsidRPr="006254E7" w:rsidRDefault="005C1C37" w:rsidP="00DE4C41">
            <w:pPr>
              <w:spacing w:before="0" w:after="0" w:line="240" w:lineRule="auto"/>
              <w:jc w:val="center"/>
              <w:rPr>
                <w:b/>
                <w:bCs/>
              </w:rPr>
            </w:pPr>
            <w:r w:rsidRPr="07D23293">
              <w:rPr>
                <w:b/>
                <w:bCs/>
              </w:rPr>
              <w:t>Кафедра</w:t>
            </w:r>
          </w:p>
          <w:p w14:paraId="53461864" w14:textId="77777777" w:rsidR="005C1C37" w:rsidRPr="002B1DF8" w:rsidRDefault="005C1C37" w:rsidP="00DE4C41">
            <w:pPr>
              <w:spacing w:before="0" w:after="0" w:line="240" w:lineRule="auto"/>
              <w:jc w:val="right"/>
              <w:rPr>
                <w:i/>
                <w:iCs/>
              </w:rPr>
            </w:pPr>
            <w:r w:rsidRPr="07D23293">
              <w:rPr>
                <w:b/>
                <w:bCs/>
              </w:rPr>
              <w:t>информационных систем</w:t>
            </w:r>
          </w:p>
        </w:tc>
      </w:tr>
    </w:tbl>
    <w:p w14:paraId="21BA4204" w14:textId="77777777" w:rsidR="00327171" w:rsidRDefault="00327171" w:rsidP="00DE4C41">
      <w:pPr>
        <w:spacing w:before="0" w:after="0" w:line="240" w:lineRule="auto"/>
        <w:rPr>
          <w:sz w:val="28"/>
        </w:rPr>
      </w:pPr>
    </w:p>
    <w:tbl>
      <w:tblPr>
        <w:tblW w:w="9640" w:type="dxa"/>
        <w:tblInd w:w="-34" w:type="dxa"/>
        <w:tblLayout w:type="fixed"/>
        <w:tblLook w:val="0000" w:firstRow="0" w:lastRow="0" w:firstColumn="0" w:lastColumn="0" w:noHBand="0" w:noVBand="0"/>
      </w:tblPr>
      <w:tblGrid>
        <w:gridCol w:w="34"/>
        <w:gridCol w:w="5495"/>
        <w:gridCol w:w="1843"/>
        <w:gridCol w:w="2268"/>
      </w:tblGrid>
      <w:tr w:rsidR="00327171" w:rsidRPr="008B78A3" w14:paraId="2804FEF1" w14:textId="77777777" w:rsidTr="009E277F">
        <w:trPr>
          <w:trHeight w:val="503"/>
        </w:trPr>
        <w:tc>
          <w:tcPr>
            <w:tcW w:w="9640" w:type="dxa"/>
            <w:gridSpan w:val="4"/>
          </w:tcPr>
          <w:p w14:paraId="01835FF6" w14:textId="77777777" w:rsidR="00327171" w:rsidRPr="00D90E7D" w:rsidRDefault="005C1C37" w:rsidP="00DE4C41">
            <w:pPr>
              <w:spacing w:before="0" w:after="0" w:line="240" w:lineRule="auto"/>
              <w:ind w:firstLine="284"/>
              <w:jc w:val="center"/>
              <w:rPr>
                <w:color w:val="FF0000"/>
                <w:sz w:val="28"/>
                <w:szCs w:val="28"/>
              </w:rPr>
            </w:pPr>
            <w:r>
              <w:rPr>
                <w:b/>
                <w:sz w:val="28"/>
                <w:szCs w:val="28"/>
              </w:rPr>
              <w:t>Махмудов Бобурбек Нодирбекович</w:t>
            </w:r>
          </w:p>
        </w:tc>
      </w:tr>
      <w:tr w:rsidR="00327171" w:rsidRPr="00BB53AC" w14:paraId="7A5D325B" w14:textId="77777777" w:rsidTr="009E277F">
        <w:trPr>
          <w:trHeight w:val="810"/>
        </w:trPr>
        <w:tc>
          <w:tcPr>
            <w:tcW w:w="9640" w:type="dxa"/>
            <w:gridSpan w:val="4"/>
          </w:tcPr>
          <w:p w14:paraId="62B51B39" w14:textId="7D8E130A" w:rsidR="00327171" w:rsidRPr="0033719B" w:rsidRDefault="00327171" w:rsidP="00DE4C41">
            <w:pPr>
              <w:spacing w:before="0" w:after="0" w:line="240" w:lineRule="auto"/>
              <w:jc w:val="center"/>
              <w:rPr>
                <w:bCs/>
                <w:sz w:val="28"/>
                <w:szCs w:val="28"/>
              </w:rPr>
            </w:pPr>
            <w:r w:rsidRPr="00676370">
              <w:rPr>
                <w:b/>
                <w:bCs/>
                <w:sz w:val="28"/>
                <w:szCs w:val="28"/>
              </w:rPr>
              <w:t>Тема:</w:t>
            </w:r>
            <w:r w:rsidRPr="0033719B">
              <w:rPr>
                <w:bCs/>
                <w:sz w:val="28"/>
                <w:szCs w:val="28"/>
              </w:rPr>
              <w:t xml:space="preserve"> </w:t>
            </w:r>
            <w:r w:rsidRPr="00F15C96">
              <w:rPr>
                <w:bCs/>
                <w:sz w:val="28"/>
                <w:szCs w:val="28"/>
              </w:rPr>
              <w:t>«</w:t>
            </w:r>
            <w:r w:rsidR="005C1C37">
              <w:rPr>
                <w:b/>
                <w:bCs/>
                <w:sz w:val="28"/>
                <w:szCs w:val="28"/>
              </w:rPr>
              <w:t>Исследование методов повышения производительности систем веб-шаблонов и</w:t>
            </w:r>
            <w:r w:rsidR="009E277F">
              <w:rPr>
                <w:b/>
                <w:bCs/>
                <w:sz w:val="28"/>
                <w:szCs w:val="28"/>
              </w:rPr>
              <w:t xml:space="preserve"> разработка системы шаблонизаци</w:t>
            </w:r>
            <w:r w:rsidR="00481B55">
              <w:rPr>
                <w:b/>
                <w:bCs/>
                <w:sz w:val="28"/>
                <w:szCs w:val="28"/>
              </w:rPr>
              <w:t>и</w:t>
            </w:r>
            <w:r w:rsidR="005C1C37">
              <w:rPr>
                <w:b/>
                <w:bCs/>
                <w:sz w:val="28"/>
                <w:szCs w:val="28"/>
              </w:rPr>
              <w:t xml:space="preserve"> на их основе</w:t>
            </w:r>
            <w:r w:rsidRPr="00F15C96">
              <w:rPr>
                <w:bCs/>
                <w:sz w:val="28"/>
                <w:szCs w:val="28"/>
              </w:rPr>
              <w:t>»</w:t>
            </w:r>
          </w:p>
          <w:p w14:paraId="58E23D79" w14:textId="77777777" w:rsidR="00327171" w:rsidRPr="00D90E7D" w:rsidRDefault="00327171" w:rsidP="00DE4C41">
            <w:pPr>
              <w:spacing w:before="0" w:after="0" w:line="240" w:lineRule="auto"/>
              <w:jc w:val="center"/>
              <w:rPr>
                <w:b/>
                <w:color w:val="FF0000"/>
                <w:sz w:val="28"/>
                <w:szCs w:val="28"/>
              </w:rPr>
            </w:pPr>
            <w:bookmarkStart w:id="0" w:name="_GoBack"/>
            <w:bookmarkEnd w:id="0"/>
          </w:p>
        </w:tc>
      </w:tr>
      <w:tr w:rsidR="00327171" w:rsidRPr="003B1A84" w14:paraId="151DEB55" w14:textId="77777777" w:rsidTr="009E277F">
        <w:tblPrEx>
          <w:tblLook w:val="04A0" w:firstRow="1" w:lastRow="0" w:firstColumn="1" w:lastColumn="0" w:noHBand="0" w:noVBand="1"/>
        </w:tblPrEx>
        <w:trPr>
          <w:gridBefore w:val="1"/>
          <w:wBefore w:w="34" w:type="dxa"/>
        </w:trPr>
        <w:tc>
          <w:tcPr>
            <w:tcW w:w="9606" w:type="dxa"/>
            <w:gridSpan w:val="3"/>
          </w:tcPr>
          <w:p w14:paraId="6461C05F" w14:textId="77777777" w:rsidR="00327171" w:rsidRPr="008000B1" w:rsidRDefault="00327171" w:rsidP="00DE4C41">
            <w:pPr>
              <w:spacing w:before="0" w:after="0" w:line="240" w:lineRule="auto"/>
              <w:ind w:firstLine="567"/>
              <w:jc w:val="center"/>
              <w:rPr>
                <w:b/>
                <w:szCs w:val="24"/>
              </w:rPr>
            </w:pPr>
            <w:r w:rsidRPr="008000B1">
              <w:rPr>
                <w:b/>
                <w:szCs w:val="24"/>
              </w:rPr>
              <w:t xml:space="preserve">Выпускная квалификационная работа на </w:t>
            </w:r>
            <w:r>
              <w:rPr>
                <w:b/>
                <w:szCs w:val="24"/>
              </w:rPr>
              <w:t>присвоение квалификации</w:t>
            </w:r>
            <w:r w:rsidRPr="008000B1">
              <w:rPr>
                <w:b/>
                <w:szCs w:val="24"/>
              </w:rPr>
              <w:t xml:space="preserve"> </w:t>
            </w:r>
            <w:r>
              <w:rPr>
                <w:b/>
                <w:szCs w:val="24"/>
              </w:rPr>
              <w:t>«бакалавр» по направлению 09.03.02</w:t>
            </w:r>
            <w:r w:rsidRPr="008000B1">
              <w:rPr>
                <w:b/>
                <w:szCs w:val="24"/>
              </w:rPr>
              <w:t xml:space="preserve"> «Информационные системы и технологии»</w:t>
            </w:r>
          </w:p>
        </w:tc>
      </w:tr>
      <w:tr w:rsidR="00327171" w:rsidRPr="003B1A84" w14:paraId="2D5A4249" w14:textId="77777777" w:rsidTr="009E277F">
        <w:tblPrEx>
          <w:tblLook w:val="04A0" w:firstRow="1" w:lastRow="0" w:firstColumn="1" w:lastColumn="0" w:noHBand="0" w:noVBand="1"/>
        </w:tblPrEx>
        <w:trPr>
          <w:gridBefore w:val="1"/>
          <w:wBefore w:w="34" w:type="dxa"/>
          <w:trHeight w:val="539"/>
        </w:trPr>
        <w:tc>
          <w:tcPr>
            <w:tcW w:w="5495" w:type="dxa"/>
          </w:tcPr>
          <w:p w14:paraId="37D9E828" w14:textId="77777777" w:rsidR="00327171" w:rsidRPr="003B1A84" w:rsidRDefault="00327171" w:rsidP="00DE4C41">
            <w:pPr>
              <w:spacing w:before="0" w:after="0" w:line="240" w:lineRule="auto"/>
              <w:jc w:val="center"/>
              <w:rPr>
                <w:sz w:val="28"/>
              </w:rPr>
            </w:pPr>
          </w:p>
        </w:tc>
        <w:tc>
          <w:tcPr>
            <w:tcW w:w="4111" w:type="dxa"/>
            <w:gridSpan w:val="2"/>
            <w:vAlign w:val="bottom"/>
          </w:tcPr>
          <w:p w14:paraId="3DAC1CED" w14:textId="77777777" w:rsidR="00624437" w:rsidRDefault="00624437" w:rsidP="00DE4C41">
            <w:pPr>
              <w:spacing w:before="0" w:after="0" w:line="240" w:lineRule="auto"/>
              <w:jc w:val="right"/>
              <w:rPr>
                <w:sz w:val="28"/>
              </w:rPr>
            </w:pPr>
          </w:p>
          <w:p w14:paraId="0EDE7423" w14:textId="77777777" w:rsidR="00327171" w:rsidRDefault="00327171" w:rsidP="00DE4C41">
            <w:pPr>
              <w:spacing w:before="0" w:after="0" w:line="240" w:lineRule="auto"/>
              <w:jc w:val="right"/>
              <w:rPr>
                <w:sz w:val="28"/>
              </w:rPr>
            </w:pPr>
            <w:r w:rsidRPr="003B1A84">
              <w:rPr>
                <w:sz w:val="28"/>
              </w:rPr>
              <w:t>Регистрационный № _______</w:t>
            </w:r>
          </w:p>
          <w:p w14:paraId="071A137F" w14:textId="361C17BE" w:rsidR="00327171" w:rsidRDefault="00327171" w:rsidP="00DE4C41">
            <w:pPr>
              <w:spacing w:before="0" w:after="0" w:line="240" w:lineRule="auto"/>
              <w:jc w:val="right"/>
              <w:rPr>
                <w:sz w:val="28"/>
              </w:rPr>
            </w:pPr>
          </w:p>
          <w:p w14:paraId="6EC7A432" w14:textId="08076CD8" w:rsidR="00DE4C41" w:rsidRDefault="00DE4C41" w:rsidP="00DE4C41">
            <w:pPr>
              <w:spacing w:before="0" w:after="0" w:line="240" w:lineRule="auto"/>
              <w:jc w:val="right"/>
              <w:rPr>
                <w:sz w:val="28"/>
              </w:rPr>
            </w:pPr>
          </w:p>
          <w:p w14:paraId="1FE7512B" w14:textId="56C4E836" w:rsidR="00DE4C41" w:rsidRDefault="00DE4C41" w:rsidP="00DE4C41">
            <w:pPr>
              <w:spacing w:before="0" w:after="0" w:line="240" w:lineRule="auto"/>
              <w:jc w:val="right"/>
              <w:rPr>
                <w:sz w:val="28"/>
              </w:rPr>
            </w:pPr>
          </w:p>
          <w:p w14:paraId="5B0D5148" w14:textId="77777777" w:rsidR="00DE4C41" w:rsidRDefault="00DE4C41" w:rsidP="00DE4C41">
            <w:pPr>
              <w:spacing w:before="0" w:after="0" w:line="240" w:lineRule="auto"/>
              <w:jc w:val="right"/>
              <w:rPr>
                <w:sz w:val="28"/>
              </w:rPr>
            </w:pPr>
          </w:p>
          <w:p w14:paraId="0E6AAC22" w14:textId="77777777" w:rsidR="00327171" w:rsidRPr="00D05AC2" w:rsidRDefault="00327171" w:rsidP="00DE4C41">
            <w:pPr>
              <w:spacing w:before="0" w:after="0" w:line="240" w:lineRule="auto"/>
              <w:rPr>
                <w:sz w:val="28"/>
              </w:rPr>
            </w:pPr>
          </w:p>
        </w:tc>
      </w:tr>
      <w:tr w:rsidR="00327171" w:rsidRPr="005A3708" w14:paraId="4D821708" w14:textId="77777777" w:rsidTr="009E277F">
        <w:tblPrEx>
          <w:tblLook w:val="04A0" w:firstRow="1" w:lastRow="0" w:firstColumn="1" w:lastColumn="0" w:noHBand="0" w:noVBand="1"/>
        </w:tblPrEx>
        <w:trPr>
          <w:gridBefore w:val="1"/>
          <w:wBefore w:w="34" w:type="dxa"/>
          <w:trHeight w:val="463"/>
        </w:trPr>
        <w:tc>
          <w:tcPr>
            <w:tcW w:w="5495" w:type="dxa"/>
          </w:tcPr>
          <w:p w14:paraId="7AADAB41" w14:textId="77777777" w:rsidR="00327171" w:rsidRPr="0040006D" w:rsidRDefault="00327171" w:rsidP="00DE4C41">
            <w:pPr>
              <w:spacing w:before="0" w:after="0" w:line="240" w:lineRule="auto"/>
              <w:rPr>
                <w:b/>
                <w:szCs w:val="24"/>
              </w:rPr>
            </w:pPr>
            <w:r w:rsidRPr="0040006D">
              <w:rPr>
                <w:b/>
                <w:szCs w:val="24"/>
              </w:rPr>
              <w:t xml:space="preserve">Заведующий кафедрой </w:t>
            </w:r>
          </w:p>
          <w:p w14:paraId="738FDA6A" w14:textId="77777777" w:rsidR="00327171" w:rsidRPr="005A3708" w:rsidRDefault="00327171" w:rsidP="00DE4C41">
            <w:pPr>
              <w:spacing w:before="0" w:after="0" w:line="240" w:lineRule="auto"/>
              <w:rPr>
                <w:sz w:val="28"/>
              </w:rPr>
            </w:pPr>
            <w:r w:rsidRPr="0040006D">
              <w:rPr>
                <w:b/>
                <w:szCs w:val="24"/>
              </w:rPr>
              <w:t>д.т.н., проф.</w:t>
            </w:r>
          </w:p>
        </w:tc>
        <w:tc>
          <w:tcPr>
            <w:tcW w:w="1843" w:type="dxa"/>
          </w:tcPr>
          <w:p w14:paraId="70BB13CF" w14:textId="0F319F29" w:rsidR="00327171" w:rsidRPr="005A3708" w:rsidRDefault="00676370" w:rsidP="00DE4C41">
            <w:pPr>
              <w:spacing w:before="0" w:after="0" w:line="240" w:lineRule="auto"/>
              <w:rPr>
                <w:sz w:val="28"/>
              </w:rPr>
            </w:pPr>
            <w:r>
              <w:rPr>
                <w:sz w:val="28"/>
              </w:rPr>
              <w:t xml:space="preserve">      ______</w:t>
            </w:r>
          </w:p>
        </w:tc>
        <w:tc>
          <w:tcPr>
            <w:tcW w:w="2268" w:type="dxa"/>
          </w:tcPr>
          <w:p w14:paraId="53F3DD6A" w14:textId="77777777" w:rsidR="00327171" w:rsidRPr="008000B1" w:rsidRDefault="00327171" w:rsidP="00DE4C41">
            <w:pPr>
              <w:spacing w:before="0" w:after="0" w:line="240" w:lineRule="auto"/>
              <w:rPr>
                <w:b/>
                <w:szCs w:val="24"/>
              </w:rPr>
            </w:pPr>
            <w:r w:rsidRPr="008000B1">
              <w:rPr>
                <w:b/>
                <w:szCs w:val="24"/>
              </w:rPr>
              <w:t>Позднеев Б.М.</w:t>
            </w:r>
          </w:p>
        </w:tc>
      </w:tr>
      <w:tr w:rsidR="00327171" w:rsidRPr="005A3708" w14:paraId="03880672" w14:textId="77777777" w:rsidTr="009E277F">
        <w:tblPrEx>
          <w:tblLook w:val="04A0" w:firstRow="1" w:lastRow="0" w:firstColumn="1" w:lastColumn="0" w:noHBand="0" w:noVBand="1"/>
        </w:tblPrEx>
        <w:trPr>
          <w:gridBefore w:val="1"/>
          <w:wBefore w:w="34" w:type="dxa"/>
          <w:trHeight w:val="139"/>
        </w:trPr>
        <w:tc>
          <w:tcPr>
            <w:tcW w:w="5495" w:type="dxa"/>
          </w:tcPr>
          <w:p w14:paraId="12BA5A7C" w14:textId="77777777" w:rsidR="00327171" w:rsidRPr="005A3708" w:rsidRDefault="00327171" w:rsidP="00DE4C41">
            <w:pPr>
              <w:spacing w:before="0" w:after="0" w:line="240" w:lineRule="auto"/>
              <w:rPr>
                <w:sz w:val="28"/>
              </w:rPr>
            </w:pPr>
          </w:p>
        </w:tc>
        <w:tc>
          <w:tcPr>
            <w:tcW w:w="1843" w:type="dxa"/>
          </w:tcPr>
          <w:p w14:paraId="122E12F4"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0C99CE32" w14:textId="77777777" w:rsidR="00327171" w:rsidRPr="005A3708" w:rsidRDefault="00327171" w:rsidP="00DE4C41">
            <w:pPr>
              <w:spacing w:before="0" w:after="0" w:line="240" w:lineRule="auto"/>
              <w:rPr>
                <w:sz w:val="28"/>
                <w:szCs w:val="28"/>
              </w:rPr>
            </w:pPr>
          </w:p>
        </w:tc>
      </w:tr>
      <w:tr w:rsidR="00327171" w:rsidRPr="00DE2B86" w14:paraId="56FB4967" w14:textId="77777777" w:rsidTr="009E277F">
        <w:tblPrEx>
          <w:tblLook w:val="04A0" w:firstRow="1" w:lastRow="0" w:firstColumn="1" w:lastColumn="0" w:noHBand="0" w:noVBand="1"/>
        </w:tblPrEx>
        <w:trPr>
          <w:gridBefore w:val="1"/>
          <w:wBefore w:w="34" w:type="dxa"/>
          <w:trHeight w:val="562"/>
        </w:trPr>
        <w:tc>
          <w:tcPr>
            <w:tcW w:w="5495" w:type="dxa"/>
          </w:tcPr>
          <w:p w14:paraId="146BF252" w14:textId="77777777" w:rsidR="00327171" w:rsidRPr="005C1C37" w:rsidRDefault="00327171" w:rsidP="00DE4C41">
            <w:pPr>
              <w:spacing w:before="0" w:after="0" w:line="240" w:lineRule="auto"/>
              <w:rPr>
                <w:b/>
              </w:rPr>
            </w:pPr>
            <w:bookmarkStart w:id="1" w:name="_Toc483423516"/>
            <w:r w:rsidRPr="005C1C37">
              <w:rPr>
                <w:b/>
              </w:rPr>
              <w:t>Руководитель</w:t>
            </w:r>
            <w:bookmarkEnd w:id="1"/>
            <w:r w:rsidRPr="005C1C37">
              <w:rPr>
                <w:b/>
              </w:rPr>
              <w:t xml:space="preserve"> </w:t>
            </w:r>
          </w:p>
          <w:p w14:paraId="0C3C0264" w14:textId="77777777" w:rsidR="00327171" w:rsidRPr="00EB45F3" w:rsidRDefault="00327171" w:rsidP="00DE4C41">
            <w:pPr>
              <w:spacing w:before="0" w:after="0" w:line="240" w:lineRule="auto"/>
              <w:rPr>
                <w:b/>
                <w:color w:val="FF0000"/>
              </w:rPr>
            </w:pPr>
            <w:r w:rsidRPr="00DE2B86">
              <w:rPr>
                <w:b/>
              </w:rPr>
              <w:t xml:space="preserve">к.т.н., доцент </w:t>
            </w:r>
          </w:p>
        </w:tc>
        <w:tc>
          <w:tcPr>
            <w:tcW w:w="1843" w:type="dxa"/>
          </w:tcPr>
          <w:p w14:paraId="75347E8E" w14:textId="74FBCBCD" w:rsidR="00327171" w:rsidRPr="005A3708" w:rsidRDefault="00676370" w:rsidP="00DE4C41">
            <w:pPr>
              <w:spacing w:before="0" w:after="0" w:line="240" w:lineRule="auto"/>
              <w:jc w:val="center"/>
            </w:pPr>
            <w:r>
              <w:t>_______</w:t>
            </w:r>
          </w:p>
        </w:tc>
        <w:tc>
          <w:tcPr>
            <w:tcW w:w="2268" w:type="dxa"/>
          </w:tcPr>
          <w:p w14:paraId="79E811AE" w14:textId="77777777" w:rsidR="00327171" w:rsidRPr="00DE2B86" w:rsidRDefault="00327171" w:rsidP="00DE4C41">
            <w:pPr>
              <w:spacing w:before="0" w:after="0" w:line="240" w:lineRule="auto"/>
              <w:rPr>
                <w:b/>
                <w:szCs w:val="24"/>
              </w:rPr>
            </w:pPr>
            <w:r w:rsidRPr="00DE2B86">
              <w:rPr>
                <w:b/>
                <w:szCs w:val="24"/>
              </w:rPr>
              <w:t>Бумарин Д.П.</w:t>
            </w:r>
          </w:p>
        </w:tc>
      </w:tr>
      <w:tr w:rsidR="00327171" w:rsidRPr="00DE2B86" w14:paraId="0B4FDB56" w14:textId="77777777" w:rsidTr="009E277F">
        <w:tblPrEx>
          <w:tblLook w:val="04A0" w:firstRow="1" w:lastRow="0" w:firstColumn="1" w:lastColumn="0" w:noHBand="0" w:noVBand="1"/>
        </w:tblPrEx>
        <w:trPr>
          <w:gridBefore w:val="1"/>
          <w:wBefore w:w="34" w:type="dxa"/>
          <w:trHeight w:val="87"/>
        </w:trPr>
        <w:tc>
          <w:tcPr>
            <w:tcW w:w="5495" w:type="dxa"/>
          </w:tcPr>
          <w:p w14:paraId="013BE4BD" w14:textId="77777777" w:rsidR="00327171" w:rsidRPr="00591512" w:rsidRDefault="00327171" w:rsidP="00DE4C41">
            <w:pPr>
              <w:spacing w:before="0" w:after="0" w:line="240" w:lineRule="auto"/>
            </w:pPr>
          </w:p>
        </w:tc>
        <w:tc>
          <w:tcPr>
            <w:tcW w:w="1843" w:type="dxa"/>
          </w:tcPr>
          <w:p w14:paraId="71C2E4D9"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5CD24FE5" w14:textId="77777777" w:rsidR="00327171" w:rsidRPr="00DE2B86" w:rsidRDefault="00327171" w:rsidP="00DE4C41">
            <w:pPr>
              <w:spacing w:before="0" w:after="0" w:line="240" w:lineRule="auto"/>
              <w:rPr>
                <w:sz w:val="28"/>
                <w:szCs w:val="28"/>
              </w:rPr>
            </w:pPr>
          </w:p>
        </w:tc>
      </w:tr>
      <w:tr w:rsidR="00327171" w:rsidRPr="00DE2B86" w14:paraId="4068F9C8" w14:textId="77777777" w:rsidTr="009E277F">
        <w:tblPrEx>
          <w:tblLook w:val="04A0" w:firstRow="1" w:lastRow="0" w:firstColumn="1" w:lastColumn="0" w:noHBand="0" w:noVBand="1"/>
        </w:tblPrEx>
        <w:trPr>
          <w:gridBefore w:val="1"/>
          <w:wBefore w:w="34" w:type="dxa"/>
          <w:trHeight w:val="485"/>
        </w:trPr>
        <w:tc>
          <w:tcPr>
            <w:tcW w:w="5495" w:type="dxa"/>
          </w:tcPr>
          <w:p w14:paraId="119E2F3D" w14:textId="12AB6BFC" w:rsidR="00327171" w:rsidRPr="00676370" w:rsidRDefault="00327171" w:rsidP="00DE4C41">
            <w:pPr>
              <w:spacing w:before="0" w:after="0" w:line="240" w:lineRule="auto"/>
              <w:rPr>
                <w:b/>
                <w:szCs w:val="24"/>
              </w:rPr>
            </w:pPr>
            <w:r w:rsidRPr="0040006D">
              <w:rPr>
                <w:b/>
                <w:szCs w:val="24"/>
              </w:rPr>
              <w:t>Студент</w:t>
            </w:r>
            <w:r w:rsidR="00CF7C70">
              <w:rPr>
                <w:b/>
                <w:szCs w:val="24"/>
              </w:rPr>
              <w:t xml:space="preserve"> </w:t>
            </w:r>
            <w:r w:rsidR="00676370">
              <w:rPr>
                <w:b/>
                <w:szCs w:val="24"/>
              </w:rPr>
              <w:t>группы ИДБ-16-07</w:t>
            </w:r>
          </w:p>
        </w:tc>
        <w:tc>
          <w:tcPr>
            <w:tcW w:w="1843" w:type="dxa"/>
          </w:tcPr>
          <w:p w14:paraId="7C86E516" w14:textId="2DB7F5E9" w:rsidR="00327171" w:rsidRDefault="00676370" w:rsidP="00DE4C41">
            <w:pPr>
              <w:spacing w:before="0" w:after="0" w:line="240" w:lineRule="auto"/>
              <w:jc w:val="center"/>
              <w:rPr>
                <w:b/>
                <w:szCs w:val="24"/>
              </w:rPr>
            </w:pPr>
            <w:r>
              <w:rPr>
                <w:b/>
                <w:szCs w:val="24"/>
              </w:rPr>
              <w:t>_______</w:t>
            </w:r>
          </w:p>
          <w:p w14:paraId="5E0F8A75" w14:textId="77777777" w:rsidR="00327171" w:rsidRPr="0040006D" w:rsidRDefault="00327171" w:rsidP="00DE4C41">
            <w:pPr>
              <w:spacing w:before="0" w:after="0" w:line="240" w:lineRule="auto"/>
              <w:jc w:val="center"/>
              <w:rPr>
                <w:b/>
                <w:szCs w:val="24"/>
              </w:rPr>
            </w:pPr>
          </w:p>
        </w:tc>
        <w:tc>
          <w:tcPr>
            <w:tcW w:w="2268" w:type="dxa"/>
          </w:tcPr>
          <w:p w14:paraId="153F81F3" w14:textId="77777777" w:rsidR="00327171" w:rsidRPr="00DE2B86" w:rsidRDefault="00043820" w:rsidP="00DE4C41">
            <w:pPr>
              <w:spacing w:before="0" w:after="0" w:line="240" w:lineRule="auto"/>
              <w:rPr>
                <w:b/>
                <w:szCs w:val="24"/>
              </w:rPr>
            </w:pPr>
            <w:r>
              <w:rPr>
                <w:b/>
                <w:szCs w:val="24"/>
              </w:rPr>
              <w:t>Махмудов Б.Н</w:t>
            </w:r>
            <w:r w:rsidR="00327171" w:rsidRPr="00DE2B86">
              <w:rPr>
                <w:b/>
                <w:szCs w:val="24"/>
              </w:rPr>
              <w:t xml:space="preserve">. </w:t>
            </w:r>
          </w:p>
        </w:tc>
      </w:tr>
      <w:tr w:rsidR="00327171" w:rsidRPr="005A3708" w14:paraId="6D61BD77" w14:textId="77777777" w:rsidTr="009E277F">
        <w:tblPrEx>
          <w:tblLook w:val="04A0" w:firstRow="1" w:lastRow="0" w:firstColumn="1" w:lastColumn="0" w:noHBand="0" w:noVBand="1"/>
        </w:tblPrEx>
        <w:trPr>
          <w:gridBefore w:val="1"/>
          <w:wBefore w:w="34" w:type="dxa"/>
        </w:trPr>
        <w:tc>
          <w:tcPr>
            <w:tcW w:w="5495" w:type="dxa"/>
          </w:tcPr>
          <w:p w14:paraId="16433178" w14:textId="77777777" w:rsidR="00327171" w:rsidRPr="005A3708" w:rsidRDefault="00327171" w:rsidP="00DE4C41">
            <w:pPr>
              <w:spacing w:before="0" w:after="0" w:line="240" w:lineRule="auto"/>
              <w:rPr>
                <w:sz w:val="28"/>
              </w:rPr>
            </w:pPr>
          </w:p>
        </w:tc>
        <w:tc>
          <w:tcPr>
            <w:tcW w:w="1843" w:type="dxa"/>
            <w:vMerge w:val="restart"/>
          </w:tcPr>
          <w:p w14:paraId="2ACD8AD5" w14:textId="77777777" w:rsidR="00327171" w:rsidRPr="00676370" w:rsidRDefault="00327171" w:rsidP="00DE4C41">
            <w:pPr>
              <w:spacing w:before="0" w:after="0" w:line="240" w:lineRule="auto"/>
              <w:jc w:val="center"/>
              <w:rPr>
                <w:sz w:val="18"/>
                <w:szCs w:val="18"/>
              </w:rPr>
            </w:pPr>
            <w:r w:rsidRPr="00676370">
              <w:rPr>
                <w:sz w:val="18"/>
                <w:szCs w:val="18"/>
              </w:rPr>
              <w:t>подпись</w:t>
            </w:r>
          </w:p>
        </w:tc>
        <w:tc>
          <w:tcPr>
            <w:tcW w:w="2268" w:type="dxa"/>
          </w:tcPr>
          <w:p w14:paraId="2A53D6BC" w14:textId="77777777" w:rsidR="00327171" w:rsidRPr="005A3708" w:rsidRDefault="00327171" w:rsidP="00DE4C41">
            <w:pPr>
              <w:spacing w:before="0" w:after="0" w:line="240" w:lineRule="auto"/>
              <w:jc w:val="center"/>
              <w:rPr>
                <w:sz w:val="28"/>
              </w:rPr>
            </w:pPr>
          </w:p>
        </w:tc>
      </w:tr>
      <w:tr w:rsidR="00327171" w:rsidRPr="005A3708" w14:paraId="414B0E53" w14:textId="77777777" w:rsidTr="009E277F">
        <w:tblPrEx>
          <w:tblLook w:val="04A0" w:firstRow="1" w:lastRow="0" w:firstColumn="1" w:lastColumn="0" w:noHBand="0" w:noVBand="1"/>
        </w:tblPrEx>
        <w:trPr>
          <w:gridBefore w:val="1"/>
          <w:wBefore w:w="34" w:type="dxa"/>
        </w:trPr>
        <w:tc>
          <w:tcPr>
            <w:tcW w:w="5495" w:type="dxa"/>
          </w:tcPr>
          <w:p w14:paraId="59AE6FE5" w14:textId="77777777" w:rsidR="00327171" w:rsidRPr="005A3708" w:rsidRDefault="00327171" w:rsidP="007A6C35">
            <w:pPr>
              <w:spacing w:before="0" w:after="0"/>
              <w:rPr>
                <w:sz w:val="28"/>
              </w:rPr>
            </w:pPr>
          </w:p>
        </w:tc>
        <w:tc>
          <w:tcPr>
            <w:tcW w:w="1843" w:type="dxa"/>
            <w:vMerge/>
          </w:tcPr>
          <w:p w14:paraId="1407932A" w14:textId="77777777" w:rsidR="00327171" w:rsidRPr="005A3708" w:rsidRDefault="00327171" w:rsidP="007A6C35">
            <w:pPr>
              <w:spacing w:before="0" w:after="0"/>
              <w:jc w:val="center"/>
              <w:rPr>
                <w:szCs w:val="22"/>
              </w:rPr>
            </w:pPr>
          </w:p>
        </w:tc>
        <w:tc>
          <w:tcPr>
            <w:tcW w:w="2268" w:type="dxa"/>
          </w:tcPr>
          <w:p w14:paraId="01A5661D" w14:textId="77777777" w:rsidR="00327171" w:rsidRPr="005A3708" w:rsidRDefault="00327171" w:rsidP="007A6C35">
            <w:pPr>
              <w:spacing w:before="0" w:after="0"/>
              <w:jc w:val="center"/>
              <w:rPr>
                <w:sz w:val="28"/>
              </w:rPr>
            </w:pPr>
          </w:p>
        </w:tc>
      </w:tr>
    </w:tbl>
    <w:p w14:paraId="77714AEF" w14:textId="77777777" w:rsidR="00624437" w:rsidRDefault="00624437" w:rsidP="00624437">
      <w:pPr>
        <w:tabs>
          <w:tab w:val="left" w:pos="3421"/>
        </w:tabs>
        <w:rPr>
          <w:sz w:val="28"/>
          <w:szCs w:val="28"/>
        </w:rPr>
      </w:pPr>
      <w:r>
        <w:rPr>
          <w:sz w:val="28"/>
          <w:szCs w:val="28"/>
        </w:rPr>
        <w:tab/>
      </w:r>
    </w:p>
    <w:p w14:paraId="5054B4C0" w14:textId="77777777" w:rsidR="00327171" w:rsidRPr="00EB45F3" w:rsidRDefault="00624437" w:rsidP="00624437">
      <w:pPr>
        <w:spacing w:before="0" w:after="200" w:line="276" w:lineRule="auto"/>
        <w:rPr>
          <w:sz w:val="28"/>
          <w:szCs w:val="28"/>
        </w:rPr>
      </w:pPr>
      <w:r>
        <w:rPr>
          <w:sz w:val="28"/>
          <w:szCs w:val="28"/>
        </w:rPr>
        <w:br w:type="page"/>
      </w:r>
    </w:p>
    <w:sdt>
      <w:sdtPr>
        <w:rPr>
          <w:b/>
        </w:rPr>
        <w:id w:val="155665739"/>
        <w:docPartObj>
          <w:docPartGallery w:val="Table of Contents"/>
          <w:docPartUnique/>
        </w:docPartObj>
      </w:sdtPr>
      <w:sdtEndPr>
        <w:rPr>
          <w:b w:val="0"/>
          <w:bCs/>
          <w:sz w:val="28"/>
          <w:szCs w:val="28"/>
        </w:rPr>
      </w:sdtEndPr>
      <w:sdtContent>
        <w:p w14:paraId="5CA70264" w14:textId="77777777" w:rsidR="005C1C37" w:rsidRPr="00676370" w:rsidRDefault="005C1C37" w:rsidP="00676370">
          <w:pPr>
            <w:jc w:val="center"/>
            <w:rPr>
              <w:b/>
              <w:sz w:val="28"/>
              <w:szCs w:val="28"/>
            </w:rPr>
          </w:pPr>
          <w:r w:rsidRPr="00676370">
            <w:rPr>
              <w:b/>
              <w:sz w:val="28"/>
              <w:szCs w:val="28"/>
            </w:rPr>
            <w:t>ОГЛАВЛЕНИЕ</w:t>
          </w:r>
        </w:p>
        <w:p w14:paraId="6B470AA0" w14:textId="4010B946" w:rsidR="0073095A" w:rsidRPr="0073095A" w:rsidRDefault="00836FD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42193680" w:history="1">
            <w:r w:rsidR="0073095A" w:rsidRPr="0073095A">
              <w:rPr>
                <w:rStyle w:val="ad"/>
                <w:rFonts w:eastAsiaTheme="majorEastAsia"/>
                <w:noProof/>
                <w:sz w:val="28"/>
                <w:szCs w:val="28"/>
              </w:rPr>
              <w:t>ВВЕДЕНИЕ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_Toc42193680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5</w:t>
            </w:r>
            <w:r w:rsidR="0073095A" w:rsidRPr="0073095A">
              <w:rPr>
                <w:noProof/>
                <w:webHidden/>
                <w:sz w:val="28"/>
                <w:szCs w:val="28"/>
              </w:rPr>
              <w:fldChar w:fldCharType="end"/>
            </w:r>
          </w:hyperlink>
        </w:p>
        <w:p w14:paraId="1F6F7C8F" w14:textId="32512320" w:rsidR="0073095A" w:rsidRPr="0073095A" w:rsidRDefault="00A227C4"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1" w:history="1">
            <w:r w:rsidR="0073095A" w:rsidRPr="0073095A">
              <w:rPr>
                <w:rStyle w:val="ad"/>
                <w:rFonts w:eastAsiaTheme="majorEastAsia"/>
                <w:noProof/>
                <w:sz w:val="28"/>
                <w:szCs w:val="28"/>
              </w:rPr>
              <w:t>ГЛАВА 1.</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АНАЛИЗ ПРЕДМЕТНОЙ ОБЛАСТИ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_Toc42193681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6</w:t>
            </w:r>
            <w:r w:rsidR="0073095A" w:rsidRPr="0073095A">
              <w:rPr>
                <w:noProof/>
                <w:webHidden/>
                <w:sz w:val="28"/>
                <w:szCs w:val="28"/>
              </w:rPr>
              <w:fldChar w:fldCharType="end"/>
            </w:r>
          </w:hyperlink>
        </w:p>
        <w:p w14:paraId="130A4B1A" w14:textId="15D4C304"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2" w:history="1">
            <w:r w:rsidR="0073095A" w:rsidRPr="0073095A">
              <w:rPr>
                <w:rStyle w:val="ad"/>
                <w:rFonts w:eastAsiaTheme="majorEastAsia"/>
                <w:noProof/>
                <w:sz w:val="28"/>
                <w:szCs w:val="28"/>
              </w:rPr>
              <w:t>1.1. ТЕРМИНЫ И ОПРЕДЕЛЕНИЯ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_Toc42193682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6</w:t>
            </w:r>
            <w:r w:rsidR="0073095A" w:rsidRPr="0073095A">
              <w:rPr>
                <w:noProof/>
                <w:webHidden/>
                <w:sz w:val="28"/>
                <w:szCs w:val="28"/>
              </w:rPr>
              <w:fldChar w:fldCharType="end"/>
            </w:r>
          </w:hyperlink>
        </w:p>
        <w:p w14:paraId="0CEFCD0F" w14:textId="2D9573E6"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3" w:history="1">
            <w:r w:rsidR="0073095A" w:rsidRPr="0073095A">
              <w:rPr>
                <w:rStyle w:val="ad"/>
                <w:rFonts w:eastAsiaTheme="majorEastAsia"/>
                <w:noProof/>
                <w:sz w:val="28"/>
                <w:szCs w:val="28"/>
              </w:rPr>
              <w:t>1.2. ОБЩИЙ ПРИНЦИП РАБОТЫ СИСТЕМ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_Toc42193683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9</w:t>
            </w:r>
            <w:r w:rsidR="0073095A" w:rsidRPr="0073095A">
              <w:rPr>
                <w:noProof/>
                <w:webHidden/>
                <w:sz w:val="28"/>
                <w:szCs w:val="28"/>
              </w:rPr>
              <w:fldChar w:fldCharType="end"/>
            </w:r>
          </w:hyperlink>
        </w:p>
        <w:p w14:paraId="669A7D28" w14:textId="6EF1A4FB"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4" w:history="1">
            <w:r w:rsidR="0073095A" w:rsidRPr="0073095A">
              <w:rPr>
                <w:rStyle w:val="ad"/>
                <w:rFonts w:eastAsiaTheme="majorEastAsia"/>
                <w:noProof/>
                <w:sz w:val="28"/>
                <w:szCs w:val="28"/>
              </w:rPr>
              <w:t>1.3. ОБЗОР СУЩЕСТВУЮЩИХ РЕШЕНИЙ</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_Toc42193684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13</w:t>
            </w:r>
            <w:r w:rsidR="0073095A" w:rsidRPr="0073095A">
              <w:rPr>
                <w:noProof/>
                <w:webHidden/>
                <w:sz w:val="28"/>
                <w:szCs w:val="28"/>
              </w:rPr>
              <w:fldChar w:fldCharType="end"/>
            </w:r>
          </w:hyperlink>
        </w:p>
        <w:p w14:paraId="4FC05706" w14:textId="65426517"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5" w:history="1">
            <w:r w:rsidR="0073095A" w:rsidRPr="0073095A">
              <w:rPr>
                <w:rStyle w:val="ad"/>
                <w:rFonts w:eastAsiaTheme="majorEastAsia"/>
                <w:noProof/>
                <w:sz w:val="28"/>
                <w:szCs w:val="28"/>
              </w:rPr>
              <w:t>1.4. ОСНОВНЫЕ ПРИЧИНЫ НИЗКОЙ ПРОИЗВОДИТЕЛЬНОСТИ ШАБЛОНИЗАТОРОВ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_Toc42193685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17</w:t>
            </w:r>
            <w:r w:rsidR="0073095A" w:rsidRPr="0073095A">
              <w:rPr>
                <w:noProof/>
                <w:webHidden/>
                <w:sz w:val="28"/>
                <w:szCs w:val="28"/>
              </w:rPr>
              <w:fldChar w:fldCharType="end"/>
            </w:r>
          </w:hyperlink>
        </w:p>
        <w:p w14:paraId="20D765D0" w14:textId="0721DD04"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6" w:history="1">
            <w:r w:rsidR="0073095A" w:rsidRPr="0073095A">
              <w:rPr>
                <w:rStyle w:val="ad"/>
                <w:rFonts w:eastAsiaTheme="majorEastAsia"/>
                <w:noProof/>
                <w:sz w:val="28"/>
                <w:szCs w:val="28"/>
              </w:rPr>
              <w:t>1.5. ЦЕЛИ И ЗАДАЧИ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_Toc42193686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23</w:t>
            </w:r>
            <w:r w:rsidR="0073095A" w:rsidRPr="0073095A">
              <w:rPr>
                <w:noProof/>
                <w:webHidden/>
                <w:sz w:val="28"/>
                <w:szCs w:val="28"/>
              </w:rPr>
              <w:fldChar w:fldCharType="end"/>
            </w:r>
          </w:hyperlink>
        </w:p>
        <w:p w14:paraId="02698DDF" w14:textId="0634D8E2" w:rsidR="0073095A" w:rsidRPr="0073095A" w:rsidRDefault="00A227C4"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7" w:history="1">
            <w:r w:rsidR="0073095A" w:rsidRPr="0073095A">
              <w:rPr>
                <w:rStyle w:val="ad"/>
                <w:rFonts w:eastAsiaTheme="majorEastAsia"/>
                <w:noProof/>
                <w:sz w:val="28"/>
                <w:szCs w:val="28"/>
              </w:rPr>
              <w:t>ГЛАВА 2.</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ИССЛЕДОВАНИЕ ВОЗМОЖНЫХ СПОСОБОВ ПОВЫШЕНИЯ ПРОИЗВОДИТЕЛЬНОСТИ СИСТЕМ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_Toc42193687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25</w:t>
            </w:r>
            <w:r w:rsidR="0073095A" w:rsidRPr="0073095A">
              <w:rPr>
                <w:noProof/>
                <w:webHidden/>
                <w:sz w:val="28"/>
                <w:szCs w:val="28"/>
              </w:rPr>
              <w:fldChar w:fldCharType="end"/>
            </w:r>
          </w:hyperlink>
        </w:p>
        <w:p w14:paraId="2674450F" w14:textId="5438F3DA"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8" w:history="1">
            <w:r w:rsidR="0073095A" w:rsidRPr="0073095A">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_Toc42193688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25</w:t>
            </w:r>
            <w:r w:rsidR="0073095A" w:rsidRPr="0073095A">
              <w:rPr>
                <w:noProof/>
                <w:webHidden/>
                <w:sz w:val="28"/>
                <w:szCs w:val="28"/>
              </w:rPr>
              <w:fldChar w:fldCharType="end"/>
            </w:r>
          </w:hyperlink>
        </w:p>
        <w:p w14:paraId="558A07E6" w14:textId="5AFC3897"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9" w:history="1">
            <w:r w:rsidR="0073095A" w:rsidRPr="0073095A">
              <w:rPr>
                <w:rStyle w:val="ad"/>
                <w:rFonts w:eastAsiaTheme="majorEastAsia"/>
                <w:noProof/>
                <w:sz w:val="28"/>
                <w:szCs w:val="28"/>
              </w:rPr>
              <w:t>2.2. УМЕНЬШЕНИЕ ОПЕРАЦИЙ ПО ВЫДЕЛЕНИЮ ПАМЯТИ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_Toc42193689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27</w:t>
            </w:r>
            <w:r w:rsidR="0073095A" w:rsidRPr="0073095A">
              <w:rPr>
                <w:noProof/>
                <w:webHidden/>
                <w:sz w:val="28"/>
                <w:szCs w:val="28"/>
              </w:rPr>
              <w:fldChar w:fldCharType="end"/>
            </w:r>
          </w:hyperlink>
        </w:p>
        <w:p w14:paraId="2B5DDCEB" w14:textId="036AEEF7"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0" w:history="1">
            <w:r w:rsidR="0073095A" w:rsidRPr="0073095A">
              <w:rPr>
                <w:rStyle w:val="ad"/>
                <w:rFonts w:eastAsiaTheme="majorEastAsia"/>
                <w:noProof/>
                <w:sz w:val="28"/>
                <w:szCs w:val="28"/>
              </w:rPr>
              <w:t>2.3. АЛЬТЕРНАТИВА СБОРЩИКУ МУСОРА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_Toc42193690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30</w:t>
            </w:r>
            <w:r w:rsidR="0073095A" w:rsidRPr="0073095A">
              <w:rPr>
                <w:noProof/>
                <w:webHidden/>
                <w:sz w:val="28"/>
                <w:szCs w:val="28"/>
              </w:rPr>
              <w:fldChar w:fldCharType="end"/>
            </w:r>
          </w:hyperlink>
        </w:p>
        <w:p w14:paraId="4AF0FF75" w14:textId="333560B5"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1" w:history="1">
            <w:r w:rsidR="0073095A" w:rsidRPr="0073095A">
              <w:rPr>
                <w:rStyle w:val="ad"/>
                <w:rFonts w:eastAsiaTheme="majorEastAsia"/>
                <w:noProof/>
                <w:sz w:val="28"/>
                <w:szCs w:val="28"/>
              </w:rPr>
              <w:t>2.4. КЕШИРОВАНИЕ НАИБОЛЕЕ ЧАСТО ИСПОЛЬЗУЕМЫХ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_Toc42193691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33</w:t>
            </w:r>
            <w:r w:rsidR="0073095A" w:rsidRPr="0073095A">
              <w:rPr>
                <w:noProof/>
                <w:webHidden/>
                <w:sz w:val="28"/>
                <w:szCs w:val="28"/>
              </w:rPr>
              <w:fldChar w:fldCharType="end"/>
            </w:r>
          </w:hyperlink>
        </w:p>
        <w:p w14:paraId="1A850E69" w14:textId="5B784CF1"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2" w:history="1">
            <w:r w:rsidR="0073095A" w:rsidRPr="0073095A">
              <w:rPr>
                <w:rStyle w:val="ad"/>
                <w:rFonts w:eastAsiaTheme="majorEastAsia"/>
                <w:noProof/>
                <w:sz w:val="28"/>
                <w:szCs w:val="28"/>
              </w:rPr>
              <w:t>2.5. РЕШЕНИЕ ПРОБЛЕМЫ ПРОСТОЯ СИСТЕМНЫХ РЕСУРСОВ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_Toc42193692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34</w:t>
            </w:r>
            <w:r w:rsidR="0073095A" w:rsidRPr="0073095A">
              <w:rPr>
                <w:noProof/>
                <w:webHidden/>
                <w:sz w:val="28"/>
                <w:szCs w:val="28"/>
              </w:rPr>
              <w:fldChar w:fldCharType="end"/>
            </w:r>
          </w:hyperlink>
        </w:p>
        <w:p w14:paraId="7D86A2FD" w14:textId="7D9FC617"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3" w:history="1">
            <w:r w:rsidR="0073095A" w:rsidRPr="0073095A">
              <w:rPr>
                <w:rStyle w:val="ad"/>
                <w:rFonts w:eastAsiaTheme="majorEastAsia"/>
                <w:noProof/>
                <w:sz w:val="28"/>
                <w:szCs w:val="28"/>
              </w:rPr>
              <w:t>2.6. ВЫБОР ЯЗЫКА ПРОГРАММИРОВАНИЯ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_Toc42193693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36</w:t>
            </w:r>
            <w:r w:rsidR="0073095A" w:rsidRPr="0073095A">
              <w:rPr>
                <w:noProof/>
                <w:webHidden/>
                <w:sz w:val="28"/>
                <w:szCs w:val="28"/>
              </w:rPr>
              <w:fldChar w:fldCharType="end"/>
            </w:r>
          </w:hyperlink>
        </w:p>
        <w:p w14:paraId="3127C3BD" w14:textId="0F7E3F3D"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4" w:history="1">
            <w:r w:rsidR="0073095A" w:rsidRPr="0073095A">
              <w:rPr>
                <w:rStyle w:val="ad"/>
                <w:rFonts w:eastAsiaTheme="majorEastAsia"/>
                <w:noProof/>
                <w:sz w:val="28"/>
                <w:szCs w:val="28"/>
              </w:rPr>
              <w:t>2.7.</w:t>
            </w:r>
            <w:r w:rsidR="0073095A" w:rsidRPr="0073095A">
              <w:rPr>
                <w:rStyle w:val="ad"/>
                <w:rFonts w:eastAsiaTheme="majorEastAsia"/>
                <w:noProof/>
                <w:sz w:val="28"/>
                <w:szCs w:val="28"/>
                <w:lang w:val="en-US"/>
              </w:rPr>
              <w:t xml:space="preserve"> RESTFUL</w:t>
            </w:r>
            <w:r w:rsidR="0073095A" w:rsidRPr="0073095A">
              <w:rPr>
                <w:rStyle w:val="ad"/>
                <w:rFonts w:eastAsiaTheme="majorEastAsia"/>
                <w:noProof/>
                <w:sz w:val="28"/>
                <w:szCs w:val="28"/>
              </w:rPr>
              <w:t xml:space="preserve"> СЕРВИС, ВЫПОЛНЯЮЩИЙ РОЛЬ СИСТЕМЫ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_Toc42193694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41</w:t>
            </w:r>
            <w:r w:rsidR="0073095A" w:rsidRPr="0073095A">
              <w:rPr>
                <w:noProof/>
                <w:webHidden/>
                <w:sz w:val="28"/>
                <w:szCs w:val="28"/>
              </w:rPr>
              <w:fldChar w:fldCharType="end"/>
            </w:r>
          </w:hyperlink>
        </w:p>
        <w:p w14:paraId="5D8CFF01" w14:textId="743343F7" w:rsidR="0073095A" w:rsidRPr="0073095A" w:rsidRDefault="00A227C4"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95" w:history="1">
            <w:r w:rsidR="0073095A" w:rsidRPr="0073095A">
              <w:rPr>
                <w:rStyle w:val="ad"/>
                <w:rFonts w:eastAsiaTheme="majorEastAsia"/>
                <w:noProof/>
                <w:sz w:val="28"/>
                <w:szCs w:val="28"/>
              </w:rPr>
              <w:t>ГЛАВА 3.</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ПРОЕКТИРОВАНИЕ СЕРВИСА ПО ПРЕДОСТАВЛЕНИЮ УСЛУГ СИСТЕМЫ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_Toc42193695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43</w:t>
            </w:r>
            <w:r w:rsidR="0073095A" w:rsidRPr="0073095A">
              <w:rPr>
                <w:noProof/>
                <w:webHidden/>
                <w:sz w:val="28"/>
                <w:szCs w:val="28"/>
              </w:rPr>
              <w:fldChar w:fldCharType="end"/>
            </w:r>
          </w:hyperlink>
        </w:p>
        <w:p w14:paraId="051F9EEF" w14:textId="1B3EFFAD"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6" w:history="1">
            <w:r w:rsidR="0073095A" w:rsidRPr="0073095A">
              <w:rPr>
                <w:rStyle w:val="ad"/>
                <w:rFonts w:eastAsiaTheme="majorEastAsia"/>
                <w:noProof/>
                <w:sz w:val="28"/>
                <w:szCs w:val="28"/>
              </w:rPr>
              <w:t>3.1. ТРЕБОВАНИЯ, ПРЕДЪЯВЛЯЕМЫЕ К КАЧЕСТВУ РАЗРАБАТЫВАЕМОЙ СИСТЕМЫ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_Toc42193696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43</w:t>
            </w:r>
            <w:r w:rsidR="0073095A" w:rsidRPr="0073095A">
              <w:rPr>
                <w:noProof/>
                <w:webHidden/>
                <w:sz w:val="28"/>
                <w:szCs w:val="28"/>
              </w:rPr>
              <w:fldChar w:fldCharType="end"/>
            </w:r>
          </w:hyperlink>
        </w:p>
        <w:p w14:paraId="2920FAF0" w14:textId="3EFC428B"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7" w:history="1">
            <w:r w:rsidR="0073095A" w:rsidRPr="0073095A">
              <w:rPr>
                <w:rStyle w:val="ad"/>
                <w:rFonts w:eastAsiaTheme="majorEastAsia"/>
                <w:noProof/>
                <w:sz w:val="28"/>
                <w:szCs w:val="28"/>
              </w:rPr>
              <w:t>3.2. МОДЕЛИРОВАНИЕ РАБОТЫ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_Toc42193697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45</w:t>
            </w:r>
            <w:r w:rsidR="0073095A" w:rsidRPr="0073095A">
              <w:rPr>
                <w:noProof/>
                <w:webHidden/>
                <w:sz w:val="28"/>
                <w:szCs w:val="28"/>
              </w:rPr>
              <w:fldChar w:fldCharType="end"/>
            </w:r>
          </w:hyperlink>
        </w:p>
        <w:p w14:paraId="714780EE" w14:textId="643C4458"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8" w:history="1">
            <w:r w:rsidR="0073095A" w:rsidRPr="0073095A">
              <w:rPr>
                <w:rStyle w:val="ad"/>
                <w:rFonts w:eastAsiaTheme="majorEastAsia"/>
                <w:noProof/>
                <w:sz w:val="28"/>
                <w:szCs w:val="28"/>
              </w:rPr>
              <w:t>3.3. ВЫБОР ИНСТРУМЕНТОВ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_Toc42193698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53</w:t>
            </w:r>
            <w:r w:rsidR="0073095A" w:rsidRPr="0073095A">
              <w:rPr>
                <w:noProof/>
                <w:webHidden/>
                <w:sz w:val="28"/>
                <w:szCs w:val="28"/>
              </w:rPr>
              <w:fldChar w:fldCharType="end"/>
            </w:r>
          </w:hyperlink>
        </w:p>
        <w:p w14:paraId="5F2A300E" w14:textId="60E9624F"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9" w:history="1">
            <w:r w:rsidR="0073095A" w:rsidRPr="0073095A">
              <w:rPr>
                <w:rStyle w:val="ad"/>
                <w:rFonts w:eastAsiaTheme="majorEastAsia"/>
                <w:noProof/>
                <w:sz w:val="28"/>
                <w:szCs w:val="28"/>
              </w:rPr>
              <w:t>3.4. РАЗРАБОТКА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_Toc42193699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56</w:t>
            </w:r>
            <w:r w:rsidR="0073095A" w:rsidRPr="0073095A">
              <w:rPr>
                <w:noProof/>
                <w:webHidden/>
                <w:sz w:val="28"/>
                <w:szCs w:val="28"/>
              </w:rPr>
              <w:fldChar w:fldCharType="end"/>
            </w:r>
          </w:hyperlink>
        </w:p>
        <w:p w14:paraId="70828431" w14:textId="230766FD"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0" w:history="1">
            <w:r w:rsidR="0073095A" w:rsidRPr="0073095A">
              <w:rPr>
                <w:rStyle w:val="ad"/>
                <w:rFonts w:eastAsiaTheme="majorEastAsia"/>
                <w:noProof/>
                <w:sz w:val="28"/>
                <w:szCs w:val="28"/>
              </w:rPr>
              <w:t>3.5. РЕЗУЛЬТАТ РАЗРАБОТКИ, ОЦЕНКА ПРОИЗВОДИТЕЛЬНОСТИ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_Toc42193700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65</w:t>
            </w:r>
            <w:r w:rsidR="0073095A" w:rsidRPr="0073095A">
              <w:rPr>
                <w:noProof/>
                <w:webHidden/>
                <w:sz w:val="28"/>
                <w:szCs w:val="28"/>
              </w:rPr>
              <w:fldChar w:fldCharType="end"/>
            </w:r>
          </w:hyperlink>
        </w:p>
        <w:p w14:paraId="5A163659" w14:textId="6A0C938E"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1" w:history="1">
            <w:r w:rsidR="0073095A" w:rsidRPr="0073095A">
              <w:rPr>
                <w:rStyle w:val="ad"/>
                <w:rFonts w:eastAsiaTheme="majorEastAsia"/>
                <w:noProof/>
                <w:sz w:val="28"/>
                <w:szCs w:val="28"/>
              </w:rPr>
              <w:t>3.6. ПОТЕНЦИАЛ К МАСШТАБИРОВАНИЮ</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_Toc42193701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73</w:t>
            </w:r>
            <w:r w:rsidR="0073095A" w:rsidRPr="0073095A">
              <w:rPr>
                <w:noProof/>
                <w:webHidden/>
                <w:sz w:val="28"/>
                <w:szCs w:val="28"/>
              </w:rPr>
              <w:fldChar w:fldCharType="end"/>
            </w:r>
          </w:hyperlink>
        </w:p>
        <w:p w14:paraId="212FD990" w14:textId="06CA48F6" w:rsidR="0073095A" w:rsidRPr="0073095A" w:rsidRDefault="00A227C4"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2" w:history="1">
            <w:r w:rsidR="0073095A" w:rsidRPr="0073095A">
              <w:rPr>
                <w:rStyle w:val="ad"/>
                <w:rFonts w:eastAsiaTheme="majorEastAsia"/>
                <w:noProof/>
                <w:sz w:val="28"/>
                <w:szCs w:val="28"/>
                <w:lang w:bidi="ru-RU"/>
              </w:rPr>
              <w:t>3.7. ВНЕДРЕНИЕ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_Toc42193702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75</w:t>
            </w:r>
            <w:r w:rsidR="0073095A" w:rsidRPr="0073095A">
              <w:rPr>
                <w:noProof/>
                <w:webHidden/>
                <w:sz w:val="28"/>
                <w:szCs w:val="28"/>
              </w:rPr>
              <w:fldChar w:fldCharType="end"/>
            </w:r>
          </w:hyperlink>
        </w:p>
        <w:p w14:paraId="43BA2C00" w14:textId="1C8A7B15" w:rsidR="0073095A" w:rsidRPr="0073095A" w:rsidRDefault="00A227C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3" w:history="1">
            <w:r w:rsidR="0073095A" w:rsidRPr="0073095A">
              <w:rPr>
                <w:rStyle w:val="ad"/>
                <w:rFonts w:eastAsiaTheme="majorEastAsia"/>
                <w:noProof/>
                <w:sz w:val="28"/>
                <w:szCs w:val="28"/>
              </w:rPr>
              <w:t>ЗАКЛЮЧЕНИЕ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_Toc42193703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77</w:t>
            </w:r>
            <w:r w:rsidR="0073095A" w:rsidRPr="0073095A">
              <w:rPr>
                <w:noProof/>
                <w:webHidden/>
                <w:sz w:val="28"/>
                <w:szCs w:val="28"/>
              </w:rPr>
              <w:fldChar w:fldCharType="end"/>
            </w:r>
          </w:hyperlink>
        </w:p>
        <w:p w14:paraId="5836C8CD" w14:textId="2BE7C44E" w:rsidR="0073095A" w:rsidRPr="0073095A" w:rsidRDefault="00A227C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4" w:history="1">
            <w:r w:rsidR="0073095A" w:rsidRPr="0073095A">
              <w:rPr>
                <w:rStyle w:val="ad"/>
                <w:rFonts w:eastAsiaTheme="majorEastAsia"/>
                <w:noProof/>
                <w:sz w:val="28"/>
                <w:szCs w:val="28"/>
              </w:rPr>
              <w:t>СПИСОК ЛИТЕРАТУРЫ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_Toc42193704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79</w:t>
            </w:r>
            <w:r w:rsidR="0073095A" w:rsidRPr="0073095A">
              <w:rPr>
                <w:noProof/>
                <w:webHidden/>
                <w:sz w:val="28"/>
                <w:szCs w:val="28"/>
              </w:rPr>
              <w:fldChar w:fldCharType="end"/>
            </w:r>
          </w:hyperlink>
        </w:p>
        <w:p w14:paraId="48C24148" w14:textId="67904F47" w:rsidR="0073095A" w:rsidRPr="0073095A" w:rsidRDefault="00A227C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5" w:history="1">
            <w:r w:rsidR="0073095A" w:rsidRPr="0073095A">
              <w:rPr>
                <w:rStyle w:val="ad"/>
                <w:rFonts w:eastAsiaTheme="majorEastAsia"/>
                <w:noProof/>
                <w:sz w:val="28"/>
                <w:szCs w:val="28"/>
              </w:rPr>
              <w:t>ПРИЛОЖЕНИЕ А.</w:t>
            </w:r>
            <w:r w:rsidR="0073095A">
              <w:rPr>
                <w:rStyle w:val="ad"/>
                <w:rFonts w:eastAsiaTheme="majorEastAsia"/>
                <w:noProof/>
                <w:sz w:val="28"/>
                <w:szCs w:val="28"/>
                <w:lang w:val="en-US"/>
              </w:rPr>
              <w:t xml:space="preserve"> </w:t>
            </w:r>
            <w:r w:rsidR="0073095A">
              <w:rPr>
                <w:rStyle w:val="ad"/>
                <w:rFonts w:eastAsiaTheme="majorEastAsia"/>
                <w:noProof/>
                <w:sz w:val="28"/>
                <w:szCs w:val="28"/>
              </w:rPr>
              <w:t xml:space="preserve">ДОКУМЕНТАЦИЯ </w:t>
            </w:r>
            <w:r w:rsidR="0073095A">
              <w:rPr>
                <w:rStyle w:val="ad"/>
                <w:rFonts w:eastAsiaTheme="majorEastAsia"/>
                <w:noProof/>
                <w:sz w:val="28"/>
                <w:szCs w:val="28"/>
                <w:lang w:val="en-US"/>
              </w:rPr>
              <w:t>API</w:t>
            </w:r>
            <w:r w:rsidR="0073095A" w:rsidRPr="0073095A">
              <w:rPr>
                <w:noProof/>
                <w:webHidden/>
                <w:sz w:val="28"/>
                <w:szCs w:val="28"/>
              </w:rPr>
              <w:tab/>
            </w:r>
            <w:r w:rsidR="0073095A">
              <w:rPr>
                <w:noProof/>
                <w:webHidden/>
                <w:sz w:val="28"/>
                <w:szCs w:val="28"/>
                <w:lang w:val="en-US"/>
              </w:rPr>
              <w:t xml:space="preserve"> </w:t>
            </w:r>
            <w:r w:rsidR="0073095A" w:rsidRPr="0073095A">
              <w:rPr>
                <w:noProof/>
                <w:webHidden/>
                <w:sz w:val="28"/>
                <w:szCs w:val="28"/>
              </w:rPr>
              <w:fldChar w:fldCharType="begin"/>
            </w:r>
            <w:r w:rsidR="0073095A" w:rsidRPr="0073095A">
              <w:rPr>
                <w:noProof/>
                <w:webHidden/>
                <w:sz w:val="28"/>
                <w:szCs w:val="28"/>
              </w:rPr>
              <w:instrText xml:space="preserve"> PAGEREF _Toc42193705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82</w:t>
            </w:r>
            <w:r w:rsidR="0073095A" w:rsidRPr="0073095A">
              <w:rPr>
                <w:noProof/>
                <w:webHidden/>
                <w:sz w:val="28"/>
                <w:szCs w:val="28"/>
              </w:rPr>
              <w:fldChar w:fldCharType="end"/>
            </w:r>
          </w:hyperlink>
        </w:p>
        <w:p w14:paraId="5F4F34B5" w14:textId="195E5409" w:rsidR="0073095A" w:rsidRDefault="00A227C4" w:rsidP="0073095A">
          <w:pPr>
            <w:pStyle w:val="11"/>
            <w:tabs>
              <w:tab w:val="right" w:leader="dot" w:pos="9395"/>
            </w:tabs>
            <w:spacing w:before="0" w:after="0"/>
            <w:rPr>
              <w:rFonts w:asciiTheme="minorHAnsi" w:eastAsiaTheme="minorEastAsia" w:hAnsiTheme="minorHAnsi" w:cstheme="minorBidi"/>
              <w:noProof/>
              <w:sz w:val="22"/>
              <w:szCs w:val="22"/>
              <w:lang w:val="en-US" w:eastAsia="en-US"/>
            </w:rPr>
          </w:pPr>
          <w:hyperlink w:anchor="_Toc42193706" w:history="1">
            <w:r w:rsidR="0073095A" w:rsidRPr="0073095A">
              <w:rPr>
                <w:rStyle w:val="ad"/>
                <w:rFonts w:eastAsiaTheme="majorEastAsia"/>
                <w:noProof/>
                <w:sz w:val="28"/>
                <w:szCs w:val="28"/>
              </w:rPr>
              <w:t xml:space="preserve">ПРИЛОЖЕНИЕ </w:t>
            </w:r>
            <w:r w:rsidR="0073095A" w:rsidRPr="0073095A">
              <w:rPr>
                <w:rStyle w:val="ad"/>
                <w:rFonts w:eastAsiaTheme="majorEastAsia"/>
                <w:noProof/>
                <w:sz w:val="28"/>
                <w:szCs w:val="28"/>
                <w:lang w:val="en-US"/>
              </w:rPr>
              <w:t>B</w:t>
            </w:r>
            <w:r w:rsidR="0073095A" w:rsidRPr="0073095A">
              <w:rPr>
                <w:rStyle w:val="ad"/>
                <w:rFonts w:eastAsiaTheme="majorEastAsia"/>
                <w:noProof/>
                <w:sz w:val="28"/>
                <w:szCs w:val="28"/>
              </w:rPr>
              <w:t>.</w:t>
            </w:r>
            <w:r w:rsidR="0073095A">
              <w:rPr>
                <w:rStyle w:val="ad"/>
                <w:rFonts w:eastAsiaTheme="majorEastAsia"/>
                <w:noProof/>
                <w:sz w:val="28"/>
                <w:szCs w:val="28"/>
                <w:lang w:val="en-US"/>
              </w:rPr>
              <w:t xml:space="preserve"> </w:t>
            </w:r>
            <w:r w:rsidR="0073095A" w:rsidRPr="0073095A">
              <w:rPr>
                <w:rStyle w:val="ad"/>
                <w:rFonts w:eastAsiaTheme="majorEastAsia"/>
                <w:noProof/>
                <w:sz w:val="28"/>
                <w:szCs w:val="28"/>
                <w:lang w:val="en-US"/>
              </w:rPr>
              <w:t>СИНТАКСИС ДЛЯ НАПИСАНИЯ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_Toc42193706 \h </w:instrText>
            </w:r>
            <w:r w:rsidR="0073095A" w:rsidRPr="0073095A">
              <w:rPr>
                <w:noProof/>
                <w:webHidden/>
                <w:sz w:val="28"/>
                <w:szCs w:val="28"/>
              </w:rPr>
            </w:r>
            <w:r w:rsidR="0073095A" w:rsidRPr="0073095A">
              <w:rPr>
                <w:noProof/>
                <w:webHidden/>
                <w:sz w:val="28"/>
                <w:szCs w:val="28"/>
              </w:rPr>
              <w:fldChar w:fldCharType="separate"/>
            </w:r>
            <w:r w:rsidR="0073095A" w:rsidRPr="0073095A">
              <w:rPr>
                <w:noProof/>
                <w:webHidden/>
                <w:sz w:val="28"/>
                <w:szCs w:val="28"/>
              </w:rPr>
              <w:t>84</w:t>
            </w:r>
            <w:r w:rsidR="0073095A" w:rsidRPr="0073095A">
              <w:rPr>
                <w:noProof/>
                <w:webHidden/>
                <w:sz w:val="28"/>
                <w:szCs w:val="28"/>
              </w:rPr>
              <w:fldChar w:fldCharType="end"/>
            </w:r>
          </w:hyperlink>
        </w:p>
        <w:p w14:paraId="2FC987BC" w14:textId="7B93AC54" w:rsidR="005C1C37" w:rsidRPr="00683591" w:rsidRDefault="00836FD4" w:rsidP="0077259C">
          <w:pPr>
            <w:spacing w:before="0" w:after="0"/>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2" w:name="_Toc42193680"/>
      <w:r w:rsidRPr="008E1822">
        <w:lastRenderedPageBreak/>
        <w:t>ВВЕДЕНИЕ</w:t>
      </w:r>
      <w:bookmarkEnd w:id="2"/>
    </w:p>
    <w:p w14:paraId="3C7DD131" w14:textId="501C26CC" w:rsidR="000B3A27" w:rsidRDefault="00C540F0" w:rsidP="00D149A3">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D149A3">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6C39BAA" w:rsidR="00767746" w:rsidRDefault="00993BB2" w:rsidP="000007CF">
      <w:pPr>
        <w:pStyle w:val="1"/>
        <w:numPr>
          <w:ilvl w:val="0"/>
          <w:numId w:val="3"/>
        </w:numPr>
      </w:pPr>
      <w:bookmarkStart w:id="3" w:name="_Toc42193681"/>
      <w:r>
        <w:lastRenderedPageBreak/>
        <w:t>АНАЛИЗ</w:t>
      </w:r>
      <w:r w:rsidR="00043820">
        <w:t xml:space="preserve"> ПРЕДМЕТНОЙ ОБЛАСТИ</w:t>
      </w:r>
      <w:bookmarkEnd w:id="3"/>
    </w:p>
    <w:p w14:paraId="4A69619D" w14:textId="075E6FA4" w:rsidR="009E277F" w:rsidRDefault="009E277F" w:rsidP="00676370">
      <w:pPr>
        <w:pStyle w:val="2"/>
      </w:pPr>
      <w:bookmarkStart w:id="4" w:name="_Toc42193682"/>
      <w:r>
        <w:t>Термины и определения</w:t>
      </w:r>
      <w:bookmarkEnd w:id="4"/>
    </w:p>
    <w:p w14:paraId="357DA6A0" w14:textId="77777777" w:rsidR="001B7EC9" w:rsidRDefault="001B7EC9" w:rsidP="00D149A3">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D149A3">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D149A3">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D149A3">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D149A3">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D149A3">
      <w:pPr>
        <w:pStyle w:val="a1"/>
      </w:pPr>
      <w:r>
        <w:t>Система веб-шаблонов</w:t>
      </w:r>
      <w:r w:rsidR="001B7EC9">
        <w:t xml:space="preserve"> – система, в состав которой входят три элемента:</w:t>
      </w:r>
    </w:p>
    <w:p w14:paraId="57B3E1BB" w14:textId="199C24CC" w:rsidR="00676370" w:rsidRDefault="001B7EC9" w:rsidP="00D149A3">
      <w:pPr>
        <w:pStyle w:val="a1"/>
        <w:numPr>
          <w:ilvl w:val="0"/>
          <w:numId w:val="37"/>
        </w:numPr>
      </w:pPr>
      <w:r>
        <w:t>Веб-шаблон</w:t>
      </w:r>
      <w:r w:rsidR="00676370">
        <w:t>.</w:t>
      </w:r>
    </w:p>
    <w:p w14:paraId="7F3BAA3B" w14:textId="7D3F0583" w:rsidR="00676370" w:rsidRDefault="001B7EC9" w:rsidP="00D149A3">
      <w:pPr>
        <w:pStyle w:val="a1"/>
        <w:numPr>
          <w:ilvl w:val="0"/>
          <w:numId w:val="37"/>
        </w:numPr>
      </w:pPr>
      <w:r>
        <w:t xml:space="preserve">Источника </w:t>
      </w:r>
      <w:r w:rsidR="00676370">
        <w:t>данных (JSON, XML, база данных).</w:t>
      </w:r>
    </w:p>
    <w:p w14:paraId="22EB6C64" w14:textId="39FDD987" w:rsidR="00676370" w:rsidRDefault="001B7EC9" w:rsidP="00D149A3">
      <w:pPr>
        <w:pStyle w:val="a1"/>
        <w:numPr>
          <w:ilvl w:val="0"/>
          <w:numId w:val="37"/>
        </w:numPr>
      </w:pPr>
      <w:r>
        <w:t xml:space="preserve">Шаблонизатор. </w:t>
      </w:r>
    </w:p>
    <w:p w14:paraId="38F3B7C0" w14:textId="77777777" w:rsidR="001B7EC9" w:rsidRDefault="001B7EC9" w:rsidP="00D149A3">
      <w:pPr>
        <w:pStyle w:val="a1"/>
      </w:pPr>
      <w:r>
        <w:t>Шаблонизатор комбинирует данные и веб-шаблоны для массовой генерации веб-документов.</w:t>
      </w:r>
    </w:p>
    <w:p w14:paraId="78DD126C" w14:textId="77777777" w:rsidR="001B7EC9" w:rsidRDefault="001B7EC9" w:rsidP="00D149A3">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D149A3">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03FCCA8F" w:rsidR="001B7EC9" w:rsidRDefault="001B7EC9" w:rsidP="00D149A3">
      <w:pPr>
        <w:pStyle w:val="a1"/>
      </w:pPr>
      <w:r>
        <w:t xml:space="preserve">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w:t>
      </w:r>
      <w:r w:rsidR="00676370">
        <w:t xml:space="preserve">– </w:t>
      </w:r>
      <w:r>
        <w:t>с операндами [3].</w:t>
      </w:r>
    </w:p>
    <w:p w14:paraId="3B0DDD54" w14:textId="77777777" w:rsidR="001B7EC9" w:rsidRDefault="001B7EC9" w:rsidP="00D149A3">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D149A3">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D149A3">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D149A3">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D149A3">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50B0EF09" w:rsidR="001B7EC9" w:rsidRDefault="001B7EC9" w:rsidP="00D149A3">
      <w:pPr>
        <w:pStyle w:val="a1"/>
      </w:pPr>
      <w:r>
        <w:t xml:space="preserve">Переключение контекста (англ. context switch) </w:t>
      </w:r>
      <w:r w:rsidR="00676370">
        <w:t>–</w:t>
      </w:r>
      <w:r>
        <w:t xml:space="preserve">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D149A3">
      <w:pPr>
        <w:pStyle w:val="a1"/>
      </w:pPr>
      <w:r>
        <w:t xml:space="preserve">Асинхронный ввод/вывод – является формой неблокирующей обработки ввода/вывода, который позволяет процессу продолжить </w:t>
      </w:r>
      <w:r>
        <w:lastRenderedPageBreak/>
        <w:t>выполнение, не дожидаясь окончания передачи данных. Входные и выходные (I/O)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D149A3">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D149A3">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20CB9C9C" w:rsidR="00B47E63" w:rsidRDefault="006612CC" w:rsidP="00676370">
      <w:pPr>
        <w:pStyle w:val="2"/>
      </w:pPr>
      <w:bookmarkStart w:id="5" w:name="_Toc42193683"/>
      <w:r>
        <w:t>Общий принцип работы систем веб-шаблонов</w:t>
      </w:r>
      <w:bookmarkEnd w:id="5"/>
    </w:p>
    <w:p w14:paraId="49BB23FC" w14:textId="77777777" w:rsidR="001B7EC9" w:rsidRDefault="00BA3A6F" w:rsidP="00D149A3">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D149A3">
      <w:pPr>
        <w:pStyle w:val="a1"/>
      </w:pPr>
      <w:r>
        <w:lastRenderedPageBreak/>
        <w:t>●</w:t>
      </w:r>
      <w:r>
        <w:tab/>
        <w:t>Шаблонизатора – основной компонент системы, который генерирует конечный документ.</w:t>
      </w:r>
    </w:p>
    <w:p w14:paraId="2A78214B" w14:textId="77777777" w:rsidR="001B7EC9" w:rsidRDefault="001B7EC9" w:rsidP="00D149A3">
      <w:pPr>
        <w:pStyle w:val="a1"/>
      </w:pPr>
      <w:r>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D149A3">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5E20737D" w:rsidR="00857631" w:rsidRDefault="001B7EC9" w:rsidP="00D149A3">
      <w:pPr>
        <w:pStyle w:val="a1"/>
      </w:pPr>
      <w:r>
        <w:t xml:space="preserve">При соблюдении вышеперечисленных условий, работу системы веб-шаблонов можно визуализировать на рис. </w:t>
      </w:r>
      <w:r w:rsidR="00E56C89">
        <w:t xml:space="preserve">1.1. </w:t>
      </w:r>
    </w:p>
    <w:p w14:paraId="519B7DBC" w14:textId="77777777" w:rsidR="00857631" w:rsidRDefault="00857631" w:rsidP="00E56C89">
      <w:pPr>
        <w:jc w:val="center"/>
      </w:pPr>
      <w:r>
        <w:rPr>
          <w:noProof/>
          <w:lang w:val="en-US" w:eastAsia="en-US"/>
        </w:rPr>
        <w:drawing>
          <wp:inline distT="0" distB="0" distL="0" distR="0" wp14:anchorId="6AF5F083" wp14:editId="62D7EA63">
            <wp:extent cx="5743575" cy="3286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743575" cy="3286125"/>
                    </a:xfrm>
                    <a:prstGeom prst="rect">
                      <a:avLst/>
                    </a:prstGeom>
                  </pic:spPr>
                </pic:pic>
              </a:graphicData>
            </a:graphic>
          </wp:inline>
        </w:drawing>
      </w:r>
    </w:p>
    <w:p w14:paraId="5533695E" w14:textId="44EEDFE5" w:rsidR="00857631" w:rsidRPr="00857631" w:rsidRDefault="00857631" w:rsidP="00857631">
      <w:pPr>
        <w:pStyle w:val="a5"/>
      </w:pPr>
      <w:bookmarkStart w:id="6" w:name="_Ref34511394"/>
      <w:r>
        <w:t>Р</w:t>
      </w:r>
      <w:r w:rsidR="00E56C89">
        <w:t>ис.</w:t>
      </w:r>
      <w:r>
        <w:t xml:space="preserve"> </w:t>
      </w:r>
      <w:bookmarkEnd w:id="6"/>
      <w:r w:rsidR="00E56C89">
        <w:t>1.1.</w:t>
      </w:r>
      <w:r>
        <w:t xml:space="preserve"> Визуализация работы системы веб-шаблонов</w:t>
      </w:r>
    </w:p>
    <w:p w14:paraId="011046FB" w14:textId="77777777" w:rsidR="001B7EC9" w:rsidRDefault="001B7EC9" w:rsidP="00D149A3">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D149A3">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65EE759F" w:rsidR="001B7EC9" w:rsidRDefault="001B7EC9" w:rsidP="00D149A3">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w:t>
      </w:r>
      <w:r w:rsidR="00E56C89">
        <w:t>родемонстрирован на рис. 1.2.</w:t>
      </w:r>
    </w:p>
    <w:p w14:paraId="5111FD75" w14:textId="77777777" w:rsidR="001B7EC9" w:rsidRDefault="001B7EC9" w:rsidP="00D149A3">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1CBC6B1F" w:rsidR="00290994" w:rsidRDefault="001B7EC9" w:rsidP="00D149A3">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w:t>
      </w:r>
      <w:r w:rsidR="00E56C89">
        <w:t>ого дерева показан на рис. 1.</w:t>
      </w:r>
      <w:r w:rsidR="0073095A">
        <w:t>3</w:t>
      </w:r>
      <w:r>
        <w:t>.</w:t>
      </w:r>
    </w:p>
    <w:p w14:paraId="641C4683" w14:textId="5E5FE8EA" w:rsidR="00133AB4" w:rsidRDefault="003A3B7C" w:rsidP="00E56C89">
      <w:pPr>
        <w:jc w:val="center"/>
      </w:pPr>
      <w:r>
        <w:rPr>
          <w:noProof/>
          <w:lang w:val="en-US" w:eastAsia="en-US"/>
        </w:rPr>
        <w:drawing>
          <wp:inline distT="0" distB="0" distL="0" distR="0" wp14:anchorId="20774EF2" wp14:editId="08AB0E31">
            <wp:extent cx="5819775" cy="3400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5" cy="3400425"/>
                    </a:xfrm>
                    <a:prstGeom prst="rect">
                      <a:avLst/>
                    </a:prstGeom>
                    <a:ln>
                      <a:solidFill>
                        <a:schemeClr val="tx1"/>
                      </a:solidFill>
                    </a:ln>
                  </pic:spPr>
                </pic:pic>
              </a:graphicData>
            </a:graphic>
          </wp:inline>
        </w:drawing>
      </w:r>
    </w:p>
    <w:p w14:paraId="2BC9E8FB" w14:textId="774D2F23" w:rsidR="00133AB4" w:rsidRDefault="0073095A" w:rsidP="00133AB4">
      <w:pPr>
        <w:pStyle w:val="a5"/>
      </w:pPr>
      <w:bookmarkStart w:id="7" w:name="_Ref34505046"/>
      <w:r>
        <w:t>Рис.</w:t>
      </w:r>
      <w:r w:rsidR="00133AB4">
        <w:t xml:space="preserve"> </w:t>
      </w:r>
      <w:r w:rsidR="00E56C89">
        <w:t>1.</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7"/>
      <w:r w:rsidR="00E56C89">
        <w:t>.</w:t>
      </w:r>
      <w:r w:rsidR="00133AB4">
        <w:t xml:space="preserve"> Лексический разбор шаблона, каждая лексема пронумерована</w:t>
      </w:r>
    </w:p>
    <w:p w14:paraId="7BFBB368" w14:textId="77777777" w:rsidR="00133AB4" w:rsidRDefault="00133AB4" w:rsidP="00E56C89">
      <w:pPr>
        <w:keepNext/>
        <w:jc w:val="center"/>
      </w:pPr>
      <w:r>
        <w:rPr>
          <w:noProof/>
          <w:lang w:val="en-US" w:eastAsia="en-US"/>
        </w:rPr>
        <w:lastRenderedPageBreak/>
        <w:drawing>
          <wp:inline distT="0" distB="0" distL="0" distR="0" wp14:anchorId="23EACEDA" wp14:editId="79D4D445">
            <wp:extent cx="571500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714625"/>
                    </a:xfrm>
                    <a:prstGeom prst="rect">
                      <a:avLst/>
                    </a:prstGeom>
                  </pic:spPr>
                </pic:pic>
              </a:graphicData>
            </a:graphic>
          </wp:inline>
        </w:drawing>
      </w:r>
    </w:p>
    <w:p w14:paraId="021E8EE7" w14:textId="557CACE4" w:rsidR="00133AB4" w:rsidRDefault="00E56C89" w:rsidP="00133AB4">
      <w:pPr>
        <w:pStyle w:val="a5"/>
      </w:pPr>
      <w:bookmarkStart w:id="8" w:name="_Ref34505086"/>
      <w:r>
        <w:t>Рис.</w:t>
      </w:r>
      <w:r w:rsidR="00133AB4">
        <w:t xml:space="preserve"> </w:t>
      </w:r>
      <w:r>
        <w:t>1.</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8"/>
      <w:r>
        <w:t>.</w:t>
      </w:r>
      <w:r w:rsidR="00133AB4">
        <w:t xml:space="preserve"> Построение абстрактного синтаксического дерева</w:t>
      </w:r>
    </w:p>
    <w:p w14:paraId="3CEED345" w14:textId="5CF5158E" w:rsidR="001B7EC9" w:rsidRDefault="001B7EC9" w:rsidP="00D149A3">
      <w:pPr>
        <w:pStyle w:val="a1"/>
      </w:pPr>
      <w:r w:rsidRPr="001B7EC9">
        <w:t>Далее можно ознакомится с функциональной моделью вышеописанного про</w:t>
      </w:r>
      <w:r w:rsidR="0073095A">
        <w:t xml:space="preserve">цесса в нотации IDEF0. На рис. </w:t>
      </w:r>
      <w:r w:rsidR="00E56C89">
        <w:t>1.</w:t>
      </w:r>
      <w:r w:rsidRPr="001B7EC9">
        <w:t>4</w:t>
      </w:r>
      <w:r w:rsidR="008216E6">
        <w:t>.</w:t>
      </w:r>
      <w:r w:rsidRPr="001B7EC9">
        <w:t xml:space="preserve"> представлена контекстная диаграмма процесса шаблонизации.</w:t>
      </w:r>
    </w:p>
    <w:p w14:paraId="2A14F72A" w14:textId="0F369B41" w:rsidR="00B21C16" w:rsidRDefault="00B21C16" w:rsidP="00E56C89">
      <w:pPr>
        <w:keepNext/>
        <w:jc w:val="center"/>
      </w:pPr>
      <w:r>
        <w:rPr>
          <w:noProof/>
          <w:lang w:val="en-US" w:eastAsia="en-US"/>
        </w:rPr>
        <w:drawing>
          <wp:inline distT="0" distB="0" distL="0" distR="0" wp14:anchorId="79EA0F68" wp14:editId="4C102B4D">
            <wp:extent cx="59055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inline>
        </w:drawing>
      </w:r>
    </w:p>
    <w:p w14:paraId="015AC74D" w14:textId="4E60EB4E" w:rsidR="00B21C16" w:rsidRDefault="00E56C89" w:rsidP="00B21C16">
      <w:pPr>
        <w:pStyle w:val="a5"/>
      </w:pPr>
      <w:bookmarkStart w:id="9" w:name="_Ref34494326"/>
      <w:bookmarkStart w:id="10" w:name="_Ref34494316"/>
      <w:r>
        <w:t xml:space="preserve">Рис. </w:t>
      </w:r>
      <w:r w:rsidR="00B62552">
        <w:fldChar w:fldCharType="begin"/>
      </w:r>
      <w:r w:rsidR="00B62552">
        <w:instrText xml:space="preserve"> STYLEREF 2 \s </w:instrText>
      </w:r>
      <w:r w:rsidR="00B62552">
        <w:fldChar w:fldCharType="separate"/>
      </w:r>
      <w:r>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9"/>
      <w:r w:rsidR="008216E6">
        <w:t>.</w:t>
      </w:r>
      <w:r w:rsidR="00B21C16">
        <w:t xml:space="preserve"> Контекстная диаграмма процесса шаблонизации</w:t>
      </w:r>
      <w:bookmarkEnd w:id="10"/>
    </w:p>
    <w:p w14:paraId="129C7B90" w14:textId="6E6EA33A" w:rsidR="00857631" w:rsidRPr="00857631" w:rsidRDefault="00857631" w:rsidP="00D149A3">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E56C89">
        <w:t xml:space="preserve">ис. </w:t>
      </w:r>
      <w:r w:rsidR="00E56C89">
        <w:rPr>
          <w:noProof/>
        </w:rPr>
        <w:t>1</w:t>
      </w:r>
      <w:r w:rsidR="00527CC0">
        <w:t>.</w:t>
      </w:r>
      <w:r w:rsidR="00527CC0">
        <w:rPr>
          <w:noProof/>
        </w:rPr>
        <w:t>5</w:t>
      </w:r>
      <w:r>
        <w:fldChar w:fldCharType="end"/>
      </w:r>
      <w:r w:rsidR="0073095A" w:rsidRPr="0073095A">
        <w:t>.</w:t>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48F66BA4" w:rsidR="00BA3A6F" w:rsidRPr="00BA3A6F" w:rsidRDefault="008216E6" w:rsidP="00B21C16">
      <w:pPr>
        <w:pStyle w:val="a5"/>
      </w:pPr>
      <w:bookmarkStart w:id="11" w:name="_Ref34494432"/>
      <w:r>
        <w:t>Рис.</w:t>
      </w:r>
      <w:r w:rsidR="00B21C16">
        <w:t xml:space="preserve"> </w:t>
      </w:r>
      <w:r w:rsidR="00B62552">
        <w:fldChar w:fldCharType="begin"/>
      </w:r>
      <w:r w:rsidR="00B62552">
        <w:instrText xml:space="preserve"> STYLEREF 2 \s </w:instrText>
      </w:r>
      <w:r w:rsidR="00B62552">
        <w:fldChar w:fldCharType="separate"/>
      </w:r>
      <w:r w:rsidR="00527CC0">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11"/>
      <w:r>
        <w:t>.</w:t>
      </w:r>
      <w:r w:rsidR="00B21C16">
        <w:t xml:space="preserve"> Декомпозиция верхнего уровня процесса шаблонизации</w:t>
      </w:r>
    </w:p>
    <w:p w14:paraId="2312171F" w14:textId="77777777" w:rsidR="006612CC" w:rsidRDefault="006612CC" w:rsidP="00676370">
      <w:pPr>
        <w:pStyle w:val="2"/>
      </w:pPr>
      <w:bookmarkStart w:id="12" w:name="_Ref34568441"/>
      <w:bookmarkStart w:id="13" w:name="_Ref34568461"/>
      <w:bookmarkStart w:id="14" w:name="_Ref34568471"/>
      <w:bookmarkStart w:id="15" w:name="_Toc42193684"/>
      <w:r>
        <w:t>Обзор существующих решений</w:t>
      </w:r>
      <w:bookmarkEnd w:id="12"/>
      <w:bookmarkEnd w:id="13"/>
      <w:bookmarkEnd w:id="14"/>
      <w:bookmarkEnd w:id="15"/>
    </w:p>
    <w:p w14:paraId="649C59F1" w14:textId="77777777" w:rsidR="001B7EC9" w:rsidRDefault="001B7EC9" w:rsidP="00D149A3">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D149A3">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D149A3">
      <w:pPr>
        <w:pStyle w:val="a1"/>
      </w:pPr>
      <w:r>
        <w:t>●</w:t>
      </w:r>
      <w:r>
        <w:tab/>
        <w:t>server-side – работающие на стороне сервера,</w:t>
      </w:r>
    </w:p>
    <w:p w14:paraId="2934D32B" w14:textId="77777777" w:rsidR="001B7EC9" w:rsidRDefault="001B7EC9" w:rsidP="00D149A3">
      <w:pPr>
        <w:pStyle w:val="a1"/>
      </w:pPr>
      <w:r>
        <w:t>●</w:t>
      </w:r>
      <w:r>
        <w:tab/>
        <w:t>client-side – работающие в составе клиентского приложения.</w:t>
      </w:r>
    </w:p>
    <w:p w14:paraId="40E0F384" w14:textId="03D313FC" w:rsidR="001B7EC9" w:rsidRDefault="001B7EC9" w:rsidP="00D149A3">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w:t>
      </w:r>
      <w:r>
        <w:lastRenderedPageBreak/>
        <w:t>было использование технологии CGI (Common Gateway Interface), которая 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w:t>
      </w:r>
      <w:r w:rsidR="008216E6">
        <w:t>аблице 1.</w:t>
      </w:r>
      <w:r>
        <w:t>1</w:t>
      </w:r>
      <w:r w:rsidR="00D149A3" w:rsidRPr="00D149A3">
        <w:t>.</w:t>
      </w:r>
      <w:r>
        <w:t xml:space="preserve"> приведен перечень, наиболее популярных систем веб-шаблонов, работающих на стороне сервера.</w:t>
      </w:r>
    </w:p>
    <w:p w14:paraId="1D29A673" w14:textId="459D8CB4" w:rsidR="008216E6" w:rsidRPr="00950A1F" w:rsidRDefault="008216E6"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1</w:t>
      </w:r>
      <w:r w:rsidR="00950A1F">
        <w:fldChar w:fldCharType="end"/>
      </w:r>
      <w:r w:rsidR="00D149A3" w:rsidRPr="00950A1F">
        <w:t>.</w:t>
      </w:r>
    </w:p>
    <w:p w14:paraId="20413608" w14:textId="199FB535" w:rsidR="008216E6" w:rsidRPr="008216E6" w:rsidRDefault="008216E6" w:rsidP="008216E6">
      <w:pPr>
        <w:pStyle w:val="a5"/>
      </w:pPr>
      <w:r w:rsidRPr="00BA795A">
        <w:t>Системы веб-шаблонов исполняемые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jc w:val="center"/>
              <w:rPr>
                <w:color w:val="000000"/>
                <w:szCs w:val="24"/>
              </w:rPr>
            </w:pPr>
            <w:r w:rsidRPr="00A04E4E">
              <w:rPr>
                <w:color w:val="000000"/>
                <w:szCs w:val="24"/>
              </w:rPr>
              <w:t>Описание</w:t>
            </w:r>
          </w:p>
        </w:tc>
      </w:tr>
      <w:tr w:rsidR="00BA795A" w14:paraId="270F2714" w14:textId="77777777" w:rsidTr="00E821A8">
        <w:trPr>
          <w:trHeight w:val="1343"/>
        </w:trPr>
        <w:tc>
          <w:tcPr>
            <w:tcW w:w="2662" w:type="dxa"/>
          </w:tcPr>
          <w:p w14:paraId="29084685"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Blade</w:t>
            </w:r>
          </w:p>
        </w:tc>
        <w:tc>
          <w:tcPr>
            <w:tcW w:w="2313" w:type="dxa"/>
          </w:tcPr>
          <w:p w14:paraId="3D8636FB"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E821A8">
        <w:trPr>
          <w:trHeight w:val="1973"/>
        </w:trPr>
        <w:tc>
          <w:tcPr>
            <w:tcW w:w="2662" w:type="dxa"/>
          </w:tcPr>
          <w:p w14:paraId="0B5AFC9E"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Django</w:t>
            </w:r>
          </w:p>
        </w:tc>
        <w:tc>
          <w:tcPr>
            <w:tcW w:w="2313" w:type="dxa"/>
          </w:tcPr>
          <w:p w14:paraId="3C99DE6A"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8216E6">
        <w:trPr>
          <w:trHeight w:val="2831"/>
        </w:trPr>
        <w:tc>
          <w:tcPr>
            <w:tcW w:w="2662" w:type="dxa"/>
          </w:tcPr>
          <w:p w14:paraId="065564D8"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Mustache</w:t>
            </w:r>
          </w:p>
        </w:tc>
        <w:tc>
          <w:tcPr>
            <w:tcW w:w="2313" w:type="dxa"/>
          </w:tcPr>
          <w:p w14:paraId="150A735C"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E821A8" w14:paraId="741EE8A4" w14:textId="77777777" w:rsidTr="00E821A8">
        <w:trPr>
          <w:trHeight w:val="859"/>
        </w:trPr>
        <w:tc>
          <w:tcPr>
            <w:tcW w:w="2662" w:type="dxa"/>
            <w:vAlign w:val="center"/>
          </w:tcPr>
          <w:p w14:paraId="280EC601" w14:textId="0C14F33B" w:rsidR="00E821A8" w:rsidRPr="006161CA" w:rsidRDefault="00E821A8" w:rsidP="00E821A8">
            <w:pPr>
              <w:tabs>
                <w:tab w:val="left" w:pos="1134"/>
              </w:tabs>
              <w:spacing w:before="0" w:after="0" w:line="240" w:lineRule="auto"/>
              <w:jc w:val="center"/>
              <w:rPr>
                <w:color w:val="000000"/>
                <w:szCs w:val="24"/>
              </w:rPr>
            </w:pPr>
            <w:r w:rsidRPr="00A04E4E">
              <w:rPr>
                <w:color w:val="000000"/>
                <w:szCs w:val="24"/>
              </w:rPr>
              <w:lastRenderedPageBreak/>
              <w:t>Система веб-шаблонов</w:t>
            </w:r>
          </w:p>
        </w:tc>
        <w:tc>
          <w:tcPr>
            <w:tcW w:w="2313" w:type="dxa"/>
            <w:vAlign w:val="center"/>
          </w:tcPr>
          <w:p w14:paraId="59CED8FF" w14:textId="1AC3D788" w:rsidR="00E821A8" w:rsidRDefault="00E821A8" w:rsidP="00E821A8">
            <w:pPr>
              <w:tabs>
                <w:tab w:val="left" w:pos="1134"/>
              </w:tabs>
              <w:spacing w:before="0" w:after="0" w:line="240" w:lineRule="auto"/>
              <w:jc w:val="center"/>
              <w:rPr>
                <w:color w:val="000000"/>
                <w:szCs w:val="24"/>
                <w:lang w:val="en-US"/>
              </w:rPr>
            </w:pPr>
            <w:r w:rsidRPr="00A04E4E">
              <w:rPr>
                <w:color w:val="000000"/>
                <w:szCs w:val="24"/>
              </w:rPr>
              <w:t>Фреймворк/Язык</w:t>
            </w:r>
          </w:p>
        </w:tc>
        <w:tc>
          <w:tcPr>
            <w:tcW w:w="4525" w:type="dxa"/>
            <w:vAlign w:val="center"/>
          </w:tcPr>
          <w:p w14:paraId="6F679729" w14:textId="66303F9D" w:rsidR="00E821A8" w:rsidRPr="00B07311" w:rsidRDefault="00E821A8" w:rsidP="00E821A8">
            <w:pPr>
              <w:tabs>
                <w:tab w:val="left" w:pos="1134"/>
              </w:tabs>
              <w:spacing w:before="0" w:after="0" w:line="240" w:lineRule="auto"/>
              <w:jc w:val="center"/>
              <w:rPr>
                <w:color w:val="000000"/>
                <w:szCs w:val="24"/>
              </w:rPr>
            </w:pPr>
            <w:r w:rsidRPr="00A04E4E">
              <w:rPr>
                <w:color w:val="000000"/>
                <w:szCs w:val="24"/>
              </w:rPr>
              <w:t>Описание</w:t>
            </w:r>
          </w:p>
        </w:tc>
      </w:tr>
      <w:tr w:rsidR="00E821A8" w14:paraId="792E626A" w14:textId="77777777" w:rsidTr="00BA795A">
        <w:trPr>
          <w:trHeight w:val="1325"/>
        </w:trPr>
        <w:tc>
          <w:tcPr>
            <w:tcW w:w="2662" w:type="dxa"/>
          </w:tcPr>
          <w:p w14:paraId="0BD85DA0" w14:textId="77777777" w:rsidR="00E821A8" w:rsidRPr="006161CA" w:rsidRDefault="00E821A8" w:rsidP="00E821A8">
            <w:pPr>
              <w:tabs>
                <w:tab w:val="left" w:pos="1134"/>
              </w:tabs>
              <w:spacing w:before="0" w:after="0" w:line="240" w:lineRule="auto"/>
              <w:rPr>
                <w:color w:val="000000"/>
                <w:szCs w:val="24"/>
              </w:rPr>
            </w:pPr>
            <w:r w:rsidRPr="006161CA">
              <w:rPr>
                <w:color w:val="000000"/>
                <w:szCs w:val="24"/>
              </w:rPr>
              <w:t>Twig</w:t>
            </w:r>
          </w:p>
        </w:tc>
        <w:tc>
          <w:tcPr>
            <w:tcW w:w="2313" w:type="dxa"/>
          </w:tcPr>
          <w:p w14:paraId="068C7E66" w14:textId="77777777" w:rsidR="00E821A8" w:rsidRPr="006161CA" w:rsidRDefault="00E821A8" w:rsidP="00E821A8">
            <w:pPr>
              <w:tabs>
                <w:tab w:val="left" w:pos="1134"/>
              </w:tabs>
              <w:spacing w:before="0" w:after="0" w:line="240" w:lineRule="auto"/>
              <w:rPr>
                <w:color w:val="000000"/>
                <w:szCs w:val="24"/>
                <w:lang w:val="en-US"/>
              </w:rPr>
            </w:pPr>
            <w:r>
              <w:rPr>
                <w:color w:val="000000"/>
                <w:szCs w:val="24"/>
                <w:lang w:val="en-US"/>
              </w:rPr>
              <w:t>PHP</w:t>
            </w:r>
          </w:p>
        </w:tc>
        <w:tc>
          <w:tcPr>
            <w:tcW w:w="4525" w:type="dxa"/>
          </w:tcPr>
          <w:p w14:paraId="7B230292" w14:textId="77777777" w:rsidR="00E821A8" w:rsidRDefault="00E821A8" w:rsidP="00E821A8">
            <w:pPr>
              <w:tabs>
                <w:tab w:val="left" w:pos="1134"/>
              </w:tabs>
              <w:spacing w:before="0" w:after="0" w:line="24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Pr>
                <w:color w:val="000000"/>
                <w:szCs w:val="24"/>
                <w:lang w:val="en-US"/>
              </w:rPr>
              <w:t xml:space="preserve"> [5]</w:t>
            </w:r>
            <w:r>
              <w:rPr>
                <w:color w:val="000000"/>
                <w:szCs w:val="24"/>
              </w:rPr>
              <w:t>.</w:t>
            </w:r>
          </w:p>
          <w:p w14:paraId="56D9B62B" w14:textId="079BB2B2" w:rsidR="00E821A8" w:rsidRPr="00B07311" w:rsidRDefault="00E821A8" w:rsidP="00E821A8">
            <w:pPr>
              <w:tabs>
                <w:tab w:val="left" w:pos="1134"/>
              </w:tabs>
              <w:spacing w:before="0" w:after="0" w:line="240" w:lineRule="auto"/>
              <w:jc w:val="both"/>
              <w:rPr>
                <w:color w:val="000000"/>
                <w:szCs w:val="24"/>
              </w:rPr>
            </w:pPr>
          </w:p>
        </w:tc>
      </w:tr>
      <w:tr w:rsidR="00E821A8" w14:paraId="4657CD59" w14:textId="77777777" w:rsidTr="00E821A8">
        <w:trPr>
          <w:trHeight w:val="1844"/>
        </w:trPr>
        <w:tc>
          <w:tcPr>
            <w:tcW w:w="2662" w:type="dxa"/>
          </w:tcPr>
          <w:p w14:paraId="038271B3"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rPr>
              <w:t>Lasso</w:t>
            </w:r>
          </w:p>
        </w:tc>
        <w:tc>
          <w:tcPr>
            <w:tcW w:w="2313" w:type="dxa"/>
          </w:tcPr>
          <w:p w14:paraId="3E5096CD"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0B773A57" w:rsidR="00E821A8" w:rsidRPr="00B07311" w:rsidRDefault="00E821A8" w:rsidP="00E821A8">
            <w:pPr>
              <w:keepNext/>
              <w:tabs>
                <w:tab w:val="left" w:pos="1134"/>
              </w:tabs>
              <w:spacing w:before="0" w:after="0" w:line="24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r>
              <w:rPr>
                <w:color w:val="000000"/>
                <w:szCs w:val="24"/>
              </w:rPr>
              <w:t>.</w:t>
            </w:r>
          </w:p>
        </w:tc>
      </w:tr>
    </w:tbl>
    <w:p w14:paraId="26553F33" w14:textId="3DF95255" w:rsidR="00BA795A" w:rsidRDefault="00BA795A" w:rsidP="0073095A">
      <w:pPr>
        <w:pStyle w:val="a1"/>
        <w:spacing w:before="240"/>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p w14:paraId="00D3A7D6" w14:textId="53E8071A" w:rsidR="00E821A8" w:rsidRPr="00950A1F" w:rsidRDefault="00E821A8"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2</w:t>
      </w:r>
      <w:r w:rsidR="00950A1F">
        <w:fldChar w:fldCharType="end"/>
      </w:r>
      <w:r w:rsidR="00D149A3" w:rsidRPr="00950A1F">
        <w:t>.</w:t>
      </w:r>
    </w:p>
    <w:p w14:paraId="306862A3" w14:textId="0209AFB3" w:rsidR="00E821A8" w:rsidRPr="00E821A8" w:rsidRDefault="00E821A8" w:rsidP="00E821A8">
      <w:pPr>
        <w:pStyle w:val="a5"/>
      </w:pPr>
      <w:r w:rsidRPr="00BA795A">
        <w:t>Системы веб-шаблонов, исполняемые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E821A8">
        <w:trPr>
          <w:trHeight w:val="561"/>
        </w:trPr>
        <w:tc>
          <w:tcPr>
            <w:tcW w:w="2718" w:type="dxa"/>
          </w:tcPr>
          <w:p w14:paraId="39C1CFC3" w14:textId="77777777" w:rsidR="00BA795A" w:rsidRPr="002A6605" w:rsidRDefault="00BA795A" w:rsidP="00293D6A">
            <w:pPr>
              <w:tabs>
                <w:tab w:val="left" w:pos="1134"/>
              </w:tabs>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jc w:val="center"/>
              <w:rPr>
                <w:color w:val="000000"/>
                <w:szCs w:val="24"/>
              </w:rPr>
            </w:pPr>
            <w:r w:rsidRPr="002A6605">
              <w:rPr>
                <w:color w:val="000000"/>
                <w:szCs w:val="24"/>
              </w:rPr>
              <w:t>Описание</w:t>
            </w:r>
          </w:p>
        </w:tc>
      </w:tr>
      <w:tr w:rsidR="00E821A8" w14:paraId="1C330F0B" w14:textId="77777777" w:rsidTr="00BA795A">
        <w:trPr>
          <w:trHeight w:val="619"/>
        </w:trPr>
        <w:tc>
          <w:tcPr>
            <w:tcW w:w="2718" w:type="dxa"/>
          </w:tcPr>
          <w:p w14:paraId="035552EC" w14:textId="50F2683E" w:rsidR="00E821A8" w:rsidRPr="002A6605" w:rsidRDefault="00E821A8" w:rsidP="00E821A8">
            <w:pPr>
              <w:tabs>
                <w:tab w:val="left" w:pos="1134"/>
              </w:tabs>
              <w:rPr>
                <w:color w:val="000000"/>
                <w:szCs w:val="24"/>
              </w:rPr>
            </w:pPr>
            <w:r w:rsidRPr="002A6605">
              <w:rPr>
                <w:color w:val="000000"/>
                <w:szCs w:val="24"/>
              </w:rPr>
              <w:t>Dot.js</w:t>
            </w:r>
          </w:p>
        </w:tc>
        <w:tc>
          <w:tcPr>
            <w:tcW w:w="2322" w:type="dxa"/>
          </w:tcPr>
          <w:p w14:paraId="7B5AE0E7" w14:textId="7E960250" w:rsidR="00E821A8" w:rsidRPr="002A6605" w:rsidRDefault="00E821A8" w:rsidP="00E821A8">
            <w:pPr>
              <w:tabs>
                <w:tab w:val="left" w:pos="1134"/>
              </w:tabs>
              <w:rPr>
                <w:color w:val="000000"/>
                <w:szCs w:val="24"/>
              </w:rPr>
            </w:pPr>
            <w:r w:rsidRPr="002A6605">
              <w:rPr>
                <w:color w:val="000000"/>
                <w:szCs w:val="24"/>
                <w:lang w:val="en-US"/>
              </w:rPr>
              <w:t>JavaScript</w:t>
            </w:r>
          </w:p>
        </w:tc>
        <w:tc>
          <w:tcPr>
            <w:tcW w:w="4527" w:type="dxa"/>
          </w:tcPr>
          <w:p w14:paraId="6872EE76" w14:textId="5BE3B790" w:rsidR="00E821A8" w:rsidRPr="002A6605" w:rsidRDefault="00E821A8" w:rsidP="00E821A8">
            <w:pPr>
              <w:tabs>
                <w:tab w:val="left" w:pos="1134"/>
              </w:tabs>
              <w:spacing w:line="24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E821A8" w14:paraId="1D684C72" w14:textId="77777777" w:rsidTr="00BA795A">
        <w:trPr>
          <w:trHeight w:val="417"/>
        </w:trPr>
        <w:tc>
          <w:tcPr>
            <w:tcW w:w="2718" w:type="dxa"/>
          </w:tcPr>
          <w:p w14:paraId="0D14E002" w14:textId="01EEBDF4" w:rsidR="00E821A8" w:rsidRPr="002A6605" w:rsidRDefault="00E821A8" w:rsidP="00E821A8">
            <w:pPr>
              <w:tabs>
                <w:tab w:val="left" w:pos="1134"/>
              </w:tabs>
              <w:spacing w:line="240" w:lineRule="auto"/>
              <w:jc w:val="center"/>
              <w:rPr>
                <w:color w:val="000000"/>
                <w:szCs w:val="24"/>
              </w:rPr>
            </w:pPr>
            <w:r w:rsidRPr="002A6605">
              <w:rPr>
                <w:color w:val="000000"/>
                <w:szCs w:val="24"/>
              </w:rPr>
              <w:lastRenderedPageBreak/>
              <w:t>Система веб-шаблонов</w:t>
            </w:r>
          </w:p>
        </w:tc>
        <w:tc>
          <w:tcPr>
            <w:tcW w:w="2322" w:type="dxa"/>
          </w:tcPr>
          <w:p w14:paraId="74E2520A" w14:textId="3EF9FC41" w:rsidR="00E821A8" w:rsidRPr="002A6605" w:rsidRDefault="00E821A8" w:rsidP="00E821A8">
            <w:pPr>
              <w:tabs>
                <w:tab w:val="left" w:pos="1134"/>
              </w:tabs>
              <w:spacing w:line="240" w:lineRule="auto"/>
              <w:jc w:val="center"/>
              <w:rPr>
                <w:color w:val="000000"/>
                <w:szCs w:val="24"/>
                <w:lang w:val="en-US"/>
              </w:rPr>
            </w:pPr>
            <w:r w:rsidRPr="002A6605">
              <w:rPr>
                <w:color w:val="000000"/>
                <w:szCs w:val="24"/>
              </w:rPr>
              <w:t>Фреймворк/Язык</w:t>
            </w:r>
          </w:p>
        </w:tc>
        <w:tc>
          <w:tcPr>
            <w:tcW w:w="4527" w:type="dxa"/>
          </w:tcPr>
          <w:p w14:paraId="29723502" w14:textId="174F0F74" w:rsidR="00E821A8" w:rsidRPr="002A6605" w:rsidRDefault="00E821A8" w:rsidP="00E821A8">
            <w:pPr>
              <w:tabs>
                <w:tab w:val="left" w:pos="1134"/>
              </w:tabs>
              <w:spacing w:line="240" w:lineRule="auto"/>
              <w:jc w:val="center"/>
              <w:rPr>
                <w:color w:val="000000"/>
                <w:szCs w:val="24"/>
              </w:rPr>
            </w:pPr>
            <w:r w:rsidRPr="002A6605">
              <w:rPr>
                <w:color w:val="000000"/>
                <w:szCs w:val="24"/>
              </w:rPr>
              <w:t>Описание</w:t>
            </w:r>
          </w:p>
        </w:tc>
      </w:tr>
      <w:tr w:rsidR="00E821A8" w14:paraId="4BB28F01" w14:textId="77777777" w:rsidTr="00BA795A">
        <w:trPr>
          <w:trHeight w:val="417"/>
        </w:trPr>
        <w:tc>
          <w:tcPr>
            <w:tcW w:w="2718" w:type="dxa"/>
          </w:tcPr>
          <w:p w14:paraId="05CCF480"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Handlebars</w:t>
            </w:r>
          </w:p>
        </w:tc>
        <w:tc>
          <w:tcPr>
            <w:tcW w:w="2322" w:type="dxa"/>
          </w:tcPr>
          <w:p w14:paraId="22CC8408" w14:textId="77777777" w:rsidR="00E821A8" w:rsidRPr="002A6605" w:rsidRDefault="00E821A8" w:rsidP="00E821A8">
            <w:pPr>
              <w:tabs>
                <w:tab w:val="left" w:pos="1134"/>
              </w:tabs>
              <w:spacing w:line="240" w:lineRule="auto"/>
              <w:jc w:val="both"/>
              <w:rPr>
                <w:color w:val="000000"/>
                <w:szCs w:val="24"/>
                <w:lang w:val="en-US"/>
              </w:rPr>
            </w:pPr>
            <w:r w:rsidRPr="002A6605">
              <w:rPr>
                <w:color w:val="000000"/>
                <w:szCs w:val="24"/>
                <w:lang w:val="en-US"/>
              </w:rPr>
              <w:t>JavaScript</w:t>
            </w:r>
          </w:p>
        </w:tc>
        <w:tc>
          <w:tcPr>
            <w:tcW w:w="4527" w:type="dxa"/>
          </w:tcPr>
          <w:p w14:paraId="1AF1DCDB" w14:textId="07E17B82" w:rsidR="00E821A8" w:rsidRPr="002A6605" w:rsidRDefault="00E821A8" w:rsidP="00E821A8">
            <w:pPr>
              <w:tabs>
                <w:tab w:val="left" w:pos="1134"/>
              </w:tabs>
              <w:spacing w:line="24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r w:rsidRPr="00A97490">
              <w:rPr>
                <w:color w:val="000000"/>
                <w:szCs w:val="24"/>
              </w:rPr>
              <w:t xml:space="preserve"> [8]</w:t>
            </w:r>
            <w:r w:rsidRPr="002A6605">
              <w:rPr>
                <w:color w:val="000000"/>
                <w:szCs w:val="24"/>
              </w:rPr>
              <w:t>.</w:t>
            </w:r>
          </w:p>
        </w:tc>
      </w:tr>
      <w:tr w:rsidR="00E821A8" w14:paraId="1037D26C" w14:textId="77777777" w:rsidTr="00E821A8">
        <w:trPr>
          <w:trHeight w:val="2456"/>
        </w:trPr>
        <w:tc>
          <w:tcPr>
            <w:tcW w:w="2718" w:type="dxa"/>
          </w:tcPr>
          <w:p w14:paraId="3977C0FD"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Squirrelly</w:t>
            </w:r>
          </w:p>
        </w:tc>
        <w:tc>
          <w:tcPr>
            <w:tcW w:w="2322" w:type="dxa"/>
          </w:tcPr>
          <w:p w14:paraId="42337FC7" w14:textId="77777777" w:rsidR="00E821A8" w:rsidRPr="002A6605" w:rsidRDefault="00E821A8" w:rsidP="00E821A8">
            <w:pPr>
              <w:tabs>
                <w:tab w:val="left" w:pos="1134"/>
              </w:tabs>
              <w:spacing w:line="240" w:lineRule="auto"/>
              <w:jc w:val="both"/>
              <w:rPr>
                <w:color w:val="000000"/>
                <w:szCs w:val="24"/>
              </w:rPr>
            </w:pPr>
            <w:r w:rsidRPr="002A6605">
              <w:rPr>
                <w:color w:val="000000"/>
                <w:szCs w:val="24"/>
                <w:lang w:val="en-US"/>
              </w:rPr>
              <w:t>JavaScript</w:t>
            </w:r>
          </w:p>
        </w:tc>
        <w:tc>
          <w:tcPr>
            <w:tcW w:w="4527" w:type="dxa"/>
          </w:tcPr>
          <w:p w14:paraId="4CB9D547" w14:textId="77777777" w:rsidR="00E821A8" w:rsidRPr="002A6605" w:rsidRDefault="00E821A8" w:rsidP="00E821A8">
            <w:pPr>
              <w:keepNext/>
              <w:tabs>
                <w:tab w:val="left" w:pos="1134"/>
              </w:tabs>
              <w:spacing w:line="24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4EDC710D" w14:textId="77777777" w:rsidR="00BA795A" w:rsidRDefault="00BA795A" w:rsidP="0073095A">
      <w:pPr>
        <w:pStyle w:val="a1"/>
        <w:spacing w:before="240"/>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D149A3">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D149A3">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D149A3">
      <w:pPr>
        <w:pStyle w:val="a1"/>
      </w:pPr>
      <w:r>
        <w:lastRenderedPageBreak/>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D149A3">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D149A3">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D149A3">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D149A3">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57269162" w:rsidR="00767746" w:rsidRDefault="00741138" w:rsidP="00676370">
      <w:pPr>
        <w:pStyle w:val="2"/>
      </w:pPr>
      <w:bookmarkStart w:id="16" w:name="_Ref34605953"/>
      <w:bookmarkStart w:id="17" w:name="_Toc42193685"/>
      <w:r>
        <w:t>Основные</w:t>
      </w:r>
      <w:r w:rsidR="009E277F">
        <w:t xml:space="preserve"> причины низкой</w:t>
      </w:r>
      <w:r w:rsidR="00993BB2">
        <w:t xml:space="preserve"> производительности </w:t>
      </w:r>
      <w:r w:rsidR="009E277F">
        <w:t>шаблонизаторов</w:t>
      </w:r>
      <w:bookmarkEnd w:id="16"/>
      <w:bookmarkEnd w:id="17"/>
    </w:p>
    <w:p w14:paraId="60CD3F7E" w14:textId="77777777" w:rsidR="00BA795A" w:rsidRDefault="00BA795A" w:rsidP="00D149A3">
      <w:pPr>
        <w:pStyle w:val="a1"/>
      </w:pPr>
      <w:r>
        <w:t xml:space="preserve">В разделе «Обзор существующих решений» был приведён перечень самых широко-используемых систем веб шаблонов, проанализировав эти </w:t>
      </w:r>
      <w:r>
        <w:lastRenderedPageBreak/>
        <w:t>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11CCAD7A" w14:textId="58EF3A67" w:rsidR="00E821A8" w:rsidRDefault="00BA795A" w:rsidP="00D149A3">
      <w:pPr>
        <w:pStyle w:val="a1"/>
        <w:numPr>
          <w:ilvl w:val="0"/>
          <w:numId w:val="38"/>
        </w:numPr>
      </w:pPr>
      <w:r>
        <w:t>Они имеют в своем составе шаблонизатор, написанный на интерпретируемом языке.</w:t>
      </w:r>
      <w:r w:rsidR="00E821A8">
        <w:t xml:space="preserve"> </w:t>
      </w:r>
    </w:p>
    <w:p w14:paraId="3ABC2D9C" w14:textId="77777777" w:rsidR="00E821A8" w:rsidRDefault="00BA795A" w:rsidP="00D149A3">
      <w:pPr>
        <w:pStyle w:val="a1"/>
        <w:numPr>
          <w:ilvl w:val="0"/>
          <w:numId w:val="38"/>
        </w:numPr>
      </w:pPr>
      <w:r>
        <w:t>Имплементация шаблонизатора, часто использует выделение памяти из управляемой кучи.</w:t>
      </w:r>
      <w:r w:rsidR="00E821A8">
        <w:t xml:space="preserve"> </w:t>
      </w:r>
    </w:p>
    <w:p w14:paraId="571F08CD" w14:textId="77777777" w:rsidR="00E821A8" w:rsidRDefault="00BA795A" w:rsidP="00D149A3">
      <w:pPr>
        <w:pStyle w:val="a1"/>
        <w:numPr>
          <w:ilvl w:val="0"/>
          <w:numId w:val="38"/>
        </w:numPr>
      </w:pPr>
      <w:r>
        <w:t>Наличие сборщика мусора, входящее в состав среды исполнения.</w:t>
      </w:r>
      <w:r w:rsidR="00E821A8">
        <w:t xml:space="preserve"> </w:t>
      </w:r>
    </w:p>
    <w:p w14:paraId="18D8C5DA" w14:textId="77777777" w:rsidR="00E821A8" w:rsidRDefault="00BA795A" w:rsidP="00D149A3">
      <w:pPr>
        <w:pStyle w:val="a1"/>
        <w:numPr>
          <w:ilvl w:val="0"/>
          <w:numId w:val="38"/>
        </w:numPr>
      </w:pPr>
      <w:r>
        <w:t>Необходимость заново проводить шаги загрузки, лексического и синтаксического анализов при построение нового шаблона.</w:t>
      </w:r>
    </w:p>
    <w:p w14:paraId="4072BDCB" w14:textId="41F8785E" w:rsidR="00E821A8" w:rsidRDefault="00BA795A" w:rsidP="00D149A3">
      <w:pPr>
        <w:pStyle w:val="a1"/>
        <w:numPr>
          <w:ilvl w:val="0"/>
          <w:numId w:val="38"/>
        </w:numPr>
      </w:pPr>
      <w:r>
        <w:t>Простой ресурсов многоядерных процессоров.</w:t>
      </w:r>
    </w:p>
    <w:p w14:paraId="6214B3A7" w14:textId="79922A8B" w:rsidR="00BA795A" w:rsidRPr="00BA795A" w:rsidRDefault="00BA795A" w:rsidP="00D149A3">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w:t>
      </w:r>
      <w:r>
        <w:lastRenderedPageBreak/>
        <w:t>Наглядно разницу между процессами компиляции и интер</w:t>
      </w:r>
      <w:r w:rsidR="00A97490">
        <w:t xml:space="preserve">претации можно увидеть на рис. </w:t>
      </w:r>
      <w:r w:rsidR="00D149A3">
        <w:t>1.6</w:t>
      </w:r>
      <w:r>
        <w:t>.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3E8401F9" w:rsidR="00A45237" w:rsidRDefault="0073095A" w:rsidP="00CC7861">
      <w:pPr>
        <w:pStyle w:val="a5"/>
      </w:pPr>
      <w:bookmarkStart w:id="18" w:name="_Ref34602861"/>
      <w:r>
        <w:t>Рис.</w:t>
      </w:r>
      <w:r w:rsidR="00CC7861">
        <w:t xml:space="preserve"> </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18"/>
      <w:r>
        <w:t>.6</w:t>
      </w:r>
      <w:r w:rsidR="00E821A8">
        <w:t>.</w:t>
      </w:r>
      <w:r w:rsidR="00CC7861" w:rsidRPr="00590D72">
        <w:t xml:space="preserve"> </w:t>
      </w:r>
      <w:r w:rsidR="00CC7861">
        <w:t>Сравнение процессов компиляции и интерпретации</w:t>
      </w:r>
    </w:p>
    <w:p w14:paraId="47FD1B27" w14:textId="074B2E60" w:rsidR="00096BA9" w:rsidRPr="00096BA9" w:rsidRDefault="00096BA9" w:rsidP="00D149A3">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w:t>
      </w:r>
      <w:r w:rsidRPr="00096BA9">
        <w:rPr>
          <w:lang w:bidi="ru-RU"/>
        </w:rPr>
        <w:lastRenderedPageBreak/>
        <w:t>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w:t>
      </w:r>
      <w:r w:rsidR="0073095A">
        <w:rPr>
          <w:lang w:bidi="ru-RU"/>
        </w:rPr>
        <w:t>екста можно ознакомится на рис.</w:t>
      </w:r>
      <w:r w:rsidRPr="00096BA9">
        <w:rPr>
          <w:lang w:bidi="ru-RU"/>
        </w:rPr>
        <w:t xml:space="preserve"> 1.</w:t>
      </w:r>
      <w:r w:rsidR="00D149A3">
        <w:rPr>
          <w:lang w:bidi="ru-RU"/>
        </w:rPr>
        <w:t>7</w:t>
      </w:r>
      <w:r w:rsidR="00E821A8">
        <w:rPr>
          <w:lang w:bidi="ru-RU"/>
        </w:rPr>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96A3CC3" w:rsidR="00590D72" w:rsidRDefault="00590D72" w:rsidP="00590D72">
      <w:pPr>
        <w:pStyle w:val="a5"/>
      </w:pPr>
      <w:bookmarkStart w:id="19" w:name="_Ref34603200"/>
      <w:r>
        <w:t>Ри</w:t>
      </w:r>
      <w:r w:rsidR="0073095A">
        <w:t>с.</w:t>
      </w:r>
      <w:r>
        <w:t xml:space="preserve"> </w:t>
      </w:r>
      <w:bookmarkEnd w:id="19"/>
      <w:r w:rsidR="00D149A3" w:rsidRPr="00950A1F">
        <w:t>1.7</w:t>
      </w:r>
      <w:r w:rsidR="00E821A8">
        <w:t>.</w:t>
      </w:r>
      <w:r>
        <w:t xml:space="preserve"> Графическая схема смены контекста</w:t>
      </w:r>
    </w:p>
    <w:p w14:paraId="4E16080B" w14:textId="739A7FCC" w:rsidR="00096BA9" w:rsidRDefault="00096BA9" w:rsidP="00D149A3">
      <w:pPr>
        <w:pStyle w:val="a1"/>
      </w:pPr>
      <w:r>
        <w:t xml:space="preserve">Сборщик мусора является неотъемлемой частью многих языков программирования, как интерпретируемых, так и компилируемых. Его </w:t>
      </w:r>
      <w:r>
        <w:lastRenderedPageBreak/>
        <w:t>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w:t>
      </w:r>
      <w:r w:rsidR="0073095A">
        <w:t>.</w:t>
      </w:r>
      <w:r w:rsidR="00D149A3">
        <w:t xml:space="preserve"> 1.8</w:t>
      </w:r>
      <w:r>
        <w:t>.</w:t>
      </w:r>
    </w:p>
    <w:p w14:paraId="59D42E42" w14:textId="3D66DD71" w:rsidR="005B3F81" w:rsidRDefault="00096BA9" w:rsidP="00D149A3">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131E840" w:rsidR="005B3F81" w:rsidRPr="00A45578" w:rsidRDefault="0073095A" w:rsidP="005B3F81">
      <w:pPr>
        <w:pStyle w:val="a5"/>
      </w:pPr>
      <w:bookmarkStart w:id="20" w:name="_Ref34604943"/>
      <w:r>
        <w:t>Рис.</w:t>
      </w:r>
      <w:r w:rsidR="005B3F81">
        <w:t xml:space="preserve"> </w:t>
      </w:r>
      <w:bookmarkEnd w:id="20"/>
      <w:r w:rsidR="00D149A3" w:rsidRPr="00D149A3">
        <w:t xml:space="preserve">1.8. </w:t>
      </w:r>
      <w:r w:rsidR="005B3F81">
        <w:t>Принцип работы «сборщика мусора»</w:t>
      </w:r>
    </w:p>
    <w:p w14:paraId="1CB3701B" w14:textId="7D866B49" w:rsidR="00445A9A" w:rsidRDefault="008A5E05" w:rsidP="00D149A3">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D149A3">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12DE6B0" w:rsidR="00CE19DA" w:rsidRDefault="00CE19DA" w:rsidP="00676370">
      <w:pPr>
        <w:pStyle w:val="2"/>
      </w:pPr>
      <w:bookmarkStart w:id="21" w:name="_Toc42193686"/>
      <w:r>
        <w:t>Цели и задачи</w:t>
      </w:r>
      <w:bookmarkEnd w:id="21"/>
    </w:p>
    <w:p w14:paraId="1EAD3E2C" w14:textId="77777777" w:rsidR="00096BA9" w:rsidRDefault="00096BA9" w:rsidP="00D149A3">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D149A3">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D149A3">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D149A3">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D149A3">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D149A3">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D149A3">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2" w:name="_Toc42193687"/>
      <w:r>
        <w:lastRenderedPageBreak/>
        <w:t>ИССЛЕДОВАНИЕ ВОЗМОЖНЫХ СПОСОБОВ ПОВЫШЕНИЯ ПРОИЗВОДИТЕЛЬНОСТИ СИСТЕМ ВЕБ ШАБЛОНОВ</w:t>
      </w:r>
      <w:bookmarkEnd w:id="22"/>
    </w:p>
    <w:p w14:paraId="23954BC6" w14:textId="0DFE0098" w:rsidR="009E277F" w:rsidRDefault="009E277F" w:rsidP="00676370">
      <w:pPr>
        <w:pStyle w:val="2"/>
      </w:pPr>
      <w:bookmarkStart w:id="23" w:name="_Toc42193688"/>
      <w:r>
        <w:t>Устранение причины низкой производительности, связанной с использованием интерпретаторов</w:t>
      </w:r>
      <w:bookmarkEnd w:id="23"/>
      <w:r>
        <w:t xml:space="preserve"> </w:t>
      </w:r>
    </w:p>
    <w:p w14:paraId="64698DF3" w14:textId="67305F8C" w:rsidR="007F6466" w:rsidRDefault="00FF4DC8" w:rsidP="00D149A3">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D149A3">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D149A3">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D149A3">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D149A3">
      <w:pPr>
        <w:pStyle w:val="af1"/>
        <w:numPr>
          <w:ilvl w:val="0"/>
          <w:numId w:val="12"/>
        </w:numPr>
        <w:tabs>
          <w:tab w:val="left" w:pos="1134"/>
        </w:tabs>
        <w:ind w:left="0" w:firstLine="709"/>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D149A3">
      <w:pPr>
        <w:pStyle w:val="af1"/>
        <w:numPr>
          <w:ilvl w:val="0"/>
          <w:numId w:val="12"/>
        </w:numPr>
        <w:tabs>
          <w:tab w:val="left" w:pos="1134"/>
        </w:tabs>
        <w:ind w:left="0" w:firstLine="709"/>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D149A3">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D149A3">
      <w:pPr>
        <w:pStyle w:val="af1"/>
        <w:numPr>
          <w:ilvl w:val="0"/>
          <w:numId w:val="13"/>
        </w:numPr>
        <w:tabs>
          <w:tab w:val="left" w:pos="1134"/>
        </w:tabs>
        <w:ind w:left="0" w:firstLine="709"/>
      </w:pPr>
      <w:r>
        <w:t>C,</w:t>
      </w:r>
    </w:p>
    <w:p w14:paraId="7CCB973B" w14:textId="090FCFFA" w:rsidR="00E56EC4" w:rsidRDefault="00E56EC4" w:rsidP="00D149A3">
      <w:pPr>
        <w:pStyle w:val="af1"/>
        <w:numPr>
          <w:ilvl w:val="0"/>
          <w:numId w:val="13"/>
        </w:numPr>
        <w:tabs>
          <w:tab w:val="left" w:pos="1134"/>
        </w:tabs>
        <w:ind w:left="0" w:firstLine="709"/>
      </w:pPr>
      <w:r>
        <w:t>C++,</w:t>
      </w:r>
    </w:p>
    <w:p w14:paraId="2C83CF50" w14:textId="77777777" w:rsidR="00E56EC4" w:rsidRPr="00E56EC4" w:rsidRDefault="00E56EC4" w:rsidP="00D149A3">
      <w:pPr>
        <w:pStyle w:val="af1"/>
        <w:numPr>
          <w:ilvl w:val="0"/>
          <w:numId w:val="13"/>
        </w:numPr>
        <w:tabs>
          <w:tab w:val="left" w:pos="1134"/>
        </w:tabs>
        <w:ind w:left="0" w:firstLine="709"/>
      </w:pPr>
      <w:r>
        <w:rPr>
          <w:lang w:val="en-US"/>
        </w:rPr>
        <w:t>Haskell</w:t>
      </w:r>
      <w:r w:rsidRPr="00737C14">
        <w:t>,</w:t>
      </w:r>
    </w:p>
    <w:p w14:paraId="725DA025" w14:textId="77777777" w:rsidR="00E56EC4" w:rsidRPr="00E56EC4" w:rsidRDefault="00E56EC4" w:rsidP="00D149A3">
      <w:pPr>
        <w:pStyle w:val="af1"/>
        <w:numPr>
          <w:ilvl w:val="0"/>
          <w:numId w:val="13"/>
        </w:numPr>
        <w:tabs>
          <w:tab w:val="left" w:pos="1134"/>
        </w:tabs>
        <w:ind w:left="0" w:firstLine="709"/>
      </w:pPr>
      <w:r>
        <w:rPr>
          <w:lang w:val="en-US"/>
        </w:rPr>
        <w:t>Go</w:t>
      </w:r>
      <w:r w:rsidRPr="00737C14">
        <w:t>,</w:t>
      </w:r>
    </w:p>
    <w:p w14:paraId="3590E35E" w14:textId="6FF2BE77" w:rsidR="001D738F" w:rsidRPr="00E56EC4" w:rsidRDefault="00E56EC4" w:rsidP="00D149A3">
      <w:pPr>
        <w:pStyle w:val="af1"/>
        <w:numPr>
          <w:ilvl w:val="0"/>
          <w:numId w:val="13"/>
        </w:numPr>
        <w:tabs>
          <w:tab w:val="left" w:pos="1134"/>
        </w:tabs>
        <w:ind w:left="0" w:firstLine="709"/>
      </w:pPr>
      <w:r>
        <w:rPr>
          <w:lang w:val="en-US"/>
        </w:rPr>
        <w:t>Rust</w:t>
      </w:r>
      <w:r w:rsidRPr="00737C14">
        <w:t>,</w:t>
      </w:r>
    </w:p>
    <w:p w14:paraId="0ED1F67B" w14:textId="2C6AD800" w:rsidR="00E56EC4" w:rsidRPr="00E56EC4" w:rsidRDefault="00E56EC4" w:rsidP="00D149A3">
      <w:pPr>
        <w:pStyle w:val="af1"/>
        <w:numPr>
          <w:ilvl w:val="0"/>
          <w:numId w:val="13"/>
        </w:numPr>
        <w:tabs>
          <w:tab w:val="left" w:pos="1134"/>
        </w:tabs>
        <w:ind w:left="0" w:firstLine="709"/>
      </w:pPr>
      <w:r>
        <w:rPr>
          <w:lang w:val="en-US"/>
        </w:rPr>
        <w:t>Swift</w:t>
      </w:r>
      <w:r w:rsidRPr="00737C14">
        <w:t>.</w:t>
      </w:r>
    </w:p>
    <w:p w14:paraId="19ED46E7" w14:textId="00176C02" w:rsidR="00E56EC4" w:rsidRPr="00E56EC4" w:rsidRDefault="00E972AB" w:rsidP="00D149A3">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D149A3">
      <w:pPr>
        <w:pStyle w:val="af1"/>
        <w:numPr>
          <w:ilvl w:val="0"/>
          <w:numId w:val="14"/>
        </w:numPr>
        <w:tabs>
          <w:tab w:val="left" w:pos="1134"/>
        </w:tabs>
        <w:ind w:left="0" w:firstLine="709"/>
      </w:pPr>
      <w:r>
        <w:rPr>
          <w:lang w:val="en-US"/>
        </w:rPr>
        <w:t>Java,</w:t>
      </w:r>
    </w:p>
    <w:p w14:paraId="71976D20" w14:textId="464ED6EB" w:rsidR="00737C14" w:rsidRPr="00737C14" w:rsidRDefault="00737C14" w:rsidP="00D149A3">
      <w:pPr>
        <w:pStyle w:val="af1"/>
        <w:numPr>
          <w:ilvl w:val="0"/>
          <w:numId w:val="14"/>
        </w:numPr>
        <w:tabs>
          <w:tab w:val="left" w:pos="1134"/>
        </w:tabs>
        <w:ind w:left="0" w:firstLine="709"/>
      </w:pPr>
      <w:r>
        <w:rPr>
          <w:lang w:val="en-US"/>
        </w:rPr>
        <w:t>C#,</w:t>
      </w:r>
    </w:p>
    <w:p w14:paraId="4B2F5F7F" w14:textId="34DF2C96" w:rsidR="00737C14" w:rsidRDefault="00737C14" w:rsidP="00D149A3">
      <w:pPr>
        <w:pStyle w:val="af1"/>
        <w:numPr>
          <w:ilvl w:val="0"/>
          <w:numId w:val="14"/>
        </w:numPr>
        <w:tabs>
          <w:tab w:val="left" w:pos="1134"/>
        </w:tabs>
        <w:ind w:left="0" w:firstLine="709"/>
      </w:pPr>
      <w:r>
        <w:rPr>
          <w:lang w:val="en-US"/>
        </w:rPr>
        <w:lastRenderedPageBreak/>
        <w:t>Erlang.</w:t>
      </w:r>
    </w:p>
    <w:p w14:paraId="5B05A968" w14:textId="24C8BFC8" w:rsidR="00FF4DC8" w:rsidRDefault="00C67009" w:rsidP="00D149A3">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D149A3">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7AE534B1" w:rsidR="00FF4DC8" w:rsidRDefault="004B4268" w:rsidP="000007CF">
      <w:pPr>
        <w:pStyle w:val="af1"/>
        <w:numPr>
          <w:ilvl w:val="0"/>
          <w:numId w:val="15"/>
        </w:numPr>
        <w:tabs>
          <w:tab w:val="left" w:pos="1134"/>
        </w:tabs>
        <w:ind w:left="0" w:firstLine="709"/>
      </w:pPr>
      <w:r>
        <w:t>Н</w:t>
      </w:r>
      <w:r w:rsidR="00335BB8">
        <w:t xml:space="preserve">аличие зрелой экосистемы вокруг языка, то есть активное сообщество, наличие библиотек для </w:t>
      </w:r>
      <w:r w:rsidR="00D149A3">
        <w:t>решения часто возникающих задач.</w:t>
      </w:r>
    </w:p>
    <w:p w14:paraId="245D56F5" w14:textId="2215555F"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D149A3">
        <w:t xml:space="preserve"> между ними.</w:t>
      </w:r>
    </w:p>
    <w:p w14:paraId="3E4300CF" w14:textId="4C93AA1C" w:rsidR="00407377" w:rsidRDefault="004B4268" w:rsidP="000007CF">
      <w:pPr>
        <w:pStyle w:val="af1"/>
        <w:numPr>
          <w:ilvl w:val="0"/>
          <w:numId w:val="15"/>
        </w:numPr>
        <w:tabs>
          <w:tab w:val="left" w:pos="1134"/>
        </w:tabs>
        <w:ind w:left="0" w:firstLine="709"/>
      </w:pPr>
      <w:r>
        <w:t>П</w:t>
      </w:r>
      <w:r w:rsidR="00407377">
        <w:t xml:space="preserve">оддержка обобщённого программирования </w:t>
      </w:r>
      <w:r w:rsidR="00D149A3">
        <w:t>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D149A3">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3F29ACE" w:rsidR="0089738A" w:rsidRDefault="0089738A" w:rsidP="00676370">
      <w:pPr>
        <w:pStyle w:val="2"/>
      </w:pPr>
      <w:bookmarkStart w:id="24" w:name="_Toc42193689"/>
      <w:r>
        <w:t xml:space="preserve">Уменьшение </w:t>
      </w:r>
      <w:r w:rsidR="00B17A22">
        <w:t>операций по выделению памяти</w:t>
      </w:r>
      <w:bookmarkEnd w:id="24"/>
    </w:p>
    <w:p w14:paraId="7CA3DA19" w14:textId="77777777" w:rsidR="00CB0077" w:rsidRDefault="00410FE7" w:rsidP="00D149A3">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t>над</w:t>
      </w:r>
      <w:r w:rsidR="00027051">
        <w:t xml:space="preserve"> памятью, которое возможно в более низкоуровневых языках, в которых </w:t>
      </w:r>
      <w:r w:rsidR="00027051">
        <w:lastRenderedPageBreak/>
        <w:t xml:space="preserve">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D149A3">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D149A3">
      <w:pPr>
        <w:pStyle w:val="a1"/>
      </w:pPr>
      <w:r>
        <w:t>На основе этих наблюдений, можно сформулировать дополнительные требования к выбираемому языку программирования:</w:t>
      </w:r>
    </w:p>
    <w:p w14:paraId="24AD440C" w14:textId="3868159F" w:rsidR="00C862F2" w:rsidRDefault="004B4268" w:rsidP="000007CF">
      <w:pPr>
        <w:pStyle w:val="af1"/>
        <w:numPr>
          <w:ilvl w:val="0"/>
          <w:numId w:val="16"/>
        </w:numPr>
        <w:tabs>
          <w:tab w:val="left" w:pos="1134"/>
        </w:tabs>
        <w:ind w:left="0" w:firstLine="709"/>
      </w:pPr>
      <w:r>
        <w:t>Н</w:t>
      </w:r>
      <w:r w:rsidR="00C862F2">
        <w:t>аличие п</w:t>
      </w:r>
      <w:r w:rsidR="00D149A3">
        <w:t>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D149A3">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D149A3">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D149A3">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D149A3">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 xml:space="preserve">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w:t>
      </w:r>
      <w:r w:rsidRPr="00ED417C">
        <w:lastRenderedPageBreak/>
        <w:t>разработки крупных систем</w:t>
      </w:r>
      <w:r>
        <w:t>. Является хорошим кандидатом для написания 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D149A3">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sidRPr="004B4268">
        <w:t xml:space="preserve"> [11]</w:t>
      </w:r>
      <w:r>
        <w:t>.</w:t>
      </w:r>
    </w:p>
    <w:p w14:paraId="63C163E0" w14:textId="2853B18B" w:rsidR="00D71B78" w:rsidRPr="00D71B78" w:rsidRDefault="003B2824" w:rsidP="00D149A3">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676370">
      <w:pPr>
        <w:pStyle w:val="2"/>
      </w:pPr>
      <w:r>
        <w:tab/>
      </w:r>
      <w:bookmarkStart w:id="25" w:name="_Toc42193690"/>
      <w:r>
        <w:t>Альтернатива сборщику мусора</w:t>
      </w:r>
      <w:bookmarkEnd w:id="25"/>
    </w:p>
    <w:p w14:paraId="0DF1DE50" w14:textId="564B3DD7" w:rsidR="004F44C2" w:rsidRDefault="003B2824" w:rsidP="00D149A3">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w:t>
      </w:r>
      <w:r w:rsidR="004F44C2">
        <w:lastRenderedPageBreak/>
        <w:t xml:space="preserve">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D149A3">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D149A3">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D149A3">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D149A3">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 xml:space="preserve">Данный </w:t>
      </w:r>
      <w:r w:rsidR="0065701D">
        <w:lastRenderedPageBreak/>
        <w:t>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D149A3">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D149A3">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12557DE0"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w:t>
      </w:r>
      <w:r w:rsidR="00D149A3">
        <w:t>личие возможности её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D149A3">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w:t>
      </w:r>
      <w:r>
        <w:lastRenderedPageBreak/>
        <w:t xml:space="preserve">положительно сказаться на производительности и эффективности, разрабатываемого </w:t>
      </w:r>
      <w:r w:rsidR="008E42E0">
        <w:t>программного обеспечения.</w:t>
      </w:r>
    </w:p>
    <w:p w14:paraId="492B249D" w14:textId="62A7DE3C" w:rsidR="00852BD9" w:rsidRDefault="00852BD9" w:rsidP="00676370">
      <w:pPr>
        <w:pStyle w:val="2"/>
      </w:pPr>
      <w:bookmarkStart w:id="26" w:name="_Toc42193691"/>
      <w:r>
        <w:t>Кеширование наиболее часто используемых шаблонов</w:t>
      </w:r>
      <w:bookmarkEnd w:id="26"/>
    </w:p>
    <w:p w14:paraId="1340B540" w14:textId="77777777" w:rsidR="004131DE" w:rsidRDefault="004131DE" w:rsidP="00D149A3">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D149A3">
      <w:pPr>
        <w:pStyle w:val="a1"/>
      </w:pPr>
      <w:r>
        <w:t>В результате использования кеша возникают две основные проблемы:</w:t>
      </w:r>
    </w:p>
    <w:p w14:paraId="4075F4AF" w14:textId="59FDE2FE" w:rsidR="00D149A3" w:rsidRDefault="004131DE" w:rsidP="00D149A3">
      <w:pPr>
        <w:pStyle w:val="a1"/>
        <w:numPr>
          <w:ilvl w:val="0"/>
          <w:numId w:val="39"/>
        </w:numPr>
        <w:ind w:left="0" w:firstLine="709"/>
      </w:pPr>
      <w:r>
        <w:t>Необходимость поддерживать когерентность кеша.</w:t>
      </w:r>
    </w:p>
    <w:p w14:paraId="139DF9C2" w14:textId="2DF238B3" w:rsidR="00D149A3" w:rsidRDefault="004131DE" w:rsidP="00D149A3">
      <w:pPr>
        <w:pStyle w:val="a1"/>
        <w:numPr>
          <w:ilvl w:val="0"/>
          <w:numId w:val="39"/>
        </w:numPr>
        <w:ind w:left="0" w:firstLine="709"/>
      </w:pPr>
      <w:r>
        <w:t>Необхо</w:t>
      </w:r>
      <w:r w:rsidR="00D149A3">
        <w:t>димость ограничить размер кеша.</w:t>
      </w:r>
    </w:p>
    <w:p w14:paraId="3A5E0989" w14:textId="77777777" w:rsidR="004131DE" w:rsidRDefault="004131DE" w:rsidP="00D149A3">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w:t>
      </w:r>
      <w:r>
        <w:lastRenderedPageBreak/>
        <w:t>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D149A3">
      <w:pPr>
        <w:pStyle w:val="a1"/>
      </w:pPr>
      <w:r>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4F68C49A" w:rsidR="0016083D" w:rsidRDefault="00DF3E26" w:rsidP="00676370">
      <w:pPr>
        <w:pStyle w:val="2"/>
      </w:pPr>
      <w:bookmarkStart w:id="27" w:name="_Toc42193692"/>
      <w:r>
        <w:t>Решение проблемы простоя системных ресурсов</w:t>
      </w:r>
      <w:bookmarkEnd w:id="27"/>
    </w:p>
    <w:p w14:paraId="445DB77A" w14:textId="13206A21" w:rsidR="00220C33" w:rsidRDefault="00220C33" w:rsidP="00D149A3">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 xml:space="preserve">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w:t>
      </w:r>
      <w:r w:rsidR="00652640">
        <w:lastRenderedPageBreak/>
        <w:t>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D149A3">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D149A3">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w:t>
      </w:r>
      <w:r w:rsidR="00066D42">
        <w:lastRenderedPageBreak/>
        <w:t xml:space="preserve">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D149A3">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237CD1C8"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D149A3">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1FF3DCA6" w:rsidR="00E72C2A" w:rsidRPr="00E72C2A" w:rsidRDefault="00E72C2A" w:rsidP="00D149A3">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5E9042C" w:rsidR="00E72C2A" w:rsidRDefault="00E72C2A" w:rsidP="00676370">
      <w:pPr>
        <w:pStyle w:val="2"/>
      </w:pPr>
      <w:bookmarkStart w:id="28" w:name="_Toc42193693"/>
      <w:r>
        <w:t>Выбор языка программирования</w:t>
      </w:r>
      <w:bookmarkEnd w:id="28"/>
    </w:p>
    <w:p w14:paraId="15D6A0F4" w14:textId="2541D9BA" w:rsidR="004131DE" w:rsidRDefault="004131DE" w:rsidP="00D149A3">
      <w:pPr>
        <w:pStyle w:val="a1"/>
      </w:pPr>
      <w:r w:rsidRPr="004131DE">
        <w:t xml:space="preserve">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w:t>
      </w:r>
      <w:r w:rsidRPr="004131DE">
        <w:lastRenderedPageBreak/>
        <w:t>демонстрирует степень, с которой тот или иной язык удовлетворяет требованиям.</w:t>
      </w:r>
    </w:p>
    <w:p w14:paraId="53D8D882" w14:textId="31270F37" w:rsidR="00950A1F" w:rsidRPr="00950A1F" w:rsidRDefault="00950A1F" w:rsidP="00950A1F">
      <w:pPr>
        <w:pStyle w:val="a5"/>
        <w:keepNext/>
        <w:jc w:val="right"/>
      </w:pPr>
      <w:r>
        <w:t xml:space="preserve">Таблица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Таблица \* ARABIC \s 1 </w:instrText>
      </w:r>
      <w:r>
        <w:fldChar w:fldCharType="separate"/>
      </w:r>
      <w:r>
        <w:rPr>
          <w:noProof/>
        </w:rPr>
        <w:t>1</w:t>
      </w:r>
      <w:r>
        <w:fldChar w:fldCharType="end"/>
      </w:r>
      <w:r w:rsidRPr="00950A1F">
        <w:t>.</w:t>
      </w:r>
    </w:p>
    <w:p w14:paraId="427F8E44" w14:textId="3BAB18AB" w:rsidR="00950A1F" w:rsidRPr="00950A1F" w:rsidRDefault="00950A1F" w:rsidP="00950A1F">
      <w:pPr>
        <w:jc w:val="center"/>
        <w:rPr>
          <w:sz w:val="28"/>
          <w:szCs w:val="28"/>
          <w:lang w:bidi="ru-RU"/>
        </w:rPr>
      </w:pPr>
      <w:r w:rsidRPr="00950A1F">
        <w:rPr>
          <w:sz w:val="28"/>
          <w:szCs w:val="28"/>
        </w:rPr>
        <w:t>Сравнение языков программирования на предмет удовлетворения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6EE5133C" w:rsidR="004131DE" w:rsidRPr="00950A1F" w:rsidRDefault="00D149A3" w:rsidP="00950A1F">
            <w:pPr>
              <w:pStyle w:val="a1"/>
              <w:spacing w:line="240" w:lineRule="auto"/>
              <w:ind w:firstLine="0"/>
              <w:rPr>
                <w:sz w:val="24"/>
                <w:szCs w:val="24"/>
              </w:rPr>
            </w:pPr>
            <w:r w:rsidRPr="00950A1F">
              <w:rPr>
                <w:sz w:val="24"/>
                <w:szCs w:val="24"/>
              </w:rPr>
              <w:t xml:space="preserve">        </w:t>
            </w:r>
            <w:r w:rsidR="00950A1F" w:rsidRPr="00950A1F">
              <w:rPr>
                <w:sz w:val="24"/>
                <w:szCs w:val="24"/>
              </w:rPr>
              <w:t xml:space="preserve">          </w:t>
            </w:r>
            <w:r w:rsidR="004131DE" w:rsidRPr="00950A1F">
              <w:rPr>
                <w:sz w:val="24"/>
                <w:szCs w:val="24"/>
              </w:rPr>
              <w:t xml:space="preserve">Язык программирования                                                  </w:t>
            </w:r>
          </w:p>
          <w:p w14:paraId="0CEFB923" w14:textId="77777777" w:rsidR="004131DE" w:rsidRPr="00950A1F" w:rsidRDefault="004131DE" w:rsidP="00950A1F">
            <w:pPr>
              <w:pStyle w:val="a1"/>
              <w:spacing w:line="240" w:lineRule="auto"/>
              <w:ind w:firstLine="0"/>
              <w:rPr>
                <w:sz w:val="24"/>
                <w:szCs w:val="24"/>
              </w:rPr>
            </w:pPr>
            <w:r w:rsidRPr="00950A1F">
              <w:rPr>
                <w:sz w:val="24"/>
                <w:szCs w:val="24"/>
              </w:rPr>
              <w:t>Требование</w:t>
            </w:r>
          </w:p>
        </w:tc>
        <w:tc>
          <w:tcPr>
            <w:tcW w:w="993" w:type="dxa"/>
          </w:tcPr>
          <w:p w14:paraId="639E3D4B"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48A24E52"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15A38518" w14:textId="77777777" w:rsidR="004131DE" w:rsidRPr="00950A1F" w:rsidRDefault="004131DE" w:rsidP="00950A1F">
            <w:pPr>
              <w:pStyle w:val="a1"/>
              <w:spacing w:line="240" w:lineRule="auto"/>
              <w:ind w:firstLine="0"/>
              <w:rPr>
                <w:sz w:val="24"/>
                <w:szCs w:val="24"/>
                <w:lang w:val="en-US"/>
              </w:rPr>
            </w:pPr>
            <w:r w:rsidRPr="00950A1F">
              <w:rPr>
                <w:sz w:val="24"/>
                <w:szCs w:val="24"/>
              </w:rPr>
              <w:t xml:space="preserve"> </w:t>
            </w:r>
            <w:r w:rsidRPr="00950A1F">
              <w:rPr>
                <w:sz w:val="24"/>
                <w:szCs w:val="24"/>
                <w:lang w:val="en-US"/>
              </w:rPr>
              <w:t>Go</w:t>
            </w:r>
          </w:p>
        </w:tc>
        <w:tc>
          <w:tcPr>
            <w:tcW w:w="928" w:type="dxa"/>
          </w:tcPr>
          <w:p w14:paraId="3D35B360"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Rust</w:t>
            </w:r>
          </w:p>
        </w:tc>
        <w:tc>
          <w:tcPr>
            <w:tcW w:w="1072" w:type="dxa"/>
          </w:tcPr>
          <w:p w14:paraId="502F328E"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Haskell</w:t>
            </w:r>
          </w:p>
        </w:tc>
      </w:tr>
      <w:tr w:rsidR="004131DE" w14:paraId="256C32D0" w14:textId="77777777" w:rsidTr="00293D6A">
        <w:tc>
          <w:tcPr>
            <w:tcW w:w="4644" w:type="dxa"/>
          </w:tcPr>
          <w:p w14:paraId="237B1999" w14:textId="77777777" w:rsidR="004131DE" w:rsidRPr="00950A1F" w:rsidRDefault="004131DE" w:rsidP="00950A1F">
            <w:pPr>
              <w:pStyle w:val="a1"/>
              <w:spacing w:line="240" w:lineRule="auto"/>
              <w:ind w:firstLine="0"/>
              <w:jc w:val="left"/>
              <w:rPr>
                <w:sz w:val="24"/>
                <w:szCs w:val="24"/>
              </w:rPr>
            </w:pPr>
            <w:r w:rsidRPr="00950A1F">
              <w:rPr>
                <w:sz w:val="24"/>
                <w:szCs w:val="24"/>
              </w:rPr>
              <w:t>Наличие зрелой экосистемы</w:t>
            </w:r>
          </w:p>
        </w:tc>
        <w:tc>
          <w:tcPr>
            <w:tcW w:w="993" w:type="dxa"/>
          </w:tcPr>
          <w:p w14:paraId="4491C7B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7A8909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8C02F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4FF871B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930850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D0EC70D" w14:textId="77777777" w:rsidTr="00293D6A">
        <w:tc>
          <w:tcPr>
            <w:tcW w:w="4644" w:type="dxa"/>
          </w:tcPr>
          <w:p w14:paraId="0509F149" w14:textId="115F3F99" w:rsidR="004131DE" w:rsidRPr="00950A1F" w:rsidRDefault="004131DE" w:rsidP="00950A1F">
            <w:pPr>
              <w:pStyle w:val="a1"/>
              <w:spacing w:line="240" w:lineRule="auto"/>
              <w:ind w:firstLine="0"/>
              <w:jc w:val="left"/>
              <w:rPr>
                <w:sz w:val="24"/>
                <w:szCs w:val="24"/>
              </w:rPr>
            </w:pPr>
            <w:r w:rsidRPr="00950A1F">
              <w:rPr>
                <w:sz w:val="24"/>
                <w:szCs w:val="24"/>
              </w:rPr>
              <w:t>Наличие пакетного менеджера</w:t>
            </w:r>
          </w:p>
        </w:tc>
        <w:tc>
          <w:tcPr>
            <w:tcW w:w="993" w:type="dxa"/>
          </w:tcPr>
          <w:p w14:paraId="697A26BA"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E2CAA08"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62839D1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6E2D7CC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219A65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3C7E3AF4" w14:textId="77777777" w:rsidTr="00293D6A">
        <w:tc>
          <w:tcPr>
            <w:tcW w:w="4644" w:type="dxa"/>
          </w:tcPr>
          <w:p w14:paraId="0AF6EBBB"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обобщённого программирования</w:t>
            </w:r>
          </w:p>
        </w:tc>
        <w:tc>
          <w:tcPr>
            <w:tcW w:w="993" w:type="dxa"/>
          </w:tcPr>
          <w:p w14:paraId="3DBE2CA4"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3C362E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9B5EAC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12FD546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1B9BA10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740EEE36" w14:textId="77777777" w:rsidTr="00293D6A">
        <w:tc>
          <w:tcPr>
            <w:tcW w:w="4644" w:type="dxa"/>
          </w:tcPr>
          <w:p w14:paraId="51A8643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механизмов документирования кода</w:t>
            </w:r>
          </w:p>
        </w:tc>
        <w:tc>
          <w:tcPr>
            <w:tcW w:w="993" w:type="dxa"/>
          </w:tcPr>
          <w:p w14:paraId="4418F64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CAC13E0"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083404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646D89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6EED93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8E30E4E" w14:textId="77777777" w:rsidTr="00293D6A">
        <w:tc>
          <w:tcPr>
            <w:tcW w:w="4644" w:type="dxa"/>
          </w:tcPr>
          <w:p w14:paraId="7BD57D68"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ссылочных типов данных</w:t>
            </w:r>
          </w:p>
        </w:tc>
        <w:tc>
          <w:tcPr>
            <w:tcW w:w="993" w:type="dxa"/>
          </w:tcPr>
          <w:p w14:paraId="4838FF4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4DA65A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1F5542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3BAAC13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0C38C1E"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6AF04E5B" w14:textId="77777777" w:rsidTr="00293D6A">
        <w:tc>
          <w:tcPr>
            <w:tcW w:w="4644" w:type="dxa"/>
          </w:tcPr>
          <w:p w14:paraId="09A86AAE"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BAB3346"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1DAD3B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32F880F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278AF7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601C7B17" w14:textId="77777777" w:rsidTr="00293D6A">
        <w:tc>
          <w:tcPr>
            <w:tcW w:w="4644" w:type="dxa"/>
          </w:tcPr>
          <w:p w14:paraId="1FFAE902"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Отсутствие сборщика мусора </w:t>
            </w:r>
          </w:p>
        </w:tc>
        <w:tc>
          <w:tcPr>
            <w:tcW w:w="993" w:type="dxa"/>
          </w:tcPr>
          <w:p w14:paraId="77C9A42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DAB4F6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010DC3D"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21DDB2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512052F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29C6DC4E" w14:textId="77777777" w:rsidTr="00293D6A">
        <w:tc>
          <w:tcPr>
            <w:tcW w:w="4644" w:type="dxa"/>
          </w:tcPr>
          <w:p w14:paraId="3FAB10A0"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реализации идиомы </w:t>
            </w:r>
            <w:r w:rsidRPr="00950A1F">
              <w:rPr>
                <w:sz w:val="24"/>
                <w:szCs w:val="24"/>
                <w:lang w:val="en-US"/>
              </w:rPr>
              <w:t>RAII</w:t>
            </w:r>
          </w:p>
        </w:tc>
        <w:tc>
          <w:tcPr>
            <w:tcW w:w="993" w:type="dxa"/>
          </w:tcPr>
          <w:p w14:paraId="20A999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57FFDD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A3ACD9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7CED1C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F59F989"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3627021A" w14:textId="77777777" w:rsidTr="00293D6A">
        <w:tc>
          <w:tcPr>
            <w:tcW w:w="4644" w:type="dxa"/>
          </w:tcPr>
          <w:p w14:paraId="4CFE668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56AFA9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BF51C0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7542381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86F105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7D1C95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23F38EB4" w14:textId="77777777" w:rsidTr="00293D6A">
        <w:tc>
          <w:tcPr>
            <w:tcW w:w="4644" w:type="dxa"/>
          </w:tcPr>
          <w:p w14:paraId="118868F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392F1363"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5E07800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60C755D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5A344B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34EDFF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bl>
    <w:p w14:paraId="0581942D" w14:textId="7A8BCAAD" w:rsidR="00012F4B" w:rsidRDefault="00640990" w:rsidP="00504851">
      <w:pPr>
        <w:pStyle w:val="a1"/>
        <w:spacing w:before="240"/>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D149A3">
      <w:pPr>
        <w:pStyle w:val="a1"/>
      </w:pPr>
      <w:r>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w:t>
      </w:r>
      <w:r>
        <w:lastRenderedPageBreak/>
        <w:t xml:space="preserve">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D149A3">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D149A3">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D149A3">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D149A3">
      <w:pPr>
        <w:pStyle w:val="a1"/>
      </w:pPr>
      <w:r>
        <w:lastRenderedPageBreak/>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D149A3">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D149A3">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D149A3">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w:t>
      </w:r>
      <w:r>
        <w:lastRenderedPageBreak/>
        <w:t>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D149A3">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D149A3">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D149A3">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4B1DD548" w:rsidR="00DF3E26" w:rsidRDefault="00DF3E26" w:rsidP="00676370">
      <w:pPr>
        <w:pStyle w:val="2"/>
      </w:pPr>
      <w:bookmarkStart w:id="29" w:name="_Toc42193694"/>
      <w:r>
        <w:rPr>
          <w:lang w:val="en-US"/>
        </w:rPr>
        <w:t>RESTful</w:t>
      </w:r>
      <w:r w:rsidRPr="00DF3E26">
        <w:t xml:space="preserve"> </w:t>
      </w:r>
      <w:r>
        <w:t>сервис, выполняющий роль системы веб шаблонов</w:t>
      </w:r>
      <w:bookmarkEnd w:id="29"/>
    </w:p>
    <w:p w14:paraId="30E7B595" w14:textId="7EA36860" w:rsidR="00A156DA" w:rsidRDefault="00A156DA" w:rsidP="00D149A3">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D149A3">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D149A3">
      <w:pPr>
        <w:pStyle w:val="a1"/>
      </w:pPr>
      <w:r>
        <w:lastRenderedPageBreak/>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D149A3">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D149A3">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30" w:name="_Toc42193695"/>
      <w:r>
        <w:lastRenderedPageBreak/>
        <w:t>ПРОЕКТИРОВАНИЕ СЕРВИСА ПО ПРЕДОСТАВЛЕНИЮ УСЛУГ СИСТЕМЫ ВЕБ-ШАБЛОНОВ</w:t>
      </w:r>
      <w:bookmarkEnd w:id="30"/>
    </w:p>
    <w:p w14:paraId="5ACD81A7" w14:textId="4D50A2E8" w:rsidR="00A97D09" w:rsidRDefault="00A97D09" w:rsidP="00676370">
      <w:pPr>
        <w:pStyle w:val="2"/>
      </w:pPr>
      <w:bookmarkStart w:id="31" w:name="_Toc42193696"/>
      <w:r>
        <w:t>Требования, предъявляемые к качеству разрабатываемой системы</w:t>
      </w:r>
      <w:bookmarkEnd w:id="31"/>
    </w:p>
    <w:p w14:paraId="0D30CE3F" w14:textId="2369A065" w:rsidR="000258D0" w:rsidRDefault="000258D0" w:rsidP="00D149A3">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6F11B7E2" w:rsidR="00206DA0" w:rsidRDefault="000258D0" w:rsidP="00D149A3">
      <w:pPr>
        <w:pStyle w:val="a1"/>
      </w:pPr>
      <w:r>
        <w:t>Модель качества при использовании содержит пять основных характеристик качества, стру</w:t>
      </w:r>
      <w:r w:rsidR="00950A1F">
        <w:t>ктура модели изображена на рис.</w:t>
      </w:r>
      <w:r>
        <w:t xml:space="preserve"> 3.1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78C1B488">
            <wp:extent cx="5822315" cy="2384755"/>
            <wp:effectExtent l="19050" t="19050" r="2603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839354" cy="2391734"/>
                    </a:xfrm>
                    <a:prstGeom prst="rect">
                      <a:avLst/>
                    </a:prstGeom>
                    <a:ln>
                      <a:solidFill>
                        <a:schemeClr val="tx1"/>
                      </a:solidFill>
                    </a:ln>
                  </pic:spPr>
                </pic:pic>
              </a:graphicData>
            </a:graphic>
          </wp:inline>
        </w:drawing>
      </w:r>
    </w:p>
    <w:p w14:paraId="42C53D2E" w14:textId="6FDC28E5" w:rsidR="00206DA0" w:rsidRDefault="00950A1F" w:rsidP="00206DA0">
      <w:pPr>
        <w:pStyle w:val="a5"/>
      </w:pPr>
      <w:bookmarkStart w:id="32" w:name="_Ref35171961"/>
      <w:r>
        <w:t xml:space="preserve">Рис. </w:t>
      </w:r>
      <w:r w:rsidRPr="00950A1F">
        <w:t>3</w:t>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2"/>
      <w:r w:rsidRPr="00950A1F">
        <w:t>.</w:t>
      </w:r>
      <w:r w:rsidR="00206DA0">
        <w:t xml:space="preserve"> </w:t>
      </w:r>
      <w:r w:rsidR="000258D0">
        <w:t>М</w:t>
      </w:r>
      <w:r w:rsidR="00206DA0">
        <w:t>одель качества при использовании</w:t>
      </w:r>
    </w:p>
    <w:p w14:paraId="15D5E81E" w14:textId="4DD84562" w:rsidR="00E00DAB" w:rsidRDefault="00206DA0" w:rsidP="00D149A3">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lastRenderedPageBreak/>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79E3EA65" w:rsidR="00E00DAB" w:rsidRPr="00950A1F" w:rsidRDefault="00E00DAB" w:rsidP="00D149A3">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950A1F">
        <w:t xml:space="preserve">ис. </w:t>
      </w:r>
      <w:r w:rsidR="00950A1F">
        <w:rPr>
          <w:noProof/>
        </w:rPr>
        <w:t>3.</w:t>
      </w:r>
      <w:r w:rsidR="00527CC0">
        <w:rPr>
          <w:noProof/>
        </w:rPr>
        <w:t>2</w:t>
      </w:r>
      <w:r w:rsidR="000258D0">
        <w:rPr>
          <w:lang w:bidi="ru-RU"/>
        </w:rPr>
        <w:fldChar w:fldCharType="end"/>
      </w:r>
      <w:r w:rsidR="00950A1F" w:rsidRPr="00950A1F">
        <w:rPr>
          <w:lang w:bidi="ru-RU"/>
        </w:rPr>
        <w:t>.</w:t>
      </w:r>
    </w:p>
    <w:p w14:paraId="14575378" w14:textId="77777777" w:rsidR="000572B8" w:rsidRDefault="00E00DAB" w:rsidP="000572B8">
      <w:pPr>
        <w:keepNext/>
        <w:jc w:val="center"/>
      </w:pPr>
      <w:r>
        <w:rPr>
          <w:noProof/>
          <w:lang w:val="en-US" w:eastAsia="en-US"/>
        </w:rPr>
        <w:drawing>
          <wp:inline distT="0" distB="0" distL="0" distR="0" wp14:anchorId="0CDF0C32" wp14:editId="6FC315D4">
            <wp:extent cx="5972175" cy="2186813"/>
            <wp:effectExtent l="19050" t="19050" r="952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82238" cy="2190498"/>
                    </a:xfrm>
                    <a:prstGeom prst="rect">
                      <a:avLst/>
                    </a:prstGeom>
                    <a:ln>
                      <a:solidFill>
                        <a:schemeClr val="tx1"/>
                      </a:solidFill>
                    </a:ln>
                  </pic:spPr>
                </pic:pic>
              </a:graphicData>
            </a:graphic>
          </wp:inline>
        </w:drawing>
      </w:r>
    </w:p>
    <w:p w14:paraId="398B447D" w14:textId="06990494" w:rsidR="00E00DAB" w:rsidRDefault="00950A1F" w:rsidP="000572B8">
      <w:pPr>
        <w:pStyle w:val="a5"/>
      </w:pPr>
      <w:bookmarkStart w:id="33" w:name="_Ref39485277"/>
      <w:r>
        <w:t>Рис.</w:t>
      </w:r>
      <w:r w:rsidR="000572B8">
        <w:t xml:space="preserve"> </w:t>
      </w:r>
      <w:r w:rsidR="00B62552">
        <w:fldChar w:fldCharType="begin"/>
      </w:r>
      <w:r w:rsidR="00B62552">
        <w:instrText xml:space="preserve"> STYLEREF 2 \s </w:instrText>
      </w:r>
      <w:r w:rsidR="00B62552">
        <w:fldChar w:fldCharType="separate"/>
      </w:r>
      <w:r w:rsidR="00527CC0">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3"/>
      <w:r w:rsidRPr="00950A1F">
        <w:t>.</w:t>
      </w:r>
      <w:r w:rsidR="000572B8">
        <w:t xml:space="preserve"> </w:t>
      </w:r>
      <w:r w:rsidR="000258D0">
        <w:rPr>
          <w:color w:val="000000"/>
          <w:szCs w:val="28"/>
        </w:rPr>
        <w:t>Модель качества продукта</w:t>
      </w:r>
    </w:p>
    <w:p w14:paraId="4C649F01" w14:textId="63BE5547" w:rsidR="000572B8" w:rsidRDefault="000572B8" w:rsidP="00D149A3">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50CF3948" w:rsidR="000572B8" w:rsidRDefault="000572B8" w:rsidP="001620BB">
      <w:pPr>
        <w:pStyle w:val="af1"/>
        <w:numPr>
          <w:ilvl w:val="0"/>
          <w:numId w:val="21"/>
        </w:numPr>
        <w:tabs>
          <w:tab w:val="left" w:pos="1134"/>
        </w:tabs>
        <w:ind w:left="0" w:firstLine="709"/>
        <w:rPr>
          <w:lang w:bidi="ru-RU"/>
        </w:rPr>
      </w:pPr>
      <w:r>
        <w:rPr>
          <w:lang w:bidi="ru-RU"/>
        </w:rPr>
        <w:t>У</w:t>
      </w:r>
      <w:r w:rsidR="00950A1F">
        <w:rPr>
          <w:lang w:bidi="ru-RU"/>
        </w:rPr>
        <w:t xml:space="preserve">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lastRenderedPageBreak/>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D149A3">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5F6990" w:rsidR="00DF3E26" w:rsidRDefault="00DF3E26" w:rsidP="00676370">
      <w:pPr>
        <w:pStyle w:val="2"/>
      </w:pPr>
      <w:bookmarkStart w:id="34" w:name="_Toc42193697"/>
      <w:r>
        <w:t xml:space="preserve">Моделирование </w:t>
      </w:r>
      <w:r w:rsidR="002C4705">
        <w:t>работы сервиса</w:t>
      </w:r>
      <w:bookmarkEnd w:id="34"/>
    </w:p>
    <w:p w14:paraId="094B081C" w14:textId="21C7AE18" w:rsidR="00540A1E" w:rsidRDefault="0044745A" w:rsidP="00D149A3">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w:t>
      </w:r>
      <w:r w:rsidR="00300A4B">
        <w:lastRenderedPageBreak/>
        <w:t xml:space="preserve">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D149A3">
      <w:pPr>
        <w:pStyle w:val="a1"/>
      </w:pPr>
      <w:r>
        <w:t xml:space="preserve">Так как взаимодействовать исключительно через </w:t>
      </w:r>
      <w:r w:rsidR="00EC47B4">
        <w:rPr>
          <w:lang w:val="en-US"/>
        </w:rPr>
        <w:t>API</w:t>
      </w:r>
      <w:r w:rsidR="00EC47B4" w:rsidRPr="00EC47B4">
        <w:t xml:space="preserve"> </w:t>
      </w:r>
      <w:r w:rsidR="00EC47B4">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D149A3">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D149A3">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2F2475D0" w:rsidR="00170AD0" w:rsidRPr="00170AD0" w:rsidRDefault="00170AD0" w:rsidP="00D149A3">
      <w:pPr>
        <w:pStyle w:val="a1"/>
      </w:pPr>
      <w:r>
        <w:t xml:space="preserve">На самом верхнем уровне, работа веб-сервиса </w:t>
      </w:r>
      <w:r w:rsidR="00950A1F">
        <w:t xml:space="preserve">изображена на </w:t>
      </w:r>
      <w:r>
        <w:fldChar w:fldCharType="begin"/>
      </w:r>
      <w:r>
        <w:instrText xml:space="preserve"> REF _Ref35252914 \h </w:instrText>
      </w:r>
      <w:r>
        <w:fldChar w:fldCharType="separate"/>
      </w:r>
      <w:r w:rsidR="001620BB">
        <w:t>р</w:t>
      </w:r>
      <w:r w:rsidR="00950A1F">
        <w:t>ис.</w:t>
      </w:r>
      <w:r w:rsidR="00527CC0">
        <w:t xml:space="preserve"> </w:t>
      </w:r>
      <w:r w:rsidR="00527CC0">
        <w:rPr>
          <w:noProof/>
        </w:rPr>
        <w:t>3</w:t>
      </w:r>
      <w:r w:rsidR="00950A1F" w:rsidRPr="00950A1F">
        <w:rPr>
          <w:noProof/>
        </w:rPr>
        <w:t>.3</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76F513C0">
            <wp:extent cx="4805680" cy="2896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14263" cy="2901993"/>
                    </a:xfrm>
                    <a:prstGeom prst="rect">
                      <a:avLst/>
                    </a:prstGeom>
                  </pic:spPr>
                </pic:pic>
              </a:graphicData>
            </a:graphic>
          </wp:inline>
        </w:drawing>
      </w:r>
    </w:p>
    <w:p w14:paraId="2D6DB221" w14:textId="24C5B2B0" w:rsidR="0065787C" w:rsidRDefault="00950A1F" w:rsidP="00C20BE0">
      <w:pPr>
        <w:pStyle w:val="a5"/>
      </w:pPr>
      <w:bookmarkStart w:id="35" w:name="_Ref35252914"/>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sidR="00504851" w:rsidRPr="00504851">
        <w:rPr>
          <w:noProof/>
        </w:rPr>
        <w:t>3</w:t>
      </w:r>
      <w:r w:rsidR="00B62552">
        <w:fldChar w:fldCharType="end"/>
      </w:r>
      <w:r w:rsidR="00B62552">
        <w:t>.</w:t>
      </w:r>
      <w:bookmarkEnd w:id="35"/>
      <w:r w:rsidR="00C20BE0" w:rsidRPr="00C20BE0">
        <w:t xml:space="preserve"> </w:t>
      </w:r>
      <w:r w:rsidR="00C20BE0">
        <w:t>Контекстная диаграмма работы веб-сервиса</w:t>
      </w:r>
    </w:p>
    <w:p w14:paraId="05BE1D0F" w14:textId="65CE8DE3" w:rsidR="00170AD0" w:rsidRDefault="00170AD0" w:rsidP="00D149A3">
      <w:pPr>
        <w:pStyle w:val="a1"/>
        <w:rPr>
          <w:lang w:bidi="ru-RU"/>
        </w:rPr>
      </w:pPr>
      <w:r>
        <w:rPr>
          <w:lang w:bidi="ru-RU"/>
        </w:rPr>
        <w:lastRenderedPageBreak/>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36258603" w:rsidR="00170AD0" w:rsidRPr="00170AD0" w:rsidRDefault="00170AD0" w:rsidP="00D149A3">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950A1F">
        <w:t>ис.</w:t>
      </w:r>
      <w:r w:rsidR="00527CC0">
        <w:t xml:space="preserve"> </w:t>
      </w:r>
      <w:r w:rsidR="00527CC0">
        <w:rPr>
          <w:noProof/>
        </w:rPr>
        <w:t>3.</w:t>
      </w:r>
      <w:r w:rsidR="00950A1F">
        <w:rPr>
          <w:noProof/>
        </w:rPr>
        <w:t>4</w:t>
      </w:r>
      <w:r w:rsidR="00004AC3">
        <w:rPr>
          <w:lang w:bidi="ru-RU"/>
        </w:rPr>
        <w:fldChar w:fldCharType="end"/>
      </w:r>
      <w:r w:rsidR="00950A1F">
        <w:rPr>
          <w:lang w:bidi="ru-RU"/>
        </w:rPr>
        <w:t>.</w:t>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735755F" w:rsidR="00FC46E6" w:rsidRDefault="00950A1F" w:rsidP="00C20BE0">
      <w:pPr>
        <w:pStyle w:val="a5"/>
      </w:pPr>
      <w:bookmarkStart w:id="36" w:name="_Ref35253186"/>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4.</w:t>
      </w:r>
      <w:r w:rsidR="00B62552">
        <w:fldChar w:fldCharType="end"/>
      </w:r>
      <w:bookmarkEnd w:id="36"/>
      <w:r w:rsidR="00C20BE0">
        <w:t xml:space="preserve"> Декомпозиция контекстной диаграммы</w:t>
      </w:r>
    </w:p>
    <w:p w14:paraId="7B98F3E7" w14:textId="3EDD78A8" w:rsidR="00004AC3" w:rsidRDefault="00004AC3" w:rsidP="00D149A3">
      <w:pPr>
        <w:pStyle w:val="a1"/>
        <w:rPr>
          <w:lang w:bidi="ru-RU"/>
        </w:rPr>
      </w:pPr>
      <w:r>
        <w:rPr>
          <w:lang w:bidi="ru-RU"/>
        </w:rPr>
        <w:t xml:space="preserve">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w:t>
      </w:r>
      <w:r>
        <w:rPr>
          <w:lang w:bidi="ru-RU"/>
        </w:rPr>
        <w:lastRenderedPageBreak/>
        <w:t>говоря их может быть больше. Каждый модуль может быть декомпозирован на более детализированный уровень, что и будет сделано далее.</w:t>
      </w:r>
    </w:p>
    <w:p w14:paraId="516A9847" w14:textId="2218F39A" w:rsidR="00004AC3" w:rsidRPr="0006528D" w:rsidRDefault="00004AC3" w:rsidP="00D149A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950A1F">
        <w:t xml:space="preserve">ис. </w:t>
      </w:r>
      <w:r w:rsidR="00527CC0">
        <w:rPr>
          <w:noProof/>
        </w:rPr>
        <w:t>3.</w:t>
      </w:r>
      <w:r w:rsidR="00950A1F">
        <w:rPr>
          <w:noProof/>
        </w:rPr>
        <w:t>5.</w:t>
      </w:r>
      <w:r>
        <w:rPr>
          <w:lang w:bidi="ru-RU"/>
        </w:rPr>
        <w:fldChar w:fldCharType="end"/>
      </w:r>
      <w:r w:rsidR="00950A1F">
        <w:rPr>
          <w:lang w:bidi="ru-RU"/>
        </w:rPr>
        <w:t xml:space="preserve"> </w:t>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9E70445" w:rsidR="00FC46E6" w:rsidRDefault="00950A1F" w:rsidP="00C20BE0">
      <w:pPr>
        <w:pStyle w:val="a5"/>
      </w:pPr>
      <w:bookmarkStart w:id="37" w:name="_Ref352537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5.</w:t>
      </w:r>
      <w:r w:rsidR="00B62552">
        <w:fldChar w:fldCharType="end"/>
      </w:r>
      <w:bookmarkEnd w:id="37"/>
      <w:r w:rsidR="00C20BE0">
        <w:t xml:space="preserve"> </w:t>
      </w:r>
      <w:r w:rsidR="00C20BE0">
        <w:rPr>
          <w:lang w:val="en-US"/>
        </w:rPr>
        <w:t>DFD</w:t>
      </w:r>
      <w:r w:rsidR="00C20BE0" w:rsidRPr="00C20BE0">
        <w:t xml:space="preserve"> </w:t>
      </w:r>
      <w:r w:rsidR="00C20BE0">
        <w:t>декомпозиция предварительного обработки запроса</w:t>
      </w:r>
    </w:p>
    <w:p w14:paraId="3C5A7E49" w14:textId="6DE72319" w:rsidR="0006528D" w:rsidRPr="00F23C7B" w:rsidRDefault="0006528D" w:rsidP="00D149A3">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950A1F">
        <w:t xml:space="preserve">ис. </w:t>
      </w:r>
      <w:r w:rsidR="00527CC0">
        <w:rPr>
          <w:noProof/>
        </w:rPr>
        <w:t>3.</w:t>
      </w:r>
      <w:r w:rsidR="00950A1F">
        <w:rPr>
          <w:noProof/>
        </w:rPr>
        <w:t>6.</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w:t>
      </w:r>
      <w:r>
        <w:rPr>
          <w:lang w:bidi="ru-RU"/>
        </w:rPr>
        <w:lastRenderedPageBreak/>
        <w:t xml:space="preserve">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drawing>
          <wp:inline distT="0" distB="0" distL="0" distR="0" wp14:anchorId="3E5C891D" wp14:editId="3496F08D">
            <wp:extent cx="5972175" cy="42720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7395" cy="4275810"/>
                    </a:xfrm>
                    <a:prstGeom prst="rect">
                      <a:avLst/>
                    </a:prstGeom>
                  </pic:spPr>
                </pic:pic>
              </a:graphicData>
            </a:graphic>
          </wp:inline>
        </w:drawing>
      </w:r>
    </w:p>
    <w:p w14:paraId="6263E64C" w14:textId="6114ECEC" w:rsidR="00FC46E6" w:rsidRDefault="00950A1F" w:rsidP="00C20BE0">
      <w:pPr>
        <w:pStyle w:val="a5"/>
      </w:pPr>
      <w:bookmarkStart w:id="38" w:name="_Ref35254113"/>
      <w:r>
        <w:t xml:space="preserve">Рис. </w:t>
      </w:r>
      <w:r w:rsidR="00B62552">
        <w:fldChar w:fldCharType="begin"/>
      </w:r>
      <w:r w:rsidR="00B62552">
        <w:instrText xml:space="preserve"> STYLEREF 2 \s </w:instrText>
      </w:r>
      <w:r w:rsidR="00B62552">
        <w:fldChar w:fldCharType="separate"/>
      </w:r>
      <w:r w:rsidR="00527CC0">
        <w:rPr>
          <w:noProof/>
        </w:rPr>
        <w:t>3.</w:t>
      </w:r>
      <w:r>
        <w:rPr>
          <w:noProof/>
        </w:rPr>
        <w:t>6</w:t>
      </w:r>
      <w:r w:rsidR="00B62552">
        <w:fldChar w:fldCharType="end"/>
      </w:r>
      <w:bookmarkEnd w:id="38"/>
      <w:r>
        <w:t>.</w:t>
      </w:r>
      <w:r w:rsidR="00C20BE0">
        <w:t xml:space="preserve"> </w:t>
      </w:r>
      <w:r w:rsidR="00C20BE0">
        <w:rPr>
          <w:lang w:val="en-US"/>
        </w:rPr>
        <w:t>DFD</w:t>
      </w:r>
      <w:r w:rsidR="00C20BE0" w:rsidRPr="00C20BE0">
        <w:t xml:space="preserve"> </w:t>
      </w:r>
      <w:r w:rsidR="00C20BE0">
        <w:t>декомпозиция процесса получения шаблона</w:t>
      </w:r>
    </w:p>
    <w:p w14:paraId="52FB6553" w14:textId="0BEEF3A3" w:rsidR="00F23C7B" w:rsidRPr="00F23C7B" w:rsidRDefault="00F23C7B" w:rsidP="00D149A3">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4B4268">
        <w:t>р</w:t>
      </w:r>
      <w:r w:rsidR="00870EAD">
        <w:t xml:space="preserve">ис. </w:t>
      </w:r>
      <w:r w:rsidR="00527CC0">
        <w:rPr>
          <w:noProof/>
        </w:rPr>
        <w:t>3.</w:t>
      </w:r>
      <w:r w:rsidR="00950A1F">
        <w:rPr>
          <w:noProof/>
        </w:rPr>
        <w:t>7</w:t>
      </w:r>
      <w:r w:rsidR="00527CC0">
        <w:t>.</w:t>
      </w:r>
      <w:r>
        <w:rPr>
          <w:lang w:bidi="ru-RU"/>
        </w:rPr>
        <w:fldChar w:fldCharType="end"/>
      </w:r>
      <w:r w:rsidR="00950A1F">
        <w:rPr>
          <w:lang w:bidi="ru-RU"/>
        </w:rPr>
        <w:t xml:space="preserve"> </w:t>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w:t>
      </w:r>
      <w:r w:rsidR="008B0B0E">
        <w:rPr>
          <w:lang w:bidi="ru-RU"/>
        </w:rPr>
        <w:lastRenderedPageBreak/>
        <w:t xml:space="preserve">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950A1F">
        <w:t xml:space="preserve">ис. </w:t>
      </w:r>
      <w:r w:rsidR="00527CC0">
        <w:rPr>
          <w:noProof/>
        </w:rPr>
        <w:t>3.</w:t>
      </w:r>
      <w:r w:rsidR="00950A1F">
        <w:rPr>
          <w:noProof/>
        </w:rPr>
        <w:t>8</w:t>
      </w:r>
      <w:r w:rsidR="001E3A8B">
        <w:rPr>
          <w:lang w:bidi="ru-RU"/>
        </w:rPr>
        <w:fldChar w:fldCharType="end"/>
      </w:r>
      <w:r w:rsidR="001E3A8B">
        <w:rPr>
          <w:lang w:bidi="ru-RU"/>
        </w:rPr>
        <w:t>. После получения абстрактного синтаксического дерева, необходимо сделать валидацию данных в соответствии с настройками шаблонизатора. Последним шагом 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870EAD">
        <w:t xml:space="preserve">ис. </w:t>
      </w:r>
      <w:r w:rsidR="00527CC0">
        <w:rPr>
          <w:noProof/>
        </w:rPr>
        <w:t>3.</w:t>
      </w:r>
      <w:r w:rsidR="00870EAD">
        <w:rPr>
          <w:noProof/>
        </w:rPr>
        <w:t>9</w:t>
      </w:r>
      <w:r w:rsidR="00527CC0">
        <w:t>.</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2E104958">
            <wp:extent cx="5551805" cy="38112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5571412" cy="3824679"/>
                    </a:xfrm>
                    <a:prstGeom prst="rect">
                      <a:avLst/>
                    </a:prstGeom>
                  </pic:spPr>
                </pic:pic>
              </a:graphicData>
            </a:graphic>
          </wp:inline>
        </w:drawing>
      </w:r>
    </w:p>
    <w:p w14:paraId="3DB65BBA" w14:textId="43DD017B" w:rsidR="00FC46E6" w:rsidRPr="00C20BE0" w:rsidRDefault="00870EAD" w:rsidP="00C20BE0">
      <w:pPr>
        <w:pStyle w:val="a5"/>
      </w:pPr>
      <w:bookmarkStart w:id="39" w:name="_Ref35254633"/>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7</w:t>
      </w:r>
      <w:r w:rsidR="00B62552">
        <w:fldChar w:fldCharType="end"/>
      </w:r>
      <w:bookmarkEnd w:id="39"/>
      <w:r>
        <w:t>.</w:t>
      </w:r>
      <w:r w:rsidR="00C20BE0">
        <w:t xml:space="preserve"> </w:t>
      </w:r>
      <w:r w:rsidR="00C20BE0">
        <w:rPr>
          <w:lang w:val="en-US"/>
        </w:rPr>
        <w:t>IDEF</w:t>
      </w:r>
      <w:r w:rsidR="00C20BE0" w:rsidRPr="00C20BE0">
        <w:t xml:space="preserve">0 </w:t>
      </w:r>
      <w:r w:rsidR="00C20BE0">
        <w:t>декомпозиция процесса генерации веб-документа</w:t>
      </w:r>
    </w:p>
    <w:p w14:paraId="071E89B8" w14:textId="77777777" w:rsidR="00C20BE0" w:rsidRDefault="00FC46E6" w:rsidP="001E3A8B">
      <w:pPr>
        <w:keepNext/>
        <w:jc w:val="center"/>
      </w:pPr>
      <w:r>
        <w:rPr>
          <w:noProof/>
          <w:lang w:val="en-US" w:eastAsia="en-US"/>
        </w:rPr>
        <w:lastRenderedPageBreak/>
        <w:drawing>
          <wp:inline distT="0" distB="0" distL="0" distR="0" wp14:anchorId="109EB2BC" wp14:editId="6C3E5BD8">
            <wp:extent cx="4813402" cy="30937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20703" cy="3098413"/>
                    </a:xfrm>
                    <a:prstGeom prst="rect">
                      <a:avLst/>
                    </a:prstGeom>
                  </pic:spPr>
                </pic:pic>
              </a:graphicData>
            </a:graphic>
          </wp:inline>
        </w:drawing>
      </w:r>
    </w:p>
    <w:p w14:paraId="3926C92B" w14:textId="218C68D4" w:rsidR="00FC46E6" w:rsidRPr="00C20BE0" w:rsidRDefault="00870EAD" w:rsidP="00C20BE0">
      <w:pPr>
        <w:pStyle w:val="a5"/>
      </w:pPr>
      <w:bookmarkStart w:id="40" w:name="_Ref35255242"/>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8</w:t>
      </w:r>
      <w:r w:rsidR="00B62552">
        <w:fldChar w:fldCharType="end"/>
      </w:r>
      <w:r w:rsidR="00B62552">
        <w:t>.</w:t>
      </w:r>
      <w:bookmarkEnd w:id="40"/>
      <w:r w:rsidR="00C20BE0" w:rsidRPr="00C20BE0">
        <w:t xml:space="preserve"> </w:t>
      </w:r>
      <w:r w:rsidR="00C20BE0">
        <w:rPr>
          <w:lang w:val="en-US"/>
        </w:rPr>
        <w:t>DFD</w:t>
      </w:r>
      <w:r w:rsidR="00C20BE0" w:rsidRPr="00C20BE0">
        <w:t xml:space="preserve"> </w:t>
      </w:r>
      <w:r w:rsidR="00C20BE0">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drawing>
          <wp:inline distT="0" distB="0" distL="0" distR="0" wp14:anchorId="389C6948" wp14:editId="63C79F98">
            <wp:extent cx="5852160" cy="3642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858038" cy="3646018"/>
                    </a:xfrm>
                    <a:prstGeom prst="rect">
                      <a:avLst/>
                    </a:prstGeom>
                  </pic:spPr>
                </pic:pic>
              </a:graphicData>
            </a:graphic>
          </wp:inline>
        </w:drawing>
      </w:r>
    </w:p>
    <w:p w14:paraId="685AA4F6" w14:textId="674D78E1" w:rsidR="00FC46E6" w:rsidRDefault="00870EAD" w:rsidP="00C20BE0">
      <w:pPr>
        <w:pStyle w:val="a5"/>
      </w:pPr>
      <w:bookmarkStart w:id="41" w:name="_Ref3525546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9</w:t>
      </w:r>
      <w:r w:rsidR="00B62552">
        <w:fldChar w:fldCharType="end"/>
      </w:r>
      <w:r w:rsidR="00B62552">
        <w:t>.</w:t>
      </w:r>
      <w:bookmarkEnd w:id="41"/>
      <w:r w:rsidR="00C20BE0">
        <w:t xml:space="preserve"> </w:t>
      </w:r>
      <w:r w:rsidR="00C20BE0">
        <w:rPr>
          <w:lang w:val="en-US"/>
        </w:rPr>
        <w:t>DFD</w:t>
      </w:r>
      <w:r w:rsidR="00C20BE0" w:rsidRPr="00C20BE0">
        <w:t xml:space="preserve"> </w:t>
      </w:r>
      <w:r w:rsidR="00C20BE0">
        <w:t>декомпозиция процесса построения документа</w:t>
      </w:r>
    </w:p>
    <w:p w14:paraId="665DBA3E" w14:textId="598537F4" w:rsidR="00886F1C" w:rsidRPr="00886F1C" w:rsidRDefault="00886F1C" w:rsidP="00D149A3">
      <w:pPr>
        <w:pStyle w:val="a1"/>
        <w:rPr>
          <w:lang w:bidi="ru-RU"/>
        </w:rPr>
      </w:pPr>
      <w:r>
        <w:rPr>
          <w:lang w:bidi="ru-RU"/>
        </w:rPr>
        <w:lastRenderedPageBreak/>
        <w:fldChar w:fldCharType="begin"/>
      </w:r>
      <w:r>
        <w:rPr>
          <w:lang w:bidi="ru-RU"/>
        </w:rPr>
        <w:instrText xml:space="preserve"> REF _Ref35255877 \h </w:instrText>
      </w:r>
      <w:r>
        <w:rPr>
          <w:lang w:bidi="ru-RU"/>
        </w:rPr>
      </w:r>
      <w:r>
        <w:rPr>
          <w:lang w:bidi="ru-RU"/>
        </w:rPr>
        <w:fldChar w:fldCharType="separate"/>
      </w:r>
      <w:r w:rsidR="001620BB">
        <w:t>Рис.</w:t>
      </w:r>
      <w:r w:rsidR="00870EAD">
        <w:t xml:space="preserve"> </w:t>
      </w:r>
      <w:r w:rsidR="00527CC0">
        <w:rPr>
          <w:noProof/>
        </w:rPr>
        <w:t>3.</w:t>
      </w:r>
      <w:r w:rsidR="00870EAD">
        <w:rPr>
          <w:noProof/>
        </w:rPr>
        <w:t>10</w:t>
      </w:r>
      <w:r w:rsidR="00527CC0">
        <w:t>.</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drawing>
          <wp:inline distT="0" distB="0" distL="0" distR="0" wp14:anchorId="078BC18F" wp14:editId="0836A6A3">
            <wp:extent cx="5354726" cy="374511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5367513" cy="3754053"/>
                    </a:xfrm>
                    <a:prstGeom prst="rect">
                      <a:avLst/>
                    </a:prstGeom>
                  </pic:spPr>
                </pic:pic>
              </a:graphicData>
            </a:graphic>
          </wp:inline>
        </w:drawing>
      </w:r>
    </w:p>
    <w:p w14:paraId="0E74AFFB" w14:textId="4E7DF5B0" w:rsidR="00FC46E6" w:rsidRDefault="00870EAD" w:rsidP="00C20BE0">
      <w:pPr>
        <w:pStyle w:val="a5"/>
      </w:pPr>
      <w:bookmarkStart w:id="42" w:name="_Ref35255877"/>
      <w:r>
        <w:t xml:space="preserve">Рис. </w:t>
      </w:r>
      <w:r w:rsidR="00B62552">
        <w:fldChar w:fldCharType="begin"/>
      </w:r>
      <w:r w:rsidR="00B62552">
        <w:instrText xml:space="preserve"> STYLEREF 2 \s </w:instrText>
      </w:r>
      <w:r w:rsidR="00B62552">
        <w:fldChar w:fldCharType="separate"/>
      </w:r>
      <w:r w:rsidR="00527CC0">
        <w:rPr>
          <w:noProof/>
        </w:rPr>
        <w:t>3.</w:t>
      </w:r>
      <w:r>
        <w:rPr>
          <w:noProof/>
        </w:rPr>
        <w:t>10.</w:t>
      </w:r>
      <w:r w:rsidR="00B62552">
        <w:fldChar w:fldCharType="end"/>
      </w:r>
      <w:bookmarkEnd w:id="42"/>
      <w:r w:rsidR="00C20BE0">
        <w:t xml:space="preserve"> </w:t>
      </w:r>
      <w:r w:rsidR="00C20BE0">
        <w:rPr>
          <w:lang w:val="en-US"/>
        </w:rPr>
        <w:t>DFD</w:t>
      </w:r>
      <w:r w:rsidR="00C20BE0" w:rsidRPr="00C20BE0">
        <w:t xml:space="preserve"> </w:t>
      </w:r>
      <w:r w:rsidR="00C20BE0">
        <w:t>декомпозиция процесса создания или обновления шаблона</w:t>
      </w:r>
    </w:p>
    <w:p w14:paraId="114AE4BA" w14:textId="1D84E345" w:rsidR="006B783E" w:rsidRPr="006B783E" w:rsidRDefault="006B783E" w:rsidP="00D149A3">
      <w:pPr>
        <w:pStyle w:val="a1"/>
        <w:rPr>
          <w:lang w:bidi="ru-RU"/>
        </w:rPr>
      </w:pPr>
      <w:r>
        <w:rPr>
          <w:lang w:bidi="ru-RU"/>
        </w:rPr>
        <w:lastRenderedPageBreak/>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4B4268">
        <w:t>ис.</w:t>
      </w:r>
      <w:r w:rsidR="00870EAD">
        <w:t xml:space="preserve"> </w:t>
      </w:r>
      <w:r w:rsidR="00527CC0">
        <w:rPr>
          <w:noProof/>
        </w:rPr>
        <w:t>3.</w:t>
      </w:r>
      <w:r w:rsidR="00870EAD">
        <w:rPr>
          <w:noProof/>
        </w:rPr>
        <w:t>11</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240D2E3" w:rsidR="00FC46E6" w:rsidRPr="00C20BE0" w:rsidRDefault="00870EAD" w:rsidP="00C20BE0">
      <w:pPr>
        <w:pStyle w:val="a5"/>
      </w:pPr>
      <w:bookmarkStart w:id="43" w:name="_Ref3525639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11</w:t>
      </w:r>
      <w:r w:rsidR="00B62552">
        <w:fldChar w:fldCharType="end"/>
      </w:r>
      <w:r w:rsidR="00B62552">
        <w:t>.</w:t>
      </w:r>
      <w:bookmarkEnd w:id="43"/>
      <w:r w:rsidR="00C20BE0">
        <w:t xml:space="preserve"> </w:t>
      </w:r>
      <w:r w:rsidR="00C20BE0">
        <w:rPr>
          <w:lang w:val="en-US"/>
        </w:rPr>
        <w:t>DFD</w:t>
      </w:r>
      <w:r w:rsidR="00C20BE0" w:rsidRPr="00C20BE0">
        <w:t xml:space="preserve"> </w:t>
      </w:r>
      <w:r w:rsidR="00C20BE0">
        <w:t>декомпозиция проверки веб-шаблона</w:t>
      </w:r>
    </w:p>
    <w:p w14:paraId="5D4DADD4" w14:textId="571C3DDF" w:rsidR="00DF3E26" w:rsidRDefault="00DF3E26" w:rsidP="00676370">
      <w:pPr>
        <w:pStyle w:val="2"/>
      </w:pPr>
      <w:bookmarkStart w:id="44" w:name="_Toc42193698"/>
      <w:r>
        <w:t>Выбор инструментов</w:t>
      </w:r>
      <w:bookmarkEnd w:id="44"/>
    </w:p>
    <w:p w14:paraId="717E8886" w14:textId="2CBAAF77" w:rsidR="006B783E" w:rsidRDefault="00DA0115" w:rsidP="00D149A3">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 xml:space="preserve">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w:t>
      </w:r>
      <w:r w:rsidR="00597055">
        <w:lastRenderedPageBreak/>
        <w:t>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D149A3">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D149A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D149A3">
      <w:pPr>
        <w:pStyle w:val="a1"/>
      </w:pPr>
      <w:r>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D149A3">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D149A3">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lastRenderedPageBreak/>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D149A3">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D149A3">
      <w:pPr>
        <w:pStyle w:val="a1"/>
      </w:pPr>
      <w:r>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D149A3">
      <w:pPr>
        <w:pStyle w:val="a1"/>
      </w:pPr>
      <w:r>
        <w:t>В следующем разделе будет описан процесс разработки веб-сервиса, с использование вышеописанных технологий.</w:t>
      </w:r>
    </w:p>
    <w:p w14:paraId="08127409" w14:textId="19F1DCC8" w:rsidR="002C4705" w:rsidRDefault="002C4705" w:rsidP="00676370">
      <w:pPr>
        <w:pStyle w:val="2"/>
      </w:pPr>
      <w:bookmarkStart w:id="45" w:name="_Toc42193699"/>
      <w:r>
        <w:lastRenderedPageBreak/>
        <w:t>Разработка сервиса</w:t>
      </w:r>
      <w:bookmarkEnd w:id="45"/>
    </w:p>
    <w:p w14:paraId="5F2D95B0" w14:textId="3820AE25" w:rsidR="002043FB" w:rsidRDefault="002043FB" w:rsidP="00D149A3">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D149A3">
      <w:pPr>
        <w:pStyle w:val="a1"/>
      </w:pPr>
      <w:r>
        <w:t>Работу над созданием серверной части можно подразбить на отдельные подзадачи:</w:t>
      </w:r>
    </w:p>
    <w:p w14:paraId="501BD4EE" w14:textId="7ADBB9BB" w:rsidR="000258D0" w:rsidRDefault="004B4268" w:rsidP="000258D0">
      <w:pPr>
        <w:pStyle w:val="af1"/>
        <w:tabs>
          <w:tab w:val="left" w:pos="1134"/>
        </w:tabs>
        <w:ind w:left="709"/>
      </w:pPr>
      <w:r>
        <w:t>●</w:t>
      </w:r>
      <w:r>
        <w:tab/>
        <w:t>Р</w:t>
      </w:r>
      <w:r w:rsidR="00EE7FA6">
        <w:t>азработка</w:t>
      </w:r>
      <w:r w:rsidR="000258D0">
        <w:t xml:space="preserve"> модуля шаблонизаци</w:t>
      </w:r>
      <w:r>
        <w:t>и, будет являться ядром сервиса.</w:t>
      </w:r>
    </w:p>
    <w:p w14:paraId="56C493C3" w14:textId="1BE99C59" w:rsidR="000258D0" w:rsidRDefault="000258D0" w:rsidP="000258D0">
      <w:pPr>
        <w:pStyle w:val="af1"/>
        <w:tabs>
          <w:tab w:val="left" w:pos="1134"/>
        </w:tabs>
        <w:ind w:left="709"/>
      </w:pPr>
      <w:r>
        <w:t>●</w:t>
      </w:r>
      <w:r w:rsidR="004B4268">
        <w:tab/>
        <w:t>Р</w:t>
      </w:r>
      <w:r w:rsidR="00EE7FA6">
        <w:t>азработка</w:t>
      </w:r>
      <w:r>
        <w:t xml:space="preserve"> общего интерфейса обработки оши</w:t>
      </w:r>
      <w:r w:rsidR="004B4268">
        <w:t>бок, с учетом спецификации REST.</w:t>
      </w:r>
    </w:p>
    <w:p w14:paraId="4E658FDB" w14:textId="4686E10D" w:rsidR="000258D0" w:rsidRDefault="004B4268" w:rsidP="000258D0">
      <w:pPr>
        <w:pStyle w:val="af1"/>
        <w:tabs>
          <w:tab w:val="left" w:pos="1134"/>
        </w:tabs>
        <w:ind w:left="709"/>
      </w:pPr>
      <w:r>
        <w:t>●</w:t>
      </w:r>
      <w:r>
        <w:tab/>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541B1C7" w:rsidR="002043FB" w:rsidRDefault="004B4268" w:rsidP="000258D0">
      <w:pPr>
        <w:pStyle w:val="af1"/>
        <w:tabs>
          <w:tab w:val="left" w:pos="1134"/>
        </w:tabs>
        <w:ind w:left="709"/>
      </w:pPr>
      <w:r>
        <w:t>●</w:t>
      </w:r>
      <w:r>
        <w:tab/>
        <w:t>Р</w:t>
      </w:r>
      <w:r w:rsidR="00EE7FA6">
        <w:t>азработка</w:t>
      </w:r>
      <w:r w:rsidR="000258D0">
        <w:t xml:space="preserve"> асинхронной многопоточной среды для работы сервиса.</w:t>
      </w:r>
    </w:p>
    <w:p w14:paraId="6995C938" w14:textId="11E9C200" w:rsidR="002043FB" w:rsidRDefault="002043FB" w:rsidP="00D149A3">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xml:space="preserve">, её отличие от мютексов состоит в том, что </w:t>
      </w:r>
      <w:r w:rsidR="00584D01">
        <w:lastRenderedPageBreak/>
        <w:t>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D149A3">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54D97F9D" w:rsidR="00E01639" w:rsidRDefault="004B4268" w:rsidP="000007CF">
      <w:pPr>
        <w:pStyle w:val="af1"/>
        <w:numPr>
          <w:ilvl w:val="0"/>
          <w:numId w:val="26"/>
        </w:numPr>
        <w:tabs>
          <w:tab w:val="left" w:pos="1134"/>
        </w:tabs>
        <w:ind w:left="0" w:firstLine="709"/>
      </w:pPr>
      <w:r>
        <w:t>О</w:t>
      </w:r>
      <w:r w:rsidR="00D26FAE">
        <w:t>шибка чтения из файла или записи в файл;</w:t>
      </w:r>
    </w:p>
    <w:p w14:paraId="461F68E9" w14:textId="266CA7D8" w:rsidR="00D26FAE" w:rsidRDefault="004B4268" w:rsidP="000007CF">
      <w:pPr>
        <w:pStyle w:val="af1"/>
        <w:numPr>
          <w:ilvl w:val="0"/>
          <w:numId w:val="26"/>
        </w:numPr>
        <w:tabs>
          <w:tab w:val="left" w:pos="1134"/>
        </w:tabs>
        <w:ind w:left="0" w:firstLine="709"/>
      </w:pPr>
      <w:r>
        <w:t>О</w:t>
      </w:r>
      <w:r w:rsidR="00D26FAE">
        <w:t>шибка получения запроса от клиента;</w:t>
      </w:r>
    </w:p>
    <w:p w14:paraId="437A5B16" w14:textId="6AA635D7" w:rsidR="00D26FAE" w:rsidRDefault="004B4268" w:rsidP="000007CF">
      <w:pPr>
        <w:pStyle w:val="af1"/>
        <w:numPr>
          <w:ilvl w:val="0"/>
          <w:numId w:val="26"/>
        </w:numPr>
        <w:tabs>
          <w:tab w:val="left" w:pos="1134"/>
        </w:tabs>
        <w:ind w:left="0" w:firstLine="709"/>
      </w:pPr>
      <w:r>
        <w:t>О</w:t>
      </w:r>
      <w:r w:rsidR="00D26FAE">
        <w:t>шибка валидации данных для шаблонизации;</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7D2D478" w:rsidR="00D26FAE" w:rsidRDefault="00D26FAE" w:rsidP="00D149A3">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w:t>
      </w:r>
      <w:r w:rsidR="00EB4856">
        <w:lastRenderedPageBreak/>
        <w:t xml:space="preserve">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D149A3">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D149A3">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D149A3">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w:t>
      </w:r>
      <w:r w:rsidR="0060549F">
        <w:lastRenderedPageBreak/>
        <w:t xml:space="preserve">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D149A3">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D149A3">
      <w:pPr>
        <w:pStyle w:val="a1"/>
      </w:pPr>
      <w:r>
        <w:lastRenderedPageBreak/>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D149A3">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98CC3F3" w:rsidR="00E87646" w:rsidRPr="00E87646" w:rsidRDefault="00FF327F" w:rsidP="00D149A3">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870EAD">
        <w:t xml:space="preserve">ис. </w:t>
      </w:r>
      <w:r w:rsidR="00527CC0">
        <w:rPr>
          <w:noProof/>
        </w:rPr>
        <w:t>3.</w:t>
      </w:r>
      <w:r w:rsidR="00870EAD">
        <w:rPr>
          <w:noProof/>
        </w:rPr>
        <w:t>12</w:t>
      </w:r>
      <w:r w:rsidR="00BD72EB">
        <w:fldChar w:fldCharType="end"/>
      </w:r>
      <w:r w:rsidR="00BD72EB">
        <w:t xml:space="preserve">. На этой странице имеется панель навигации, </w:t>
      </w:r>
      <w:r w:rsidR="00BD72EB">
        <w:lastRenderedPageBreak/>
        <w:t>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490FFFCD" w:rsidR="004A1CD1" w:rsidRDefault="00870EAD" w:rsidP="00FF327F">
      <w:pPr>
        <w:pStyle w:val="a5"/>
      </w:pPr>
      <w:bookmarkStart w:id="46" w:name="_Ref35449323"/>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Pr>
          <w:noProof/>
        </w:rPr>
        <w:t>12</w:t>
      </w:r>
      <w:r w:rsidR="00B62552">
        <w:fldChar w:fldCharType="end"/>
      </w:r>
      <w:r w:rsidR="00B62552">
        <w:t>.</w:t>
      </w:r>
      <w:bookmarkEnd w:id="46"/>
      <w:r w:rsidR="00FF327F" w:rsidRPr="00FF327F">
        <w:t xml:space="preserve"> </w:t>
      </w:r>
      <w:r w:rsidR="00FF327F">
        <w:t xml:space="preserve">Страница по умолчанию, куда попадает </w:t>
      </w:r>
      <w:r w:rsidR="00526F79">
        <w:t>пользователь</w:t>
      </w:r>
    </w:p>
    <w:p w14:paraId="69794C59" w14:textId="0E814B16" w:rsidR="00526F79" w:rsidRPr="00526F79" w:rsidRDefault="003442FB" w:rsidP="00D149A3">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870EAD">
        <w:t>ис.</w:t>
      </w:r>
      <w:r w:rsidR="00527CC0">
        <w:t xml:space="preserve"> </w:t>
      </w:r>
      <w:r w:rsidR="00527CC0">
        <w:rPr>
          <w:noProof/>
        </w:rPr>
        <w:t>3.</w:t>
      </w:r>
      <w:r w:rsidR="00870EAD">
        <w:rPr>
          <w:noProof/>
        </w:rPr>
        <w:t>13.</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lastRenderedPageBreak/>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4F2BB4CE" w:rsidR="004A1CD1" w:rsidRDefault="00870EAD" w:rsidP="00FF327F">
      <w:pPr>
        <w:pStyle w:val="a5"/>
      </w:pPr>
      <w:bookmarkStart w:id="47" w:name="_Ref355192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13</w:t>
      </w:r>
      <w:r w:rsidR="00B62552">
        <w:fldChar w:fldCharType="end"/>
      </w:r>
      <w:r w:rsidR="00B62552">
        <w:t>.</w:t>
      </w:r>
      <w:bookmarkEnd w:id="47"/>
      <w:r w:rsidR="00FF327F">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777D9BE3" w:rsidR="004A1CD1" w:rsidRDefault="00870EAD" w:rsidP="00FF327F">
      <w:pPr>
        <w:pStyle w:val="a5"/>
      </w:pPr>
      <w:bookmarkStart w:id="48" w:name="_Ref355199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w:t>
      </w:r>
      <w:r w:rsidR="00527CC0">
        <w:rPr>
          <w:noProof/>
        </w:rPr>
        <w:t>4</w:t>
      </w:r>
      <w:r w:rsidR="00B62552">
        <w:fldChar w:fldCharType="end"/>
      </w:r>
      <w:r w:rsidR="00B62552">
        <w:t>.</w:t>
      </w:r>
      <w:bookmarkEnd w:id="48"/>
      <w:r w:rsidR="00FF327F">
        <w:t xml:space="preserve"> Сгенерированный документ, поверх интерфейса ввода данных</w:t>
      </w:r>
    </w:p>
    <w:p w14:paraId="4027C6F9" w14:textId="50DE636A" w:rsidR="001620BB" w:rsidRDefault="001620BB" w:rsidP="00D149A3">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870EAD">
        <w:t xml:space="preserve">рис. </w:t>
      </w:r>
      <w:r>
        <w:rPr>
          <w:noProof/>
        </w:rPr>
        <w:t>3.</w:t>
      </w:r>
      <w:r w:rsidR="00870EAD">
        <w:rPr>
          <w:noProof/>
        </w:rPr>
        <w:t>1</w:t>
      </w:r>
      <w:r>
        <w:rPr>
          <w:noProof/>
        </w:rPr>
        <w:t>4</w:t>
      </w:r>
      <w:r>
        <w:t>.</w:t>
      </w:r>
      <w:r>
        <w:rPr>
          <w:lang w:bidi="ru-RU"/>
        </w:rPr>
        <w:fldChar w:fldCharType="end"/>
      </w:r>
      <w:r w:rsidR="00870EAD">
        <w:rPr>
          <w:lang w:bidi="ru-RU"/>
        </w:rPr>
        <w:t xml:space="preserve"> </w:t>
      </w:r>
      <w:r>
        <w:rPr>
          <w:lang w:bidi="ru-RU"/>
        </w:rPr>
        <w:t xml:space="preserve"> продемонстрирован сгенерированный документ, который выводится поверх интерфейса ввода данных.</w:t>
      </w:r>
    </w:p>
    <w:p w14:paraId="15B2B4CE" w14:textId="3AE4E5A0" w:rsidR="003653E5" w:rsidRPr="003653E5" w:rsidRDefault="003653E5" w:rsidP="00D149A3">
      <w:pPr>
        <w:pStyle w:val="a1"/>
        <w:rPr>
          <w:lang w:bidi="ru-RU"/>
        </w:rPr>
      </w:pPr>
      <w:r>
        <w:rPr>
          <w:lang w:bidi="ru-RU"/>
        </w:rPr>
        <w:lastRenderedPageBreak/>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870EAD">
        <w:t xml:space="preserve">ис. </w:t>
      </w:r>
      <w:r w:rsidR="00527CC0">
        <w:rPr>
          <w:noProof/>
        </w:rPr>
        <w:t>3.</w:t>
      </w:r>
      <w:r w:rsidR="00870EAD">
        <w:rPr>
          <w:noProof/>
        </w:rPr>
        <w:t>15</w:t>
      </w:r>
      <w:r w:rsidR="00527CC0">
        <w:t>.</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3610CAB8" w:rsidR="004A1CD1" w:rsidRDefault="00C17E02" w:rsidP="00FF327F">
      <w:pPr>
        <w:pStyle w:val="a5"/>
      </w:pPr>
      <w:bookmarkStart w:id="49" w:name="_Ref35520198"/>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sidR="00870EAD">
        <w:rPr>
          <w:noProof/>
        </w:rPr>
        <w:t>15</w:t>
      </w:r>
      <w:r w:rsidR="00B62552">
        <w:fldChar w:fldCharType="end"/>
      </w:r>
      <w:r w:rsidR="00B62552">
        <w:t>.</w:t>
      </w:r>
      <w:bookmarkEnd w:id="49"/>
      <w:r w:rsidR="00FF327F">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164B8E5" w:rsidR="00EC0074" w:rsidRDefault="00C17E02" w:rsidP="00EC0074">
      <w:pPr>
        <w:pStyle w:val="a5"/>
      </w:pPr>
      <w:bookmarkStart w:id="50" w:name="_Ref35520264"/>
      <w:r>
        <w:t xml:space="preserve">Рис. </w:t>
      </w:r>
      <w:r w:rsidR="00B62552">
        <w:fldChar w:fldCharType="begin"/>
      </w:r>
      <w:r w:rsidR="00B62552">
        <w:instrText xml:space="preserve"> STYLEREF 2 \s </w:instrText>
      </w:r>
      <w:r w:rsidR="00B62552">
        <w:fldChar w:fldCharType="separate"/>
      </w:r>
      <w:r w:rsidR="00527CC0">
        <w:rPr>
          <w:noProof/>
        </w:rPr>
        <w:t>3.</w:t>
      </w:r>
      <w:r>
        <w:rPr>
          <w:noProof/>
        </w:rPr>
        <w:t>16</w:t>
      </w:r>
      <w:r w:rsidR="00B62552">
        <w:fldChar w:fldCharType="end"/>
      </w:r>
      <w:r w:rsidR="00B62552">
        <w:t>.</w:t>
      </w:r>
      <w:bookmarkEnd w:id="50"/>
      <w:r w:rsidR="00FF327F">
        <w:t xml:space="preserve"> Интерфейс создания нового шаблона</w:t>
      </w:r>
    </w:p>
    <w:p w14:paraId="1C9D65BD" w14:textId="7EE99A49" w:rsidR="001620BB" w:rsidRDefault="001620BB" w:rsidP="00D149A3">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4458E679" w:rsidR="00EC0074" w:rsidRPr="00293D6A" w:rsidRDefault="00DC3C37" w:rsidP="00D149A3">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C17E02">
        <w:t>ис.</w:t>
      </w:r>
      <w:r w:rsidR="00527CC0">
        <w:t xml:space="preserve"> </w:t>
      </w:r>
      <w:r w:rsidR="00527CC0">
        <w:rPr>
          <w:noProof/>
        </w:rPr>
        <w:t>3.</w:t>
      </w:r>
      <w:r w:rsidR="00C17E02">
        <w:rPr>
          <w:noProof/>
        </w:rPr>
        <w:t>17</w:t>
      </w:r>
      <w:r w:rsidR="00527CC0">
        <w:t>.</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C17E02">
        <w:t xml:space="preserve">ис. </w:t>
      </w:r>
      <w:r w:rsidR="00527CC0">
        <w:rPr>
          <w:noProof/>
        </w:rPr>
        <w:t>3.</w:t>
      </w:r>
      <w:r w:rsidR="00C17E02">
        <w:rPr>
          <w:noProof/>
        </w:rPr>
        <w:t>18</w:t>
      </w:r>
      <w:r w:rsidR="00527CC0">
        <w:t>.</w:t>
      </w:r>
      <w:r w:rsidR="00B62552">
        <w:rPr>
          <w:lang w:bidi="ru-RU"/>
        </w:rPr>
        <w:fldChar w:fldCharType="end"/>
      </w:r>
      <w:r w:rsidR="00B62552" w:rsidRPr="00293D6A">
        <w:rPr>
          <w:lang w:bidi="ru-RU"/>
        </w:rPr>
        <w:t>).</w:t>
      </w:r>
    </w:p>
    <w:p w14:paraId="796ED82B" w14:textId="77777777" w:rsidR="00FF327F" w:rsidRDefault="00FF327F" w:rsidP="00C17E02">
      <w:pPr>
        <w:keepNext/>
        <w:jc w:val="center"/>
      </w:pPr>
      <w:r>
        <w:rPr>
          <w:noProof/>
          <w:lang w:val="en-US" w:eastAsia="en-US"/>
        </w:rPr>
        <w:drawing>
          <wp:inline distT="0" distB="0" distL="0" distR="0" wp14:anchorId="0D8057CE" wp14:editId="4C5D8A93">
            <wp:extent cx="5822315" cy="1828800"/>
            <wp:effectExtent l="19050" t="19050" r="2603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830121" cy="1831252"/>
                    </a:xfrm>
                    <a:prstGeom prst="rect">
                      <a:avLst/>
                    </a:prstGeom>
                    <a:ln>
                      <a:solidFill>
                        <a:schemeClr val="tx1"/>
                      </a:solidFill>
                    </a:ln>
                  </pic:spPr>
                </pic:pic>
              </a:graphicData>
            </a:graphic>
          </wp:inline>
        </w:drawing>
      </w:r>
    </w:p>
    <w:p w14:paraId="7D25AF73" w14:textId="10DB676B" w:rsidR="00DC3C37" w:rsidRDefault="00C17E02" w:rsidP="00DC3C37">
      <w:pPr>
        <w:pStyle w:val="a5"/>
      </w:pPr>
      <w:bookmarkStart w:id="51" w:name="_Ref35520743"/>
      <w:r>
        <w:t xml:space="preserve">Рис. </w:t>
      </w:r>
      <w:r w:rsidR="00B62552">
        <w:fldChar w:fldCharType="begin"/>
      </w:r>
      <w:r w:rsidR="00B62552">
        <w:instrText xml:space="preserve"> STYLEREF 2 \s </w:instrText>
      </w:r>
      <w:r w:rsidR="00B62552">
        <w:fldChar w:fldCharType="separate"/>
      </w:r>
      <w:r w:rsidR="00527CC0">
        <w:rPr>
          <w:noProof/>
        </w:rPr>
        <w:t>3.</w:t>
      </w:r>
      <w:r>
        <w:rPr>
          <w:noProof/>
        </w:rPr>
        <w:t>17</w:t>
      </w:r>
      <w:r w:rsidR="00B62552">
        <w:fldChar w:fldCharType="end"/>
      </w:r>
      <w:r w:rsidR="00B62552">
        <w:t>.</w:t>
      </w:r>
      <w:bookmarkEnd w:id="51"/>
      <w:r w:rsidR="00FF327F">
        <w:t xml:space="preserve"> Интерфейс для ознакомления с документацией</w:t>
      </w:r>
    </w:p>
    <w:p w14:paraId="65E9F61E" w14:textId="77777777" w:rsidR="00B62552" w:rsidRDefault="00B62552" w:rsidP="00C17E02">
      <w:pPr>
        <w:keepNext/>
        <w:jc w:val="center"/>
      </w:pPr>
      <w:r>
        <w:rPr>
          <w:noProof/>
          <w:lang w:val="en-US" w:eastAsia="en-US"/>
        </w:rPr>
        <w:drawing>
          <wp:inline distT="0" distB="0" distL="0" distR="0" wp14:anchorId="28E80045" wp14:editId="3283F9E7">
            <wp:extent cx="5800954" cy="2406015"/>
            <wp:effectExtent l="19050" t="19050" r="28575" b="133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820884" cy="2414281"/>
                    </a:xfrm>
                    <a:prstGeom prst="rect">
                      <a:avLst/>
                    </a:prstGeom>
                    <a:ln>
                      <a:solidFill>
                        <a:schemeClr val="tx1"/>
                      </a:solidFill>
                    </a:ln>
                  </pic:spPr>
                </pic:pic>
              </a:graphicData>
            </a:graphic>
          </wp:inline>
        </w:drawing>
      </w:r>
    </w:p>
    <w:p w14:paraId="4C812CE1" w14:textId="30BC8546" w:rsidR="00B62552" w:rsidRPr="001B7EC9" w:rsidRDefault="00B62552" w:rsidP="00B62552">
      <w:pPr>
        <w:pStyle w:val="a5"/>
      </w:pPr>
      <w:bookmarkStart w:id="52" w:name="_Ref35622708"/>
      <w:bookmarkStart w:id="53" w:name="_Ref35622692"/>
      <w:r>
        <w:t xml:space="preserve">Рис. </w:t>
      </w:r>
      <w:r>
        <w:fldChar w:fldCharType="begin"/>
      </w:r>
      <w:r>
        <w:instrText xml:space="preserve"> STYLEREF 2 \s </w:instrText>
      </w:r>
      <w:r>
        <w:fldChar w:fldCharType="separate"/>
      </w:r>
      <w:r w:rsidR="00527CC0">
        <w:rPr>
          <w:noProof/>
        </w:rPr>
        <w:t>3.</w:t>
      </w:r>
      <w:r w:rsidR="00C17E02">
        <w:rPr>
          <w:noProof/>
        </w:rPr>
        <w:t>18</w:t>
      </w:r>
      <w:r>
        <w:fldChar w:fldCharType="end"/>
      </w:r>
      <w:r>
        <w:t>.</w:t>
      </w:r>
      <w:bookmarkEnd w:id="52"/>
      <w:r>
        <w:t xml:space="preserve"> Документация </w:t>
      </w:r>
      <w:r>
        <w:rPr>
          <w:lang w:val="en-US"/>
        </w:rPr>
        <w:t>API</w:t>
      </w:r>
      <w:bookmarkEnd w:id="53"/>
    </w:p>
    <w:p w14:paraId="321F7FCF" w14:textId="1314AAC1" w:rsidR="00E01639" w:rsidRPr="00E01639" w:rsidRDefault="00DC3C37" w:rsidP="00D149A3">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36526E83" w:rsidR="002C4705" w:rsidRDefault="002C4705" w:rsidP="00676370">
      <w:pPr>
        <w:pStyle w:val="2"/>
      </w:pPr>
      <w:bookmarkStart w:id="54" w:name="_Toc42193700"/>
      <w:r>
        <w:t>Результат разработки, оценка производительности</w:t>
      </w:r>
      <w:bookmarkEnd w:id="54"/>
    </w:p>
    <w:p w14:paraId="15FF6E0E" w14:textId="09086292" w:rsidR="0002611A" w:rsidRDefault="0002611A" w:rsidP="00D149A3">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D149A3">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210990C2"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r w:rsidR="00845C8B">
        <w:rPr>
          <w:lang w:val="en-US"/>
        </w:rPr>
        <w:t>Kaby</w:t>
      </w:r>
      <w:r w:rsidR="00845C8B" w:rsidRPr="00845C8B">
        <w:t xml:space="preserve"> </w:t>
      </w:r>
      <w:r w:rsidR="00845C8B">
        <w:rPr>
          <w:lang w:val="en-US"/>
        </w:rPr>
        <w:t>Lake</w:t>
      </w:r>
      <w:r w:rsidR="00845C8B">
        <w:t>, с тактовой частотой два гигагерца на ядро;</w:t>
      </w:r>
      <w:r w:rsidR="00845C8B" w:rsidRPr="00845C8B">
        <w:t xml:space="preserve">  </w:t>
      </w:r>
    </w:p>
    <w:p w14:paraId="1C4714BC" w14:textId="62D72EBA" w:rsidR="00845C8B" w:rsidRDefault="001F44F5" w:rsidP="000007CF">
      <w:pPr>
        <w:pStyle w:val="af1"/>
        <w:numPr>
          <w:ilvl w:val="0"/>
          <w:numId w:val="30"/>
        </w:numPr>
        <w:tabs>
          <w:tab w:val="left" w:pos="1134"/>
        </w:tabs>
        <w:ind w:left="0" w:firstLine="709"/>
      </w:pPr>
      <w:r>
        <w:t>Д</w:t>
      </w:r>
      <w:r w:rsidR="00845C8B">
        <w:t>ва гигабайте оперативной памяти;</w:t>
      </w:r>
    </w:p>
    <w:p w14:paraId="6C16045B" w14:textId="77E5B335" w:rsidR="00845C8B" w:rsidRDefault="001F44F5" w:rsidP="000007CF">
      <w:pPr>
        <w:pStyle w:val="af1"/>
        <w:numPr>
          <w:ilvl w:val="0"/>
          <w:numId w:val="30"/>
        </w:numPr>
        <w:tabs>
          <w:tab w:val="left" w:pos="1134"/>
        </w:tabs>
        <w:ind w:left="0" w:firstLine="709"/>
      </w:pPr>
      <w:r>
        <w:t>Г</w:t>
      </w:r>
      <w:r w:rsidR="00845C8B">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r w:rsidR="00845C8B">
        <w:rPr>
          <w:lang w:val="en-US"/>
        </w:rPr>
        <w:t>Debian Stretch.</w:t>
      </w:r>
    </w:p>
    <w:p w14:paraId="695649D8" w14:textId="25077C1E" w:rsidR="00E4404C" w:rsidRPr="00E4404C" w:rsidRDefault="00E4404C" w:rsidP="00D149A3">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C17E02">
        <w:t xml:space="preserve">ис. </w:t>
      </w:r>
      <w:r w:rsidR="00EE7FA6">
        <w:rPr>
          <w:noProof/>
        </w:rPr>
        <w:t>3.</w:t>
      </w:r>
      <w:r w:rsidR="00C17E02">
        <w:rPr>
          <w:noProof/>
        </w:rPr>
        <w:t>19</w:t>
      </w:r>
      <w:r w:rsidR="00EE7FA6">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C17E02">
        <w:t xml:space="preserve">ис. </w:t>
      </w:r>
      <w:r w:rsidR="00527CC0">
        <w:rPr>
          <w:noProof/>
        </w:rPr>
        <w:t>3.</w:t>
      </w:r>
      <w:r w:rsidR="00C17E02">
        <w:rPr>
          <w:noProof/>
        </w:rPr>
        <w:t>20</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040447E" w:rsidR="00E4404C" w:rsidRPr="00E4404C" w:rsidRDefault="00E4404C" w:rsidP="00857757">
      <w:pPr>
        <w:pStyle w:val="a5"/>
      </w:pPr>
      <w:bookmarkStart w:id="55" w:name="_Ref41418203"/>
      <w:bookmarkStart w:id="56" w:name="_Ref41418196"/>
      <w:r>
        <w:t xml:space="preserve">Рис. </w:t>
      </w:r>
      <w:bookmarkEnd w:id="55"/>
      <w:r w:rsidR="00C17E02">
        <w:rPr>
          <w:noProof/>
        </w:rPr>
        <w:t>3.19</w:t>
      </w:r>
      <w:r w:rsidR="002D29DE">
        <w:rPr>
          <w:noProof/>
        </w:rPr>
        <w:t>.</w:t>
      </w:r>
      <w:r>
        <w:t xml:space="preserve"> Тест №1, настройки нагрузки</w:t>
      </w:r>
      <w:bookmarkEnd w:id="56"/>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39177A33" w:rsidR="0085794A" w:rsidRDefault="0085794A" w:rsidP="00857757">
      <w:pPr>
        <w:pStyle w:val="a5"/>
      </w:pPr>
      <w:bookmarkStart w:id="57" w:name="_Ref35525479"/>
      <w:r>
        <w:t xml:space="preserve">Рис. </w:t>
      </w:r>
      <w:bookmarkEnd w:id="57"/>
      <w:r w:rsidR="00C17E02">
        <w:rPr>
          <w:noProof/>
        </w:rPr>
        <w:t>3.20</w:t>
      </w:r>
      <w:r w:rsidR="002D29DE">
        <w:rPr>
          <w:noProof/>
        </w:rPr>
        <w:t>.</w:t>
      </w:r>
      <w:r w:rsidR="00A86C49">
        <w:t xml:space="preserve"> Т</w:t>
      </w:r>
      <w:r>
        <w:t>ест №1</w:t>
      </w:r>
      <w:r w:rsidR="00A86C49">
        <w:t>, 50 одновременных</w:t>
      </w:r>
      <w:r w:rsidR="00857757">
        <w:t xml:space="preserve"> подключений</w:t>
      </w:r>
    </w:p>
    <w:p w14:paraId="6CE9216A" w14:textId="79E2C900" w:rsidR="00845C8B" w:rsidRPr="00845C8B" w:rsidRDefault="00845C8B" w:rsidP="00D149A3">
      <w:pPr>
        <w:pStyle w:val="a1"/>
      </w:pPr>
      <w:r>
        <w:lastRenderedPageBreak/>
        <w:t xml:space="preserve">На </w:t>
      </w:r>
      <w:r>
        <w:fldChar w:fldCharType="begin"/>
      </w:r>
      <w:r>
        <w:instrText xml:space="preserve"> REF _Ref35525859 \h </w:instrText>
      </w:r>
      <w:r>
        <w:fldChar w:fldCharType="separate"/>
      </w:r>
      <w:r w:rsidR="001620BB">
        <w:t>р</w:t>
      </w:r>
      <w:r w:rsidR="00C17E02">
        <w:t>ис.</w:t>
      </w:r>
      <w:r w:rsidR="00527CC0">
        <w:t xml:space="preserve"> </w:t>
      </w:r>
      <w:r w:rsidR="00527CC0">
        <w:rPr>
          <w:noProof/>
        </w:rPr>
        <w:t>3.</w:t>
      </w:r>
      <w:r w:rsidR="00C17E02">
        <w:rPr>
          <w:noProof/>
        </w:rPr>
        <w:t>21</w:t>
      </w:r>
      <w:r>
        <w:fldChar w:fldCharType="end"/>
      </w:r>
      <w:r w:rsidR="00C17E02">
        <w:t>.</w:t>
      </w:r>
      <w:r>
        <w:t xml:space="preserve"> и </w:t>
      </w:r>
      <w:r>
        <w:fldChar w:fldCharType="begin"/>
      </w:r>
      <w:r>
        <w:instrText xml:space="preserve"> REF _Ref35525872 \h </w:instrText>
      </w:r>
      <w:r>
        <w:fldChar w:fldCharType="separate"/>
      </w:r>
      <w:r w:rsidR="001620BB">
        <w:t>р</w:t>
      </w:r>
      <w:r w:rsidR="00C17E02">
        <w:t xml:space="preserve">ис. </w:t>
      </w:r>
      <w:r w:rsidR="00527CC0">
        <w:rPr>
          <w:noProof/>
        </w:rPr>
        <w:t>3.</w:t>
      </w:r>
      <w:r w:rsidR="00C17E02">
        <w:rPr>
          <w:noProof/>
        </w:rPr>
        <w:t>22.</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C17E02">
      <w:pPr>
        <w:keepNext/>
        <w:jc w:val="center"/>
      </w:pPr>
      <w:r>
        <w:rPr>
          <w:noProof/>
          <w:lang w:val="en-US" w:eastAsia="en-US"/>
        </w:rPr>
        <w:drawing>
          <wp:inline distT="0" distB="0" distL="0" distR="0" wp14:anchorId="3215BB73" wp14:editId="5F77768E">
            <wp:extent cx="5069434" cy="2486660"/>
            <wp:effectExtent l="19050" t="19050" r="1714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095498" cy="2499445"/>
                    </a:xfrm>
                    <a:prstGeom prst="rect">
                      <a:avLst/>
                    </a:prstGeom>
                    <a:ln>
                      <a:solidFill>
                        <a:schemeClr val="tx1"/>
                      </a:solidFill>
                    </a:ln>
                  </pic:spPr>
                </pic:pic>
              </a:graphicData>
            </a:graphic>
          </wp:inline>
        </w:drawing>
      </w:r>
    </w:p>
    <w:p w14:paraId="5E985AE8" w14:textId="0045D525" w:rsidR="00A86C49" w:rsidRDefault="00C17E02" w:rsidP="00A86C49">
      <w:pPr>
        <w:pStyle w:val="a5"/>
      </w:pPr>
      <w:bookmarkStart w:id="58" w:name="_Ref35525859"/>
      <w:r>
        <w:t>Рис.</w:t>
      </w:r>
      <w:r w:rsidR="00A86C49">
        <w:t xml:space="preserve"> </w:t>
      </w:r>
      <w:bookmarkEnd w:id="58"/>
      <w:r>
        <w:rPr>
          <w:noProof/>
        </w:rPr>
        <w:t>3.21.</w:t>
      </w:r>
      <w:r w:rsidR="00A86C49">
        <w:t xml:space="preserve"> Состояние системы, тест № 1, начало</w:t>
      </w:r>
    </w:p>
    <w:p w14:paraId="1ED5EC8F" w14:textId="77777777" w:rsidR="00A86C49" w:rsidRDefault="00A86C49" w:rsidP="00C17E02">
      <w:pPr>
        <w:keepNext/>
        <w:jc w:val="center"/>
      </w:pPr>
      <w:r>
        <w:rPr>
          <w:noProof/>
          <w:lang w:val="en-US" w:eastAsia="en-US"/>
        </w:rPr>
        <w:drawing>
          <wp:inline distT="0" distB="0" distL="0" distR="0" wp14:anchorId="5D2411AD" wp14:editId="25F8EDC7">
            <wp:extent cx="5069434" cy="2647904"/>
            <wp:effectExtent l="19050" t="19050" r="17145" b="196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134869" cy="2682083"/>
                    </a:xfrm>
                    <a:prstGeom prst="rect">
                      <a:avLst/>
                    </a:prstGeom>
                    <a:ln>
                      <a:solidFill>
                        <a:schemeClr val="tx1"/>
                      </a:solidFill>
                    </a:ln>
                  </pic:spPr>
                </pic:pic>
              </a:graphicData>
            </a:graphic>
          </wp:inline>
        </w:drawing>
      </w:r>
    </w:p>
    <w:p w14:paraId="12E9F40F" w14:textId="3D6CA488" w:rsidR="00A86C49" w:rsidRDefault="00C17E02" w:rsidP="00A86C49">
      <w:pPr>
        <w:pStyle w:val="a5"/>
      </w:pPr>
      <w:bookmarkStart w:id="59" w:name="_Ref35525872"/>
      <w:r>
        <w:t>Рис.</w:t>
      </w:r>
      <w:r w:rsidR="00A86C49">
        <w:t xml:space="preserve"> </w:t>
      </w:r>
      <w:bookmarkEnd w:id="59"/>
      <w:r>
        <w:rPr>
          <w:noProof/>
        </w:rPr>
        <w:t xml:space="preserve">3.22. </w:t>
      </w:r>
      <w:r w:rsidR="00A86C49">
        <w:t>Состояние системы, тест № 1, пиковая нагрузка</w:t>
      </w:r>
    </w:p>
    <w:p w14:paraId="6FA14E55" w14:textId="7DF832E4" w:rsidR="00845C8B" w:rsidRPr="00925914" w:rsidRDefault="00845C8B" w:rsidP="00D149A3">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C17E02">
        <w:t xml:space="preserve">ис. </w:t>
      </w:r>
      <w:r w:rsidR="00527CC0">
        <w:rPr>
          <w:noProof/>
        </w:rPr>
        <w:t>3.</w:t>
      </w:r>
      <w:r w:rsidR="00C17E02">
        <w:rPr>
          <w:noProof/>
        </w:rPr>
        <w:t>23</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2553EE47" w:rsidR="00A86C49" w:rsidRDefault="00A86C49" w:rsidP="00A86C49">
      <w:pPr>
        <w:pStyle w:val="a5"/>
      </w:pPr>
      <w:bookmarkStart w:id="60" w:name="_Ref35526927"/>
      <w:r>
        <w:t xml:space="preserve">Рис. </w:t>
      </w:r>
      <w:bookmarkEnd w:id="60"/>
      <w:r w:rsidR="00C17E02">
        <w:rPr>
          <w:noProof/>
        </w:rPr>
        <w:t>3.23</w:t>
      </w:r>
      <w:r w:rsidR="002D29DE">
        <w:rPr>
          <w:noProof/>
        </w:rPr>
        <w:t>.</w:t>
      </w:r>
      <w:r>
        <w:t xml:space="preserve"> Тест №2, 100 одновременных подключений</w:t>
      </w:r>
    </w:p>
    <w:p w14:paraId="52353938" w14:textId="0A026038" w:rsidR="00925914" w:rsidRPr="00925914" w:rsidRDefault="00925914" w:rsidP="00D149A3">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C17E02">
        <w:t xml:space="preserve">ис. </w:t>
      </w:r>
      <w:r w:rsidR="00527CC0">
        <w:rPr>
          <w:noProof/>
        </w:rPr>
        <w:t>3.5</w:t>
      </w:r>
      <w:r w:rsidR="00527CC0">
        <w:t>.</w:t>
      </w:r>
      <w:r w:rsidR="00527CC0">
        <w:rPr>
          <w:noProof/>
        </w:rPr>
        <w:t>6</w:t>
      </w:r>
      <w:r>
        <w:rPr>
          <w:lang w:bidi="ru-RU"/>
        </w:rPr>
        <w:fldChar w:fldCharType="end"/>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54EDE2B4">
            <wp:extent cx="4841570" cy="2487168"/>
            <wp:effectExtent l="19050" t="19050" r="16510"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4866044" cy="2499741"/>
                    </a:xfrm>
                    <a:prstGeom prst="rect">
                      <a:avLst/>
                    </a:prstGeom>
                    <a:ln>
                      <a:solidFill>
                        <a:schemeClr val="tx1"/>
                      </a:solidFill>
                    </a:ln>
                  </pic:spPr>
                </pic:pic>
              </a:graphicData>
            </a:graphic>
          </wp:inline>
        </w:drawing>
      </w:r>
    </w:p>
    <w:p w14:paraId="158D39D9" w14:textId="0C8DF193" w:rsidR="00A86C49" w:rsidRDefault="00A86C49" w:rsidP="00A86C49">
      <w:pPr>
        <w:pStyle w:val="a5"/>
      </w:pPr>
      <w:bookmarkStart w:id="61" w:name="_Ref35527051"/>
      <w:r>
        <w:t xml:space="preserve">Рис. </w:t>
      </w:r>
      <w:bookmarkEnd w:id="61"/>
      <w:r w:rsidR="00C17E02">
        <w:rPr>
          <w:noProof/>
        </w:rPr>
        <w:t>3.23</w:t>
      </w:r>
      <w:r w:rsidR="002D29DE">
        <w:rPr>
          <w:noProof/>
        </w:rPr>
        <w:t>.</w:t>
      </w:r>
      <w:r>
        <w:t xml:space="preserve"> Тест №2, состояние системы, пиковая нагрузка</w:t>
      </w:r>
    </w:p>
    <w:p w14:paraId="1EC6B1EA" w14:textId="43637E71" w:rsidR="005152BF" w:rsidRPr="005152BF" w:rsidRDefault="005152BF" w:rsidP="00D149A3">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C17E02">
        <w:t xml:space="preserve">ис. </w:t>
      </w:r>
      <w:r w:rsidR="00527CC0">
        <w:rPr>
          <w:noProof/>
        </w:rPr>
        <w:t>3.</w:t>
      </w:r>
      <w:r w:rsidR="00C17E02">
        <w:rPr>
          <w:noProof/>
        </w:rPr>
        <w:t>24</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C17E02">
        <w:t xml:space="preserve">ис. </w:t>
      </w:r>
      <w:r w:rsidR="00527CC0">
        <w:rPr>
          <w:noProof/>
        </w:rPr>
        <w:t>3.</w:t>
      </w:r>
      <w:r w:rsidR="00C17E02">
        <w:rPr>
          <w:noProof/>
        </w:rPr>
        <w:t>25</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DE5FBC9">
            <wp:extent cx="4842464" cy="2977287"/>
            <wp:effectExtent l="19050" t="19050" r="158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4858484" cy="2987136"/>
                    </a:xfrm>
                    <a:prstGeom prst="rect">
                      <a:avLst/>
                    </a:prstGeom>
                    <a:ln>
                      <a:solidFill>
                        <a:schemeClr val="tx1"/>
                      </a:solidFill>
                    </a:ln>
                  </pic:spPr>
                </pic:pic>
              </a:graphicData>
            </a:graphic>
          </wp:inline>
        </w:drawing>
      </w:r>
    </w:p>
    <w:p w14:paraId="3449244D" w14:textId="197F9F42" w:rsidR="00A86C49" w:rsidRDefault="00C17E02" w:rsidP="00A86C49">
      <w:pPr>
        <w:pStyle w:val="a5"/>
      </w:pPr>
      <w:bookmarkStart w:id="62" w:name="_Ref35527231"/>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24</w:t>
      </w:r>
      <w:r w:rsidR="00B62552">
        <w:fldChar w:fldCharType="end"/>
      </w:r>
      <w:r w:rsidR="00B62552">
        <w:t>.</w:t>
      </w:r>
      <w:bookmarkEnd w:id="62"/>
      <w:r w:rsidR="00A86C49">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56600A66">
            <wp:extent cx="4703445" cy="2435962"/>
            <wp:effectExtent l="19050" t="19050" r="20955" b="215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4708678" cy="2438672"/>
                    </a:xfrm>
                    <a:prstGeom prst="rect">
                      <a:avLst/>
                    </a:prstGeom>
                    <a:ln>
                      <a:solidFill>
                        <a:schemeClr val="tx1"/>
                      </a:solidFill>
                    </a:ln>
                  </pic:spPr>
                </pic:pic>
              </a:graphicData>
            </a:graphic>
          </wp:inline>
        </w:drawing>
      </w:r>
    </w:p>
    <w:p w14:paraId="4B4050E5" w14:textId="1B037070" w:rsidR="00A86C49" w:rsidRDefault="00C17E02" w:rsidP="00A86C49">
      <w:pPr>
        <w:pStyle w:val="a5"/>
      </w:pPr>
      <w:bookmarkStart w:id="63" w:name="_Ref35527304"/>
      <w:r>
        <w:t xml:space="preserve">Рис. </w:t>
      </w:r>
      <w:r w:rsidR="00B62552">
        <w:fldChar w:fldCharType="begin"/>
      </w:r>
      <w:r w:rsidR="00B62552">
        <w:instrText xml:space="preserve"> STYLEREF 2 \s </w:instrText>
      </w:r>
      <w:r w:rsidR="00B62552">
        <w:fldChar w:fldCharType="separate"/>
      </w:r>
      <w:r w:rsidR="00527CC0">
        <w:rPr>
          <w:noProof/>
        </w:rPr>
        <w:t>3.</w:t>
      </w:r>
      <w:r>
        <w:rPr>
          <w:noProof/>
        </w:rPr>
        <w:t>25</w:t>
      </w:r>
      <w:r w:rsidR="00B62552">
        <w:fldChar w:fldCharType="end"/>
      </w:r>
      <w:r w:rsidR="00B62552">
        <w:t>.</w:t>
      </w:r>
      <w:bookmarkEnd w:id="63"/>
      <w:r w:rsidR="00A86C49">
        <w:t xml:space="preserve"> Тест №3, состояние системы, пиковая нагрузка</w:t>
      </w:r>
    </w:p>
    <w:p w14:paraId="2CABBFF7" w14:textId="4ED58EE6" w:rsidR="005152BF" w:rsidRPr="005152BF" w:rsidRDefault="005152BF" w:rsidP="00D149A3">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2D29DE">
        <w:t>ис.</w:t>
      </w:r>
      <w:r w:rsidR="00527CC0">
        <w:t xml:space="preserve"> </w:t>
      </w:r>
      <w:r w:rsidR="00527CC0">
        <w:rPr>
          <w:noProof/>
        </w:rPr>
        <w:t>3.</w:t>
      </w:r>
      <w:r w:rsidR="002D29DE">
        <w:rPr>
          <w:noProof/>
        </w:rPr>
        <w:t>26</w:t>
      </w:r>
      <w:r w:rsidR="003D58CF">
        <w:rPr>
          <w:lang w:bidi="ru-RU"/>
        </w:rPr>
        <w:fldChar w:fldCharType="end"/>
      </w:r>
      <w:r w:rsidR="002D29DE">
        <w:rPr>
          <w:lang w:bidi="ru-RU"/>
        </w:rPr>
        <w:t>.</w:t>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6AF523EB">
            <wp:extent cx="5434737" cy="3305529"/>
            <wp:effectExtent l="19050" t="19050" r="1397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462047" cy="3322140"/>
                    </a:xfrm>
                    <a:prstGeom prst="rect">
                      <a:avLst/>
                    </a:prstGeom>
                    <a:ln>
                      <a:solidFill>
                        <a:schemeClr val="tx1"/>
                      </a:solidFill>
                    </a:ln>
                  </pic:spPr>
                </pic:pic>
              </a:graphicData>
            </a:graphic>
          </wp:inline>
        </w:drawing>
      </w:r>
    </w:p>
    <w:p w14:paraId="160240DA" w14:textId="60961842" w:rsidR="00A86C49" w:rsidRDefault="002D29DE" w:rsidP="002277B8">
      <w:pPr>
        <w:pStyle w:val="a5"/>
      </w:pPr>
      <w:bookmarkStart w:id="64" w:name="_Ref35528059"/>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26</w:t>
      </w:r>
      <w:r w:rsidR="00B62552">
        <w:fldChar w:fldCharType="end"/>
      </w:r>
      <w:r w:rsidR="00B62552">
        <w:t>.</w:t>
      </w:r>
      <w:bookmarkEnd w:id="64"/>
      <w:r w:rsidR="00A86C49">
        <w:t xml:space="preserve"> Тест № 4, 550 одновременных подключений</w:t>
      </w:r>
    </w:p>
    <w:p w14:paraId="015D27A0" w14:textId="0EDDEB76" w:rsidR="003D58CF" w:rsidRPr="003D58CF" w:rsidRDefault="003D58CF" w:rsidP="00D149A3">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2D29DE">
        <w:t>ис.</w:t>
      </w:r>
      <w:r w:rsidR="00527CC0">
        <w:t xml:space="preserve"> </w:t>
      </w:r>
      <w:r w:rsidR="00527CC0">
        <w:rPr>
          <w:noProof/>
        </w:rPr>
        <w:t>3.</w:t>
      </w:r>
      <w:r w:rsidR="002D29DE">
        <w:rPr>
          <w:noProof/>
        </w:rPr>
        <w:t>27</w:t>
      </w:r>
      <w:r w:rsidR="00527CC0">
        <w:t>.</w:t>
      </w:r>
      <w:r>
        <w:rPr>
          <w:lang w:bidi="ru-RU"/>
        </w:rPr>
        <w:fldChar w:fldCharType="end"/>
      </w:r>
      <w:r>
        <w:rPr>
          <w:lang w:bidi="ru-RU"/>
        </w:rPr>
        <w:t>).</w:t>
      </w:r>
    </w:p>
    <w:p w14:paraId="73D41FD1" w14:textId="77777777" w:rsidR="002277B8" w:rsidRDefault="002277B8" w:rsidP="002D29DE">
      <w:pPr>
        <w:keepNext/>
        <w:jc w:val="center"/>
      </w:pPr>
      <w:r>
        <w:rPr>
          <w:noProof/>
          <w:lang w:val="en-US" w:eastAsia="en-US"/>
        </w:rPr>
        <w:drawing>
          <wp:inline distT="0" distB="0" distL="0" distR="0" wp14:anchorId="1F13DCCF" wp14:editId="00BAA1B9">
            <wp:extent cx="5106009" cy="2603930"/>
            <wp:effectExtent l="19050" t="19050" r="19050" b="2540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130861" cy="2616604"/>
                    </a:xfrm>
                    <a:prstGeom prst="rect">
                      <a:avLst/>
                    </a:prstGeom>
                    <a:ln>
                      <a:solidFill>
                        <a:schemeClr val="tx1"/>
                      </a:solidFill>
                    </a:ln>
                  </pic:spPr>
                </pic:pic>
              </a:graphicData>
            </a:graphic>
          </wp:inline>
        </w:drawing>
      </w:r>
    </w:p>
    <w:p w14:paraId="70417EF3" w14:textId="4CAD3449" w:rsidR="002277B8" w:rsidRDefault="002D29DE" w:rsidP="002277B8">
      <w:pPr>
        <w:pStyle w:val="a5"/>
      </w:pPr>
      <w:bookmarkStart w:id="65" w:name="_Ref355283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27</w:t>
      </w:r>
      <w:r w:rsidR="00B62552">
        <w:fldChar w:fldCharType="end"/>
      </w:r>
      <w:r w:rsidR="00B62552">
        <w:t>.</w:t>
      </w:r>
      <w:bookmarkEnd w:id="65"/>
      <w:r w:rsidR="002277B8">
        <w:t xml:space="preserve"> Тест № 4, состояние системы, одно ядро полностью нагружено</w:t>
      </w:r>
    </w:p>
    <w:p w14:paraId="023EE532" w14:textId="0F741A6E" w:rsidR="003D58CF" w:rsidRDefault="003D58CF" w:rsidP="00D149A3">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2D29DE">
        <w:t xml:space="preserve">ис. </w:t>
      </w:r>
      <w:r w:rsidR="00527CC0">
        <w:rPr>
          <w:noProof/>
        </w:rPr>
        <w:t>3.</w:t>
      </w:r>
      <w:r w:rsidR="002D29DE">
        <w:rPr>
          <w:noProof/>
        </w:rPr>
        <w:t>28</w:t>
      </w:r>
      <w:r>
        <w:rPr>
          <w:lang w:bidi="ru-RU"/>
        </w:rPr>
        <w:fldChar w:fldCharType="end"/>
      </w:r>
      <w:r w:rsidR="002D29DE">
        <w:rPr>
          <w:lang w:bidi="ru-RU"/>
        </w:rPr>
        <w:t>.</w:t>
      </w:r>
      <w:r>
        <w:rPr>
          <w:lang w:bidi="ru-RU"/>
        </w:rPr>
        <w:t>), и появлением ошибок в ответах</w:t>
      </w:r>
      <w:r w:rsidR="002D29DE">
        <w:rPr>
          <w:lang w:bidi="ru-RU"/>
        </w:rPr>
        <w:t xml:space="preserve"> (рис. 3.29.)</w:t>
      </w:r>
      <w:r>
        <w:rPr>
          <w:lang w:bidi="ru-RU"/>
        </w:rPr>
        <w:t xml:space="preserve">,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2D29DE">
        <w:t xml:space="preserve">ис. </w:t>
      </w:r>
      <w:r w:rsidR="00527CC0">
        <w:rPr>
          <w:noProof/>
        </w:rPr>
        <w:t>3.</w:t>
      </w:r>
      <w:r w:rsidR="002D29DE">
        <w:rPr>
          <w:noProof/>
        </w:rPr>
        <w:t>30.</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D149A3">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w:t>
      </w:r>
      <w:r>
        <w:rPr>
          <w:lang w:bidi="ru-RU"/>
        </w:rPr>
        <w:lastRenderedPageBreak/>
        <w:t>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6B8E8782">
            <wp:extent cx="5629275" cy="3094330"/>
            <wp:effectExtent l="19050" t="19050" r="9525" b="1143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33818" cy="3096827"/>
                    </a:xfrm>
                    <a:prstGeom prst="rect">
                      <a:avLst/>
                    </a:prstGeom>
                    <a:ln>
                      <a:solidFill>
                        <a:schemeClr val="tx1"/>
                      </a:solidFill>
                    </a:ln>
                  </pic:spPr>
                </pic:pic>
              </a:graphicData>
            </a:graphic>
          </wp:inline>
        </w:drawing>
      </w:r>
    </w:p>
    <w:p w14:paraId="4D5070EF" w14:textId="4038293A" w:rsidR="002277B8" w:rsidRDefault="002D29DE" w:rsidP="002277B8">
      <w:pPr>
        <w:pStyle w:val="a5"/>
      </w:pPr>
      <w:bookmarkStart w:id="66" w:name="_Ref35528488"/>
      <w:r>
        <w:t xml:space="preserve">Рис. </w:t>
      </w:r>
      <w:r w:rsidR="00B62552">
        <w:fldChar w:fldCharType="begin"/>
      </w:r>
      <w:r w:rsidR="00B62552">
        <w:instrText xml:space="preserve"> STYLEREF 2 \s </w:instrText>
      </w:r>
      <w:r w:rsidR="00B62552">
        <w:fldChar w:fldCharType="separate"/>
      </w:r>
      <w:r w:rsidR="00527CC0">
        <w:rPr>
          <w:noProof/>
        </w:rPr>
        <w:t>3.</w:t>
      </w:r>
      <w:r>
        <w:rPr>
          <w:noProof/>
        </w:rPr>
        <w:t>28</w:t>
      </w:r>
      <w:r w:rsidR="00B62552">
        <w:fldChar w:fldCharType="end"/>
      </w:r>
      <w:r w:rsidR="00B62552">
        <w:t>.</w:t>
      </w:r>
      <w:bookmarkEnd w:id="66"/>
      <w:r w:rsidR="002277B8">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45574377">
            <wp:extent cx="5647334" cy="2800350"/>
            <wp:effectExtent l="19050" t="19050" r="1079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650199" cy="2801771"/>
                    </a:xfrm>
                    <a:prstGeom prst="rect">
                      <a:avLst/>
                    </a:prstGeom>
                    <a:ln>
                      <a:solidFill>
                        <a:schemeClr val="tx1"/>
                      </a:solidFill>
                    </a:ln>
                  </pic:spPr>
                </pic:pic>
              </a:graphicData>
            </a:graphic>
          </wp:inline>
        </w:drawing>
      </w:r>
    </w:p>
    <w:p w14:paraId="7A6FB16C" w14:textId="61669DB4" w:rsidR="002277B8" w:rsidRDefault="002D29DE" w:rsidP="002277B8">
      <w:pPr>
        <w:pStyle w:val="a5"/>
      </w:pPr>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29</w:t>
      </w:r>
      <w:r w:rsidR="00B62552">
        <w:fldChar w:fldCharType="end"/>
      </w:r>
      <w:r w:rsidR="00B62552">
        <w:t>.</w:t>
      </w:r>
      <w:r w:rsidR="002277B8">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556700CD">
            <wp:extent cx="5972175" cy="3226004"/>
            <wp:effectExtent l="19050" t="19050" r="9525" b="1270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5128" cy="3227599"/>
                    </a:xfrm>
                    <a:prstGeom prst="rect">
                      <a:avLst/>
                    </a:prstGeom>
                    <a:ln>
                      <a:solidFill>
                        <a:schemeClr val="tx1"/>
                      </a:solidFill>
                    </a:ln>
                  </pic:spPr>
                </pic:pic>
              </a:graphicData>
            </a:graphic>
          </wp:inline>
        </w:drawing>
      </w:r>
    </w:p>
    <w:p w14:paraId="58DD99A6" w14:textId="257031E5" w:rsidR="002277B8" w:rsidRPr="002277B8" w:rsidRDefault="002D29DE" w:rsidP="002277B8">
      <w:pPr>
        <w:pStyle w:val="a5"/>
      </w:pPr>
      <w:bookmarkStart w:id="67" w:name="_Ref35528526"/>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30</w:t>
      </w:r>
      <w:r w:rsidR="00B62552">
        <w:fldChar w:fldCharType="end"/>
      </w:r>
      <w:r w:rsidR="00B62552">
        <w:t>.</w:t>
      </w:r>
      <w:bookmarkEnd w:id="67"/>
      <w:r w:rsidR="002277B8">
        <w:t xml:space="preserve"> Тест №5, состояние системы, оба ядра полностью нагружены</w:t>
      </w:r>
    </w:p>
    <w:p w14:paraId="0A2F3E67" w14:textId="2A130F5E" w:rsidR="002C4705" w:rsidRDefault="002C4705" w:rsidP="00676370">
      <w:pPr>
        <w:pStyle w:val="2"/>
      </w:pPr>
      <w:bookmarkStart w:id="68" w:name="_Toc42193701"/>
      <w:r>
        <w:t>Потенциал к масштабированию</w:t>
      </w:r>
      <w:bookmarkEnd w:id="68"/>
    </w:p>
    <w:p w14:paraId="38414D7C" w14:textId="6DB821FD" w:rsidR="00A30C57" w:rsidRDefault="00A30C57" w:rsidP="00D149A3">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контексте означает возможность добавлять к </w:t>
      </w:r>
      <w:r w:rsidRPr="00A30C57">
        <w:lastRenderedPageBreak/>
        <w:t>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D149A3">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573E354B" w:rsidR="00176846" w:rsidRDefault="00176846" w:rsidP="00D149A3">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2D29DE">
        <w:t>ис.</w:t>
      </w:r>
      <w:r w:rsidR="00527CC0">
        <w:t xml:space="preserve"> </w:t>
      </w:r>
      <w:r w:rsidR="00527CC0">
        <w:rPr>
          <w:noProof/>
        </w:rPr>
        <w:t>3.</w:t>
      </w:r>
      <w:r w:rsidR="002D29DE">
        <w:rPr>
          <w:noProof/>
        </w:rPr>
        <w:t>3</w:t>
      </w:r>
      <w:r w:rsidR="00527CC0">
        <w:rPr>
          <w:noProof/>
        </w:rPr>
        <w:t>1</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54933652" w:rsidR="00AD6A94" w:rsidRDefault="002D29DE" w:rsidP="00AD6A94">
      <w:pPr>
        <w:pStyle w:val="a5"/>
      </w:pPr>
      <w:bookmarkStart w:id="69" w:name="_Ref35556711"/>
      <w:r>
        <w:t>Рис.</w:t>
      </w:r>
      <w:r w:rsidR="00AD6A94">
        <w:t xml:space="preserve"> </w:t>
      </w:r>
      <w:r w:rsidR="00B62552">
        <w:fldChar w:fldCharType="begin"/>
      </w:r>
      <w:r w:rsidR="00B62552">
        <w:instrText xml:space="preserve"> STYLEREF 2 \s </w:instrText>
      </w:r>
      <w:r w:rsidR="00B62552">
        <w:fldChar w:fldCharType="separate"/>
      </w:r>
      <w:r w:rsidR="00527CC0">
        <w:rPr>
          <w:noProof/>
        </w:rPr>
        <w:t>3.</w:t>
      </w:r>
      <w:r>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69"/>
      <w:r>
        <w:t>.</w:t>
      </w:r>
      <w:r w:rsidR="00AD6A94" w:rsidRPr="00AD6A94">
        <w:t xml:space="preserve"> </w:t>
      </w:r>
      <w:r w:rsidR="00AD6A94">
        <w:t>Пример работы сервиса при горизонтальном масштабировании</w:t>
      </w:r>
    </w:p>
    <w:p w14:paraId="112B2966" w14:textId="5A781302" w:rsidR="00646DA6" w:rsidRDefault="00646DA6" w:rsidP="00D149A3">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31450B58" w:rsidR="00096BA9" w:rsidRDefault="00096BA9" w:rsidP="00676370">
      <w:pPr>
        <w:pStyle w:val="2"/>
        <w:rPr>
          <w:lang w:bidi="ru-RU"/>
        </w:rPr>
      </w:pPr>
      <w:bookmarkStart w:id="70" w:name="_Toc42193702"/>
      <w:r>
        <w:rPr>
          <w:lang w:bidi="ru-RU"/>
        </w:rPr>
        <w:t>Внедрение</w:t>
      </w:r>
      <w:bookmarkEnd w:id="70"/>
    </w:p>
    <w:p w14:paraId="2FC87A50" w14:textId="77777777" w:rsidR="00293D6A" w:rsidRDefault="00293D6A" w:rsidP="00D149A3">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w:t>
      </w:r>
      <w:r>
        <w:rPr>
          <w:lang w:bidi="ru-RU"/>
        </w:rPr>
        <w:lastRenderedPageBreak/>
        <w:t>«Пономиналу».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D149A3">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D149A3">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1" w:name="_Toc42193703"/>
      <w:r>
        <w:lastRenderedPageBreak/>
        <w:t>ЗАКЛЮЧЕНИЕ</w:t>
      </w:r>
      <w:bookmarkEnd w:id="71"/>
    </w:p>
    <w:p w14:paraId="4008C64B" w14:textId="3F7B13D2" w:rsidR="00646DA6" w:rsidRDefault="001C68A9" w:rsidP="00D149A3">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D149A3">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D149A3">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D149A3">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D149A3">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2" w:name="_Toc42193704"/>
      <w:r>
        <w:lastRenderedPageBreak/>
        <w:t>СПИСОК ЛИТЕРАТУРЫ</w:t>
      </w:r>
      <w:bookmarkEnd w:id="72"/>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lastRenderedPageBreak/>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r>
        <w:rPr>
          <w:szCs w:val="28"/>
          <w:lang w:val="en-US"/>
        </w:rPr>
        <w:t>std</w:t>
      </w:r>
      <w:r w:rsidRPr="003A2A86">
        <w:rPr>
          <w:szCs w:val="28"/>
        </w:rPr>
        <w:t>::</w:t>
      </w:r>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38414DDC" w:rsidR="002C4705" w:rsidRPr="002C4705" w:rsidRDefault="002C4705" w:rsidP="002C4705">
      <w:pPr>
        <w:pStyle w:val="ae"/>
        <w:jc w:val="right"/>
      </w:pPr>
      <w:bookmarkStart w:id="73" w:name="_Toc42193705"/>
      <w:r>
        <w:lastRenderedPageBreak/>
        <w:t>ПРИЛОЖЕНИЕ</w:t>
      </w:r>
      <w:r w:rsidR="00BF1A40">
        <w:t xml:space="preserve"> </w:t>
      </w:r>
      <w:r w:rsidR="0073095A">
        <w:t>А</w:t>
      </w:r>
      <w:r>
        <w:t>.</w:t>
      </w:r>
      <w:bookmarkEnd w:id="73"/>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lastRenderedPageBreak/>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jc w:val="both"/>
        <w:rPr>
          <w:color w:val="303133"/>
          <w:sz w:val="28"/>
          <w:szCs w:val="28"/>
          <w:lang w:eastAsia="en-US"/>
        </w:rPr>
      </w:pPr>
    </w:p>
    <w:p w14:paraId="51563BF2" w14:textId="77777777" w:rsidR="00B64FDB" w:rsidRDefault="00B64FDB" w:rsidP="001F44F5">
      <w:pPr>
        <w:shd w:val="clear" w:color="auto" w:fill="FFFFFF"/>
        <w:spacing w:beforeAutospacing="1" w:afterAutospacing="1"/>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r>
        <w:br w:type="page"/>
      </w:r>
    </w:p>
    <w:p w14:paraId="4EDCEE1A" w14:textId="21CF6697" w:rsidR="00BF1A40" w:rsidRPr="002C4705" w:rsidRDefault="00BF1A40" w:rsidP="00BF1A40">
      <w:pPr>
        <w:pStyle w:val="ae"/>
        <w:jc w:val="right"/>
      </w:pPr>
      <w:bookmarkStart w:id="74" w:name="_Toc42193706"/>
      <w:r>
        <w:lastRenderedPageBreak/>
        <w:t xml:space="preserve">ПРИЛОЖЕНИЕ </w:t>
      </w:r>
      <w:r w:rsidR="0073095A">
        <w:rPr>
          <w:lang w:val="en-US"/>
        </w:rPr>
        <w:t>B</w:t>
      </w:r>
      <w:r>
        <w:t>.</w:t>
      </w:r>
      <w:bookmarkEnd w:id="74"/>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1F44F5">
        <w:rPr>
          <w:sz w:val="28"/>
          <w:szCs w:val="28"/>
          <w:lang w:val="en-US" w:eastAsia="en-US"/>
        </w:rPr>
        <w:t>Jinja</w:t>
      </w:r>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выражений</w:t>
      </w:r>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для операторов</w:t>
      </w:r>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комментариев</w:t>
      </w:r>
    </w:p>
    <w:p w14:paraId="7EEC20DF" w14:textId="3D4C9142" w:rsidR="006D6A63" w:rsidRPr="001F44F5" w:rsidRDefault="006D6A63" w:rsidP="001F44F5">
      <w:pPr>
        <w:shd w:val="clear" w:color="auto" w:fill="FFFFFF"/>
        <w:spacing w:beforeAutospacing="1" w:afterAutospacing="1"/>
        <w:rPr>
          <w:b/>
          <w:sz w:val="28"/>
          <w:szCs w:val="28"/>
          <w:lang w:eastAsia="en-US"/>
        </w:rPr>
      </w:pPr>
      <w:r w:rsidRPr="001F44F5">
        <w:rPr>
          <w:b/>
          <w:sz w:val="28"/>
          <w:szCs w:val="28"/>
          <w:lang w:eastAsia="en-US"/>
        </w:rPr>
        <w:t>Без отрисовки</w:t>
      </w:r>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endraw</w:t>
      </w:r>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jc w:val="both"/>
        <w:rPr>
          <w:sz w:val="28"/>
          <w:szCs w:val="28"/>
          <w:lang w:eastAsia="en-US"/>
        </w:rPr>
      </w:pPr>
      <w:r w:rsidRPr="001F44F5">
        <w:rPr>
          <w:sz w:val="28"/>
          <w:szCs w:val="28"/>
          <w:lang w:val="en-US" w:eastAsia="en-US"/>
        </w:rPr>
        <w:t>Tera</w:t>
      </w:r>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lastRenderedPageBreak/>
        <w:t>{% set my_var = 2%}</w:t>
      </w:r>
      <w:r w:rsidRPr="001F44F5">
        <w:rPr>
          <w:i/>
          <w:sz w:val="28"/>
          <w:szCs w:val="28"/>
          <w:lang w:val="en-US" w:eastAsia="en-US"/>
        </w:rPr>
        <w:br/>
        <w:t>{{my_var}}</w:t>
      </w:r>
    </w:p>
    <w:p w14:paraId="77C89A7A"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будет иметь следующий вывод:</w:t>
      </w:r>
    </w:p>
    <w:p w14:paraId="65DB30A1" w14:textId="77777777" w:rsidR="006D6A63" w:rsidRPr="001F44F5" w:rsidRDefault="006D6A63" w:rsidP="001F44F5">
      <w:pPr>
        <w:shd w:val="clear" w:color="auto" w:fill="FFF9F4"/>
        <w:spacing w:before="0"/>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set my_var = 2 -%}</w:t>
      </w:r>
      <w:r w:rsidRPr="001F44F5">
        <w:rPr>
          <w:i/>
          <w:sz w:val="28"/>
          <w:szCs w:val="28"/>
          <w:lang w:val="en-US" w:eastAsia="en-US"/>
        </w:rPr>
        <w:br/>
        <w:t>{{my_var}}</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rPr>
          <w:sz w:val="28"/>
          <w:szCs w:val="28"/>
          <w:lang w:eastAsia="en-US"/>
        </w:rPr>
      </w:pPr>
      <w:r w:rsidRPr="001F44F5">
        <w:rPr>
          <w:b/>
          <w:sz w:val="28"/>
          <w:szCs w:val="28"/>
          <w:lang w:eastAsia="en-US"/>
        </w:rPr>
        <w:t>Литералы</w:t>
      </w:r>
      <w:r w:rsidRPr="001F44F5">
        <w:rPr>
          <w:sz w:val="28"/>
          <w:szCs w:val="28"/>
          <w:lang w:eastAsia="en-US"/>
        </w:rPr>
        <w:br/>
        <w:t>Тера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Булевы:</w:t>
      </w:r>
      <w:r w:rsidRPr="001F44F5">
        <w:rPr>
          <w:sz w:val="28"/>
          <w:szCs w:val="28"/>
          <w:lang w:val="en-US" w:eastAsia="en-US"/>
        </w:rPr>
        <w:t> true или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Целочисленные</w:t>
      </w:r>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С плавающей точкой</w:t>
      </w:r>
    </w:p>
    <w:p w14:paraId="324650E4" w14:textId="52B78ECD"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r w:rsidRPr="001F44F5">
        <w:rPr>
          <w:sz w:val="28"/>
          <w:szCs w:val="28"/>
          <w:lang w:eastAsia="en-US"/>
        </w:rPr>
        <w:t xml:space="preserve">текст </w:t>
      </w:r>
      <w:r w:rsidR="0073095A" w:rsidRPr="001F44F5">
        <w:rPr>
          <w:sz w:val="28"/>
          <w:szCs w:val="28"/>
          <w:lang w:eastAsia="en-US"/>
        </w:rPr>
        <w:t>находящийся</w:t>
      </w:r>
      <w:r w:rsidRPr="001F44F5">
        <w:rPr>
          <w:sz w:val="28"/>
          <w:szCs w:val="28"/>
          <w:lang w:eastAsia="en-US"/>
        </w:rPr>
        <w:t xml:space="preserve"> между двойными или одинарными </w:t>
      </w:r>
      <w:r w:rsidR="0073095A" w:rsidRPr="001F44F5">
        <w:rPr>
          <w:sz w:val="28"/>
          <w:szCs w:val="28"/>
          <w:lang w:eastAsia="en-US"/>
        </w:rPr>
        <w:t>кавычками</w:t>
      </w:r>
    </w:p>
    <w:p w14:paraId="4E9A11F8" w14:textId="4C9EFB40" w:rsidR="006D6A63" w:rsidRPr="001F44F5" w:rsidRDefault="006D6A63" w:rsidP="001F44F5">
      <w:pPr>
        <w:numPr>
          <w:ilvl w:val="0"/>
          <w:numId w:val="33"/>
        </w:numPr>
        <w:shd w:val="clear" w:color="auto" w:fill="FFFFFF"/>
        <w:tabs>
          <w:tab w:val="clear" w:pos="720"/>
          <w:tab w:val="num" w:pos="1134"/>
        </w:tabs>
        <w:spacing w:before="0" w:after="0"/>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 xml:space="preserve">литералы </w:t>
      </w:r>
      <w:r w:rsidR="0073095A" w:rsidRPr="001F44F5">
        <w:rPr>
          <w:sz w:val="28"/>
          <w:szCs w:val="28"/>
          <w:lang w:eastAsia="en-US"/>
        </w:rPr>
        <w:t>находящийся</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p>
    <w:p w14:paraId="671F8217" w14:textId="751CF455"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приведёт к ошибке построения документа</w:t>
      </w:r>
    </w:p>
    <w:p w14:paraId="15E19083" w14:textId="6F962962"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lastRenderedPageBreak/>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1ED5B370"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Математические:</w:t>
      </w:r>
      <w:r w:rsidR="0073095A" w:rsidRPr="0073095A">
        <w:rPr>
          <w:bCs/>
          <w:sz w:val="28"/>
          <w:szCs w:val="28"/>
          <w:lang w:eastAsia="en-US"/>
        </w:rPr>
        <w:t xml:space="preserve"> </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Операндами этих опереций могут быть только числа</w:t>
      </w:r>
      <w:r w:rsidR="001F44F5">
        <w:rPr>
          <w:sz w:val="28"/>
          <w:szCs w:val="28"/>
          <w:lang w:eastAsia="en-US"/>
        </w:rPr>
        <w:t>ю.</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Сравнения</w:t>
      </w:r>
      <w:r w:rsidR="001F44F5">
        <w:rPr>
          <w:bCs/>
          <w:sz w:val="28"/>
          <w:szCs w:val="28"/>
          <w:lang w:eastAsia="en-US"/>
        </w:rPr>
        <w:t>.</w:t>
      </w:r>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Логические:</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Соеденение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 " is the best " in city product.city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in ["cola", "sprite", "fanta"]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57A222E3" w14:textId="7BDFF2CD" w:rsidR="007A6C35" w:rsidRPr="006D6A63" w:rsidRDefault="007A6C35" w:rsidP="005C1C37">
      <w:pPr>
        <w:tabs>
          <w:tab w:val="left" w:pos="4230"/>
        </w:tabs>
        <w:rPr>
          <w:lang w:val="en-US"/>
        </w:rPr>
      </w:pPr>
    </w:p>
    <w:sectPr w:rsidR="007A6C35" w:rsidRPr="006D6A63" w:rsidSect="005C1C37">
      <w:headerReference w:type="default" r:id="rId57"/>
      <w:headerReference w:type="first" r:id="rId58"/>
      <w:footerReference w:type="first" r:id="rId59"/>
      <w:pgSz w:w="12240" w:h="15840"/>
      <w:pgMar w:top="1134" w:right="1134" w:bottom="1134"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C07E" w16cex:dateUtc="2020-06-02T09:11:00Z"/>
  <w16cex:commentExtensible w16cex:durableId="2280C09E" w16cex:dateUtc="2020-06-02T09:12:00Z"/>
  <w16cex:commentExtensible w16cex:durableId="2280C14F" w16cex:dateUtc="2020-06-02T09:15:00Z"/>
  <w16cex:commentExtensible w16cex:durableId="2280C1C6" w16cex:dateUtc="2020-06-02T09:17:00Z"/>
  <w16cex:commentExtensible w16cex:durableId="2280C1FD" w16cex:dateUtc="2020-06-02T09:18:00Z"/>
  <w16cex:commentExtensible w16cex:durableId="2280C23A" w16cex:dateUtc="2020-06-02T09:19:00Z"/>
  <w16cex:commentExtensible w16cex:durableId="2280C2A9" w16cex:dateUtc="2020-06-02T09:20:00Z"/>
  <w16cex:commentExtensible w16cex:durableId="2280C2F7" w16cex:dateUtc="2020-06-02T09:22:00Z"/>
  <w16cex:commentExtensible w16cex:durableId="2280C314" w16cex:dateUtc="2020-06-02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FF7E6" w16cid:durableId="2280C07E"/>
  <w16cid:commentId w16cid:paraId="328B2C79" w16cid:durableId="227AB7EE"/>
  <w16cid:commentId w16cid:paraId="4DAE4EE6" w16cid:durableId="2280C09E"/>
  <w16cid:commentId w16cid:paraId="058B5872" w16cid:durableId="227AB7BB"/>
  <w16cid:commentId w16cid:paraId="639410C6" w16cid:durableId="227AB844"/>
  <w16cid:commentId w16cid:paraId="09BED7D0" w16cid:durableId="2280C14F"/>
  <w16cid:commentId w16cid:paraId="20779ECF" w16cid:durableId="227AB892"/>
  <w16cid:commentId w16cid:paraId="01987F88" w16cid:durableId="227AC170"/>
  <w16cid:commentId w16cid:paraId="6B28DAAF" w16cid:durableId="227AC1D6"/>
  <w16cid:commentId w16cid:paraId="23C1C28E" w16cid:durableId="227ABE93"/>
  <w16cid:commentId w16cid:paraId="237F4876" w16cid:durableId="227ABE4C"/>
  <w16cid:commentId w16cid:paraId="0382A3AC" w16cid:durableId="227ABF3F"/>
  <w16cid:commentId w16cid:paraId="0141EC03" w16cid:durableId="227AB8F8"/>
  <w16cid:commentId w16cid:paraId="157EC8E6" w16cid:durableId="227ABBF6"/>
  <w16cid:commentId w16cid:paraId="64834E01" w16cid:durableId="2280C1C6"/>
  <w16cid:commentId w16cid:paraId="66E496D2" w16cid:durableId="227AC0C3"/>
  <w16cid:commentId w16cid:paraId="7055A944" w16cid:durableId="227ABC04"/>
  <w16cid:commentId w16cid:paraId="78317506" w16cid:durableId="227ABED6"/>
  <w16cid:commentId w16cid:paraId="1AD846F4" w16cid:durableId="2280C1FD"/>
  <w16cid:commentId w16cid:paraId="5FB4D8F8" w16cid:durableId="2280C23A"/>
  <w16cid:commentId w16cid:paraId="5CE03314" w16cid:durableId="2280C2A9"/>
  <w16cid:commentId w16cid:paraId="58EFB9D0" w16cid:durableId="227ABCEE"/>
  <w16cid:commentId w16cid:paraId="06B5CEF1" w16cid:durableId="2280C2F7"/>
  <w16cid:commentId w16cid:paraId="2F42D648" w16cid:durableId="2280C31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7513E7" w14:textId="77777777" w:rsidR="00A227C4" w:rsidRDefault="00A227C4" w:rsidP="005C1C37">
      <w:pPr>
        <w:spacing w:before="0" w:after="0"/>
      </w:pPr>
      <w:r>
        <w:separator/>
      </w:r>
    </w:p>
  </w:endnote>
  <w:endnote w:type="continuationSeparator" w:id="0">
    <w:p w14:paraId="3CA9BC54" w14:textId="77777777" w:rsidR="00A227C4" w:rsidRDefault="00A227C4"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73095A" w:rsidRDefault="0073095A"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FCD4CD" w14:textId="77777777" w:rsidR="00A227C4" w:rsidRDefault="00A227C4" w:rsidP="005C1C37">
      <w:pPr>
        <w:spacing w:before="0" w:after="0"/>
      </w:pPr>
      <w:r>
        <w:separator/>
      </w:r>
    </w:p>
  </w:footnote>
  <w:footnote w:type="continuationSeparator" w:id="0">
    <w:p w14:paraId="397485B2" w14:textId="77777777" w:rsidR="00A227C4" w:rsidRDefault="00A227C4"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02B63B19" w14:textId="15543D9D" w:rsidR="0073095A" w:rsidRDefault="0073095A">
        <w:pPr>
          <w:pStyle w:val="a8"/>
          <w:jc w:val="center"/>
        </w:pPr>
        <w:r>
          <w:fldChar w:fldCharType="begin"/>
        </w:r>
        <w:r>
          <w:instrText>PAGE   \* MERGEFORMAT</w:instrText>
        </w:r>
        <w:r>
          <w:fldChar w:fldCharType="separate"/>
        </w:r>
        <w:r w:rsidR="00DE4C41">
          <w:rPr>
            <w:noProof/>
          </w:rPr>
          <w:t>2</w:t>
        </w:r>
        <w:r>
          <w:fldChar w:fldCharType="end"/>
        </w:r>
      </w:p>
    </w:sdtContent>
  </w:sdt>
  <w:p w14:paraId="2405D678" w14:textId="77777777" w:rsidR="0073095A" w:rsidRDefault="0073095A">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51856" w14:textId="77777777" w:rsidR="0073095A" w:rsidRDefault="0073095A">
    <w:pPr>
      <w:pStyle w:val="a8"/>
      <w:jc w:val="center"/>
    </w:pPr>
  </w:p>
  <w:p w14:paraId="5AB375AE" w14:textId="77777777" w:rsidR="0073095A" w:rsidRDefault="0073095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B7D96"/>
    <w:multiLevelType w:val="hybridMultilevel"/>
    <w:tmpl w:val="74E62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C52FE"/>
    <w:multiLevelType w:val="hybridMultilevel"/>
    <w:tmpl w:val="17DEE75E"/>
    <w:lvl w:ilvl="0" w:tplc="2F7E65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C9F602C"/>
    <w:multiLevelType w:val="hybridMultilevel"/>
    <w:tmpl w:val="9CF616F4"/>
    <w:lvl w:ilvl="0" w:tplc="36B2B1A6">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4D54F8D"/>
    <w:multiLevelType w:val="multilevel"/>
    <w:tmpl w:val="76089E4A"/>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F945CB"/>
    <w:multiLevelType w:val="hybridMultilevel"/>
    <w:tmpl w:val="AC0E110E"/>
    <w:lvl w:ilvl="0" w:tplc="0E120F12">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7"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0"/>
  </w:num>
  <w:num w:numId="6">
    <w:abstractNumId w:val="22"/>
  </w:num>
  <w:num w:numId="7">
    <w:abstractNumId w:val="8"/>
  </w:num>
  <w:num w:numId="8">
    <w:abstractNumId w:val="20"/>
  </w:num>
  <w:num w:numId="9">
    <w:abstractNumId w:val="29"/>
  </w:num>
  <w:num w:numId="10">
    <w:abstractNumId w:val="9"/>
  </w:num>
  <w:num w:numId="11">
    <w:abstractNumId w:val="6"/>
  </w:num>
  <w:num w:numId="12">
    <w:abstractNumId w:val="23"/>
  </w:num>
  <w:num w:numId="13">
    <w:abstractNumId w:val="26"/>
  </w:num>
  <w:num w:numId="14">
    <w:abstractNumId w:val="10"/>
  </w:num>
  <w:num w:numId="15">
    <w:abstractNumId w:val="17"/>
  </w:num>
  <w:num w:numId="16">
    <w:abstractNumId w:val="19"/>
  </w:num>
  <w:num w:numId="17">
    <w:abstractNumId w:val="0"/>
  </w:num>
  <w:num w:numId="18">
    <w:abstractNumId w:val="21"/>
  </w:num>
  <w:num w:numId="19">
    <w:abstractNumId w:val="33"/>
  </w:num>
  <w:num w:numId="20">
    <w:abstractNumId w:val="7"/>
  </w:num>
  <w:num w:numId="21">
    <w:abstractNumId w:val="16"/>
  </w:num>
  <w:num w:numId="22">
    <w:abstractNumId w:val="25"/>
  </w:num>
  <w:num w:numId="23">
    <w:abstractNumId w:val="13"/>
  </w:num>
  <w:num w:numId="24">
    <w:abstractNumId w:val="34"/>
  </w:num>
  <w:num w:numId="25">
    <w:abstractNumId w:val="1"/>
  </w:num>
  <w:num w:numId="26">
    <w:abstractNumId w:val="12"/>
  </w:num>
  <w:num w:numId="27">
    <w:abstractNumId w:val="11"/>
  </w:num>
  <w:num w:numId="28">
    <w:abstractNumId w:val="36"/>
  </w:num>
  <w:num w:numId="29">
    <w:abstractNumId w:val="24"/>
  </w:num>
  <w:num w:numId="30">
    <w:abstractNumId w:val="2"/>
  </w:num>
  <w:num w:numId="31">
    <w:abstractNumId w:val="5"/>
  </w:num>
  <w:num w:numId="32">
    <w:abstractNumId w:val="37"/>
  </w:num>
  <w:num w:numId="33">
    <w:abstractNumId w:val="14"/>
  </w:num>
  <w:num w:numId="34">
    <w:abstractNumId w:val="28"/>
  </w:num>
  <w:num w:numId="35">
    <w:abstractNumId w:val="4"/>
  </w:num>
  <w:num w:numId="36">
    <w:abstractNumId w:val="15"/>
  </w:num>
  <w:num w:numId="37">
    <w:abstractNumId w:val="18"/>
  </w:num>
  <w:num w:numId="38">
    <w:abstractNumId w:val="31"/>
  </w:num>
  <w:num w:numId="39">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1C41"/>
    <w:rsid w:val="00133AB4"/>
    <w:rsid w:val="00144B9F"/>
    <w:rsid w:val="0014663F"/>
    <w:rsid w:val="0014795C"/>
    <w:rsid w:val="00156DC5"/>
    <w:rsid w:val="0016083D"/>
    <w:rsid w:val="001619F8"/>
    <w:rsid w:val="001620BB"/>
    <w:rsid w:val="00170AD0"/>
    <w:rsid w:val="00176846"/>
    <w:rsid w:val="00180E9B"/>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29DE"/>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268"/>
    <w:rsid w:val="004B4D04"/>
    <w:rsid w:val="004C5CF5"/>
    <w:rsid w:val="004C6FCA"/>
    <w:rsid w:val="004D3BA1"/>
    <w:rsid w:val="004E70A8"/>
    <w:rsid w:val="004F44C2"/>
    <w:rsid w:val="0050124B"/>
    <w:rsid w:val="00504851"/>
    <w:rsid w:val="005152BF"/>
    <w:rsid w:val="005220DE"/>
    <w:rsid w:val="00526F79"/>
    <w:rsid w:val="00527CC0"/>
    <w:rsid w:val="00531D0E"/>
    <w:rsid w:val="00532D20"/>
    <w:rsid w:val="00536BC8"/>
    <w:rsid w:val="00540A1E"/>
    <w:rsid w:val="00584D01"/>
    <w:rsid w:val="00590D72"/>
    <w:rsid w:val="00597055"/>
    <w:rsid w:val="00597064"/>
    <w:rsid w:val="005B2C30"/>
    <w:rsid w:val="005B3F81"/>
    <w:rsid w:val="005C0A53"/>
    <w:rsid w:val="005C1C37"/>
    <w:rsid w:val="005E4626"/>
    <w:rsid w:val="005F0C3F"/>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6370"/>
    <w:rsid w:val="00677233"/>
    <w:rsid w:val="00683591"/>
    <w:rsid w:val="006A547E"/>
    <w:rsid w:val="006B6614"/>
    <w:rsid w:val="006B783E"/>
    <w:rsid w:val="006D6A63"/>
    <w:rsid w:val="006D757C"/>
    <w:rsid w:val="006D75F2"/>
    <w:rsid w:val="006F40E0"/>
    <w:rsid w:val="00703460"/>
    <w:rsid w:val="00706FA3"/>
    <w:rsid w:val="00712347"/>
    <w:rsid w:val="00712424"/>
    <w:rsid w:val="00716658"/>
    <w:rsid w:val="007173B4"/>
    <w:rsid w:val="0073095A"/>
    <w:rsid w:val="00730E5D"/>
    <w:rsid w:val="00735D6C"/>
    <w:rsid w:val="0073606B"/>
    <w:rsid w:val="00737C14"/>
    <w:rsid w:val="00741138"/>
    <w:rsid w:val="00741B27"/>
    <w:rsid w:val="007474F4"/>
    <w:rsid w:val="00767746"/>
    <w:rsid w:val="0077259C"/>
    <w:rsid w:val="00774E93"/>
    <w:rsid w:val="007A6C35"/>
    <w:rsid w:val="007B5399"/>
    <w:rsid w:val="007B5A29"/>
    <w:rsid w:val="007C1758"/>
    <w:rsid w:val="007D67FD"/>
    <w:rsid w:val="007F09DE"/>
    <w:rsid w:val="007F350E"/>
    <w:rsid w:val="007F40BB"/>
    <w:rsid w:val="007F6466"/>
    <w:rsid w:val="008216E6"/>
    <w:rsid w:val="00835701"/>
    <w:rsid w:val="00836FD4"/>
    <w:rsid w:val="00845C8B"/>
    <w:rsid w:val="008521DD"/>
    <w:rsid w:val="00852BD9"/>
    <w:rsid w:val="00857631"/>
    <w:rsid w:val="00857757"/>
    <w:rsid w:val="0085794A"/>
    <w:rsid w:val="008634B4"/>
    <w:rsid w:val="008641E2"/>
    <w:rsid w:val="00870EAD"/>
    <w:rsid w:val="00873FEB"/>
    <w:rsid w:val="00886F1C"/>
    <w:rsid w:val="008935E8"/>
    <w:rsid w:val="0089738A"/>
    <w:rsid w:val="008A4535"/>
    <w:rsid w:val="008A5E05"/>
    <w:rsid w:val="008B0B0E"/>
    <w:rsid w:val="008B6FAF"/>
    <w:rsid w:val="008C6FE8"/>
    <w:rsid w:val="008E1822"/>
    <w:rsid w:val="008E3F20"/>
    <w:rsid w:val="008E42E0"/>
    <w:rsid w:val="008E7164"/>
    <w:rsid w:val="00904458"/>
    <w:rsid w:val="00925914"/>
    <w:rsid w:val="009366D8"/>
    <w:rsid w:val="00937875"/>
    <w:rsid w:val="00942F87"/>
    <w:rsid w:val="00950A1F"/>
    <w:rsid w:val="00954350"/>
    <w:rsid w:val="00974C67"/>
    <w:rsid w:val="0097598E"/>
    <w:rsid w:val="00993BB2"/>
    <w:rsid w:val="009A0D00"/>
    <w:rsid w:val="009A283E"/>
    <w:rsid w:val="009A7D62"/>
    <w:rsid w:val="009C5F5B"/>
    <w:rsid w:val="009D0434"/>
    <w:rsid w:val="009D402D"/>
    <w:rsid w:val="009D7443"/>
    <w:rsid w:val="009E1531"/>
    <w:rsid w:val="009E277F"/>
    <w:rsid w:val="009E35B2"/>
    <w:rsid w:val="009F372D"/>
    <w:rsid w:val="00A156DA"/>
    <w:rsid w:val="00A227C4"/>
    <w:rsid w:val="00A30C57"/>
    <w:rsid w:val="00A40FFC"/>
    <w:rsid w:val="00A45237"/>
    <w:rsid w:val="00A45578"/>
    <w:rsid w:val="00A56927"/>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E6C7D"/>
    <w:rsid w:val="00BF1A40"/>
    <w:rsid w:val="00C01408"/>
    <w:rsid w:val="00C033FC"/>
    <w:rsid w:val="00C14B41"/>
    <w:rsid w:val="00C15909"/>
    <w:rsid w:val="00C17E02"/>
    <w:rsid w:val="00C2049E"/>
    <w:rsid w:val="00C20BE0"/>
    <w:rsid w:val="00C33C7A"/>
    <w:rsid w:val="00C37D28"/>
    <w:rsid w:val="00C43B8C"/>
    <w:rsid w:val="00C540F0"/>
    <w:rsid w:val="00C54133"/>
    <w:rsid w:val="00C63043"/>
    <w:rsid w:val="00C66D68"/>
    <w:rsid w:val="00C67009"/>
    <w:rsid w:val="00C75EA7"/>
    <w:rsid w:val="00C766C1"/>
    <w:rsid w:val="00C766DC"/>
    <w:rsid w:val="00C862F2"/>
    <w:rsid w:val="00C944FC"/>
    <w:rsid w:val="00C9752A"/>
    <w:rsid w:val="00CA275C"/>
    <w:rsid w:val="00CA4B8C"/>
    <w:rsid w:val="00CB0077"/>
    <w:rsid w:val="00CC7861"/>
    <w:rsid w:val="00CE19DA"/>
    <w:rsid w:val="00CF11D1"/>
    <w:rsid w:val="00CF3653"/>
    <w:rsid w:val="00CF7C70"/>
    <w:rsid w:val="00CF7DD2"/>
    <w:rsid w:val="00D05AC2"/>
    <w:rsid w:val="00D10288"/>
    <w:rsid w:val="00D13433"/>
    <w:rsid w:val="00D149A3"/>
    <w:rsid w:val="00D17E9A"/>
    <w:rsid w:val="00D26FAE"/>
    <w:rsid w:val="00D6443D"/>
    <w:rsid w:val="00D65518"/>
    <w:rsid w:val="00D71B78"/>
    <w:rsid w:val="00D838DC"/>
    <w:rsid w:val="00D970B3"/>
    <w:rsid w:val="00D9717E"/>
    <w:rsid w:val="00DA0115"/>
    <w:rsid w:val="00DB7E75"/>
    <w:rsid w:val="00DC3C37"/>
    <w:rsid w:val="00DE14C0"/>
    <w:rsid w:val="00DE1A4C"/>
    <w:rsid w:val="00DE4C41"/>
    <w:rsid w:val="00DF3E26"/>
    <w:rsid w:val="00E00DAB"/>
    <w:rsid w:val="00E01639"/>
    <w:rsid w:val="00E02C64"/>
    <w:rsid w:val="00E10D07"/>
    <w:rsid w:val="00E31C69"/>
    <w:rsid w:val="00E413B5"/>
    <w:rsid w:val="00E4404C"/>
    <w:rsid w:val="00E51E53"/>
    <w:rsid w:val="00E56C89"/>
    <w:rsid w:val="00E56EC4"/>
    <w:rsid w:val="00E60D5C"/>
    <w:rsid w:val="00E6279D"/>
    <w:rsid w:val="00E72C2A"/>
    <w:rsid w:val="00E7333F"/>
    <w:rsid w:val="00E747AE"/>
    <w:rsid w:val="00E74BFD"/>
    <w:rsid w:val="00E821A8"/>
    <w:rsid w:val="00E852E6"/>
    <w:rsid w:val="00E87646"/>
    <w:rsid w:val="00E972AB"/>
    <w:rsid w:val="00EA5062"/>
    <w:rsid w:val="00EA6EB4"/>
    <w:rsid w:val="00EB4856"/>
    <w:rsid w:val="00EC0074"/>
    <w:rsid w:val="00EC47B4"/>
    <w:rsid w:val="00ED0CF3"/>
    <w:rsid w:val="00ED417C"/>
    <w:rsid w:val="00EE283F"/>
    <w:rsid w:val="00EE7FA6"/>
    <w:rsid w:val="00F010A4"/>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229FCF50-32A0-43E0-AADF-639CFA55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6C89"/>
    <w:pPr>
      <w:spacing w:before="200" w:after="240" w:line="36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76370"/>
    <w:pPr>
      <w:keepNext/>
      <w:numPr>
        <w:ilvl w:val="1"/>
        <w:numId w:val="2"/>
      </w:numPr>
      <w:ind w:left="0" w:firstLine="0"/>
      <w:contextualSpacing/>
      <w:jc w:val="center"/>
      <w:outlineLvl w:val="1"/>
    </w:pPr>
    <w:rPr>
      <w:b/>
      <w:bCs/>
      <w:cap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contextualSpacing/>
      <w:jc w:val="center"/>
    </w:pPr>
    <w:rPr>
      <w:bCs/>
      <w:sz w:val="28"/>
      <w:szCs w:val="18"/>
      <w:lang w:bidi="ru-RU"/>
    </w:rPr>
  </w:style>
  <w:style w:type="character" w:customStyle="1" w:styleId="20">
    <w:name w:val="Заголовок 2 Знак"/>
    <w:basedOn w:val="a2"/>
    <w:link w:val="2"/>
    <w:rsid w:val="00676370"/>
    <w:rPr>
      <w:rFonts w:ascii="Times New Roman" w:eastAsia="Times New Roman" w:hAnsi="Times New Roman" w:cs="Times New Roman"/>
      <w:b/>
      <w:bCs/>
      <w:cap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D149A3"/>
    <w:pPr>
      <w:tabs>
        <w:tab w:val="left" w:pos="1134"/>
      </w:tabs>
      <w:spacing w:before="0" w:after="0"/>
      <w:ind w:firstLine="709"/>
      <w:contextualSpacing/>
      <w:jc w:val="both"/>
    </w:pPr>
    <w:rPr>
      <w:sz w:val="28"/>
    </w:rPr>
  </w:style>
  <w:style w:type="paragraph" w:customStyle="1" w:styleId="ae">
    <w:name w:val="Без номера"/>
    <w:basedOn w:val="a0"/>
    <w:next w:val="a1"/>
    <w:link w:val="af"/>
    <w:qFormat/>
    <w:rsid w:val="008E1822"/>
    <w:pPr>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D149A3"/>
    <w:pPr>
      <w:spacing w:before="0" w:after="0"/>
      <w:contextualSpacing/>
      <w:jc w:val="both"/>
    </w:pPr>
    <w:rPr>
      <w:sz w:val="28"/>
    </w:rPr>
  </w:style>
  <w:style w:type="character" w:customStyle="1" w:styleId="af2">
    <w:name w:val="Списки Знак"/>
    <w:basedOn w:val="a2"/>
    <w:link w:val="af1"/>
    <w:rsid w:val="00D149A3"/>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unhideWhenUsed/>
    <w:rsid w:val="006114DA"/>
    <w:rPr>
      <w:sz w:val="20"/>
    </w:rPr>
  </w:style>
  <w:style w:type="character" w:customStyle="1" w:styleId="af5">
    <w:name w:val="Текст примечания Знак"/>
    <w:basedOn w:val="a2"/>
    <w:link w:val="af4"/>
    <w:uiPriority w:val="99"/>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fontTable" Target="fontTable.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67"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4CDCE5-BF2C-46C8-AB80-3BE39442D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TotalTime>
  <Pages>85</Pages>
  <Words>14691</Words>
  <Characters>83742</Characters>
  <Application>Microsoft Office Word</Application>
  <DocSecurity>0</DocSecurity>
  <Lines>697</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2</cp:revision>
  <cp:lastPrinted>2020-05-26T17:04:00Z</cp:lastPrinted>
  <dcterms:created xsi:type="dcterms:W3CDTF">2020-06-09T13:14:00Z</dcterms:created>
  <dcterms:modified xsi:type="dcterms:W3CDTF">2020-06-09T13:14:00Z</dcterms:modified>
</cp:coreProperties>
</file>