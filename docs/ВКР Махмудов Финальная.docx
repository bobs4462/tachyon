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4D24DE" w14:textId="203C82AC" w:rsidR="007D06E5" w:rsidRPr="007D06E5" w:rsidRDefault="007D06E5" w:rsidP="007D06E5">
      <w:pPr>
        <w:spacing w:before="100" w:after="100" w:line="240" w:lineRule="auto"/>
        <w:jc w:val="center"/>
        <w:rPr>
          <w:b/>
          <w:bCs/>
          <w:szCs w:val="24"/>
        </w:rPr>
      </w:pPr>
      <w:r w:rsidRPr="007D06E5">
        <w:rPr>
          <w:noProof/>
          <w:szCs w:val="24"/>
        </w:rPr>
        <w:drawing>
          <wp:inline distT="0" distB="0" distL="0" distR="0" wp14:anchorId="3EFC21F4" wp14:editId="69AF7677">
            <wp:extent cx="1485900" cy="847725"/>
            <wp:effectExtent l="0" t="0" r="0" b="9525"/>
            <wp:docPr id="32" name="Рисунок 32"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847725"/>
                    </a:xfrm>
                    <a:prstGeom prst="rect">
                      <a:avLst/>
                    </a:prstGeom>
                    <a:noFill/>
                    <a:ln>
                      <a:noFill/>
                    </a:ln>
                  </pic:spPr>
                </pic:pic>
              </a:graphicData>
            </a:graphic>
          </wp:inline>
        </w:drawing>
      </w:r>
    </w:p>
    <w:p w14:paraId="2C8C540F" w14:textId="77777777" w:rsidR="007D06E5" w:rsidRPr="007D06E5" w:rsidRDefault="007D06E5" w:rsidP="007D06E5">
      <w:pPr>
        <w:spacing w:before="100" w:after="100" w:line="240" w:lineRule="auto"/>
        <w:jc w:val="center"/>
        <w:rPr>
          <w:b/>
          <w:bCs/>
          <w:szCs w:val="24"/>
        </w:rPr>
      </w:pPr>
      <w:r w:rsidRPr="007D06E5">
        <w:rPr>
          <w:b/>
          <w:bCs/>
          <w:szCs w:val="24"/>
        </w:rPr>
        <w:t>МИНОБРНАУКИ РОССИИ</w:t>
      </w:r>
    </w:p>
    <w:p w14:paraId="1E817D25" w14:textId="77777777" w:rsidR="007D06E5" w:rsidRPr="007D06E5" w:rsidRDefault="007D06E5" w:rsidP="007D06E5">
      <w:pPr>
        <w:spacing w:before="100" w:after="100" w:line="240" w:lineRule="auto"/>
        <w:jc w:val="center"/>
        <w:rPr>
          <w:b/>
          <w:bCs/>
          <w:szCs w:val="24"/>
        </w:rPr>
      </w:pPr>
      <w:r w:rsidRPr="007D06E5">
        <w:rPr>
          <w:b/>
          <w:bCs/>
          <w:szCs w:val="24"/>
        </w:rPr>
        <w:t>федеральное государственное бюджетное образовательное учреждение</w:t>
      </w:r>
    </w:p>
    <w:p w14:paraId="68AAC909" w14:textId="77777777" w:rsidR="007D06E5" w:rsidRPr="007D06E5" w:rsidRDefault="007D06E5" w:rsidP="007D06E5">
      <w:pPr>
        <w:spacing w:before="100" w:after="100" w:line="240" w:lineRule="auto"/>
        <w:jc w:val="center"/>
        <w:rPr>
          <w:b/>
          <w:bCs/>
          <w:szCs w:val="24"/>
        </w:rPr>
      </w:pPr>
      <w:r w:rsidRPr="007D06E5">
        <w:rPr>
          <w:b/>
          <w:bCs/>
          <w:szCs w:val="24"/>
        </w:rPr>
        <w:t>высшего образования</w:t>
      </w:r>
    </w:p>
    <w:p w14:paraId="7AEF3AE1" w14:textId="77777777" w:rsidR="007D06E5" w:rsidRPr="007D06E5" w:rsidRDefault="007D06E5" w:rsidP="007D06E5">
      <w:pPr>
        <w:spacing w:before="100" w:after="100" w:line="240" w:lineRule="auto"/>
        <w:jc w:val="center"/>
        <w:rPr>
          <w:b/>
          <w:bCs/>
          <w:szCs w:val="24"/>
        </w:rPr>
      </w:pPr>
      <w:r w:rsidRPr="007D06E5">
        <w:rPr>
          <w:b/>
          <w:bCs/>
          <w:szCs w:val="24"/>
        </w:rPr>
        <w:t xml:space="preserve"> «Московский государственный технологический университет «СТАНКИН»</w:t>
      </w:r>
    </w:p>
    <w:p w14:paraId="46B2B70F" w14:textId="77777777" w:rsidR="007D06E5" w:rsidRPr="007D06E5" w:rsidRDefault="007D06E5" w:rsidP="007D06E5">
      <w:pPr>
        <w:pBdr>
          <w:bottom w:val="single" w:sz="4" w:space="1" w:color="auto"/>
        </w:pBdr>
        <w:spacing w:before="100" w:after="100" w:line="240" w:lineRule="auto"/>
        <w:jc w:val="center"/>
        <w:rPr>
          <w:szCs w:val="24"/>
        </w:rPr>
      </w:pPr>
      <w:r w:rsidRPr="007D06E5">
        <w:rPr>
          <w:b/>
          <w:bCs/>
          <w:szCs w:val="24"/>
        </w:rPr>
        <w:t>(ФГБОУ ВО «МГТУ «СТАНКИН»)</w:t>
      </w:r>
    </w:p>
    <w:p w14:paraId="512594E3" w14:textId="77777777" w:rsidR="007D06E5" w:rsidRPr="007D06E5" w:rsidRDefault="007D06E5" w:rsidP="007D06E5">
      <w:pPr>
        <w:spacing w:before="100" w:after="0" w:line="240" w:lineRule="auto"/>
        <w:rPr>
          <w:i/>
          <w:szCs w:val="24"/>
        </w:rPr>
      </w:pPr>
    </w:p>
    <w:tbl>
      <w:tblPr>
        <w:tblW w:w="0" w:type="auto"/>
        <w:tblLook w:val="04A0" w:firstRow="1" w:lastRow="0" w:firstColumn="1" w:lastColumn="0" w:noHBand="0" w:noVBand="1"/>
      </w:tblPr>
      <w:tblGrid>
        <w:gridCol w:w="4675"/>
        <w:gridCol w:w="4730"/>
      </w:tblGrid>
      <w:tr w:rsidR="007D06E5" w:rsidRPr="007D06E5" w14:paraId="6D8AACC3" w14:textId="77777777" w:rsidTr="00D15A8E">
        <w:tc>
          <w:tcPr>
            <w:tcW w:w="4785" w:type="dxa"/>
            <w:hideMark/>
          </w:tcPr>
          <w:p w14:paraId="29CDAB86" w14:textId="77777777" w:rsidR="007D06E5" w:rsidRPr="007D06E5" w:rsidRDefault="007D06E5" w:rsidP="007D06E5">
            <w:pPr>
              <w:spacing w:before="0" w:after="0" w:line="240" w:lineRule="auto"/>
              <w:rPr>
                <w:b/>
                <w:bCs/>
                <w:szCs w:val="24"/>
              </w:rPr>
            </w:pPr>
            <w:r w:rsidRPr="007D06E5">
              <w:rPr>
                <w:b/>
                <w:bCs/>
                <w:szCs w:val="24"/>
              </w:rPr>
              <w:t xml:space="preserve">Институт </w:t>
            </w:r>
            <w:r w:rsidRPr="007D06E5">
              <w:rPr>
                <w:szCs w:val="24"/>
              </w:rPr>
              <w:br/>
            </w:r>
            <w:r w:rsidRPr="007D06E5">
              <w:rPr>
                <w:b/>
                <w:bCs/>
                <w:szCs w:val="24"/>
              </w:rPr>
              <w:t>информационных систем</w:t>
            </w:r>
          </w:p>
          <w:p w14:paraId="5239EC1A" w14:textId="77777777" w:rsidR="007D06E5" w:rsidRPr="007D06E5" w:rsidRDefault="007D06E5" w:rsidP="007D06E5">
            <w:pPr>
              <w:spacing w:before="0" w:after="0" w:line="240" w:lineRule="auto"/>
              <w:rPr>
                <w:szCs w:val="24"/>
              </w:rPr>
            </w:pPr>
            <w:r w:rsidRPr="007D06E5">
              <w:rPr>
                <w:b/>
                <w:bCs/>
                <w:szCs w:val="24"/>
              </w:rPr>
              <w:t>и технологий</w:t>
            </w:r>
          </w:p>
        </w:tc>
        <w:tc>
          <w:tcPr>
            <w:tcW w:w="4785" w:type="dxa"/>
            <w:hideMark/>
          </w:tcPr>
          <w:p w14:paraId="132372AC" w14:textId="77777777" w:rsidR="007D06E5" w:rsidRPr="007D06E5" w:rsidRDefault="007D06E5" w:rsidP="007D06E5">
            <w:pPr>
              <w:spacing w:before="0" w:after="0" w:line="240" w:lineRule="auto"/>
              <w:ind w:left="1311"/>
              <w:jc w:val="right"/>
              <w:rPr>
                <w:b/>
                <w:bCs/>
                <w:szCs w:val="24"/>
              </w:rPr>
            </w:pPr>
            <w:r w:rsidRPr="007D06E5">
              <w:rPr>
                <w:b/>
                <w:bCs/>
                <w:szCs w:val="24"/>
              </w:rPr>
              <w:t>Кафедра</w:t>
            </w:r>
          </w:p>
          <w:p w14:paraId="51F2E010" w14:textId="77777777" w:rsidR="007D06E5" w:rsidRPr="007D06E5" w:rsidRDefault="007D06E5" w:rsidP="007D06E5">
            <w:pPr>
              <w:spacing w:before="0" w:after="0" w:line="240" w:lineRule="auto"/>
              <w:ind w:left="1311"/>
              <w:jc w:val="right"/>
              <w:rPr>
                <w:b/>
                <w:bCs/>
                <w:szCs w:val="24"/>
              </w:rPr>
            </w:pPr>
            <w:r w:rsidRPr="007D06E5">
              <w:rPr>
                <w:b/>
                <w:bCs/>
                <w:szCs w:val="24"/>
              </w:rPr>
              <w:t>информационных систем</w:t>
            </w:r>
          </w:p>
        </w:tc>
      </w:tr>
    </w:tbl>
    <w:p w14:paraId="7C12A4B4" w14:textId="77777777" w:rsidR="007D06E5" w:rsidRPr="007D06E5" w:rsidRDefault="007D06E5" w:rsidP="007D06E5">
      <w:pPr>
        <w:spacing w:before="0" w:after="100" w:line="240" w:lineRule="auto"/>
        <w:rPr>
          <w:sz w:val="28"/>
        </w:rPr>
      </w:pPr>
    </w:p>
    <w:p w14:paraId="724594EF" w14:textId="77777777" w:rsidR="007D06E5" w:rsidRPr="007D06E5" w:rsidRDefault="007D06E5" w:rsidP="007D06E5">
      <w:pPr>
        <w:spacing w:before="100" w:after="100" w:line="240" w:lineRule="auto"/>
        <w:rPr>
          <w:sz w:val="28"/>
        </w:rPr>
      </w:pPr>
    </w:p>
    <w:p w14:paraId="726F854A" w14:textId="77777777" w:rsidR="007D06E5" w:rsidRPr="007D06E5" w:rsidRDefault="007D06E5" w:rsidP="007D06E5">
      <w:pPr>
        <w:spacing w:before="100" w:after="100" w:line="240" w:lineRule="auto"/>
        <w:rPr>
          <w:sz w:val="28"/>
        </w:rPr>
      </w:pPr>
    </w:p>
    <w:p w14:paraId="3B595A73" w14:textId="77777777" w:rsidR="007D06E5" w:rsidRPr="007D06E5" w:rsidRDefault="007D06E5" w:rsidP="007D06E5">
      <w:pPr>
        <w:spacing w:before="0" w:after="0" w:line="240" w:lineRule="auto"/>
        <w:jc w:val="center"/>
        <w:rPr>
          <w:b/>
          <w:sz w:val="28"/>
        </w:rPr>
      </w:pPr>
      <w:r w:rsidRPr="007D06E5">
        <w:rPr>
          <w:b/>
          <w:sz w:val="28"/>
        </w:rPr>
        <w:t xml:space="preserve">Махмудов </w:t>
      </w:r>
      <w:proofErr w:type="spellStart"/>
      <w:r w:rsidRPr="007D06E5">
        <w:rPr>
          <w:b/>
          <w:sz w:val="28"/>
        </w:rPr>
        <w:t>Бобурбек</w:t>
      </w:r>
      <w:proofErr w:type="spellEnd"/>
      <w:r w:rsidRPr="007D06E5">
        <w:rPr>
          <w:b/>
          <w:sz w:val="28"/>
        </w:rPr>
        <w:t xml:space="preserve"> </w:t>
      </w:r>
      <w:proofErr w:type="spellStart"/>
      <w:r w:rsidRPr="007D06E5">
        <w:rPr>
          <w:b/>
          <w:sz w:val="28"/>
        </w:rPr>
        <w:t>Нодирбекович</w:t>
      </w:r>
      <w:proofErr w:type="spellEnd"/>
    </w:p>
    <w:p w14:paraId="6DEFBD46" w14:textId="77777777" w:rsidR="007D06E5" w:rsidRPr="007D06E5" w:rsidRDefault="007D06E5" w:rsidP="007D06E5">
      <w:pPr>
        <w:spacing w:before="0" w:after="0" w:line="240" w:lineRule="auto"/>
        <w:jc w:val="center"/>
        <w:rPr>
          <w:b/>
          <w:sz w:val="28"/>
        </w:rPr>
      </w:pPr>
    </w:p>
    <w:p w14:paraId="213D1BEB" w14:textId="77777777" w:rsidR="007D06E5" w:rsidRPr="007D06E5" w:rsidRDefault="007D06E5" w:rsidP="007D06E5">
      <w:pPr>
        <w:spacing w:before="0" w:after="0" w:line="240" w:lineRule="auto"/>
        <w:jc w:val="center"/>
        <w:rPr>
          <w:b/>
          <w:bCs/>
          <w:sz w:val="28"/>
          <w:szCs w:val="28"/>
        </w:rPr>
      </w:pPr>
      <w:r w:rsidRPr="007D06E5">
        <w:rPr>
          <w:b/>
          <w:sz w:val="28"/>
          <w:szCs w:val="28"/>
        </w:rPr>
        <w:t xml:space="preserve">Тема: </w:t>
      </w:r>
      <w:r w:rsidRPr="007D06E5">
        <w:rPr>
          <w:b/>
          <w:bCs/>
          <w:sz w:val="28"/>
          <w:szCs w:val="28"/>
        </w:rPr>
        <w:t xml:space="preserve">«Исследование методов повышения производительности систем веб-шаблонов и разработка системы </w:t>
      </w:r>
      <w:proofErr w:type="spellStart"/>
      <w:r w:rsidRPr="007D06E5">
        <w:rPr>
          <w:b/>
          <w:bCs/>
          <w:sz w:val="28"/>
          <w:szCs w:val="28"/>
        </w:rPr>
        <w:t>шаблонизации</w:t>
      </w:r>
      <w:proofErr w:type="spellEnd"/>
      <w:r w:rsidRPr="007D06E5">
        <w:rPr>
          <w:b/>
          <w:bCs/>
          <w:sz w:val="28"/>
          <w:szCs w:val="28"/>
        </w:rPr>
        <w:t xml:space="preserve"> на их основе»</w:t>
      </w:r>
    </w:p>
    <w:p w14:paraId="4064D904" w14:textId="77777777" w:rsidR="007D06E5" w:rsidRPr="007D06E5" w:rsidRDefault="007D06E5" w:rsidP="007D06E5">
      <w:pPr>
        <w:spacing w:before="0" w:after="0" w:line="240" w:lineRule="auto"/>
        <w:jc w:val="center"/>
        <w:rPr>
          <w:b/>
          <w:bCs/>
          <w:sz w:val="28"/>
          <w:szCs w:val="28"/>
        </w:rPr>
      </w:pPr>
    </w:p>
    <w:p w14:paraId="77E655B4" w14:textId="77777777" w:rsidR="007D06E5" w:rsidRPr="007D06E5" w:rsidRDefault="007D06E5" w:rsidP="007D06E5">
      <w:pPr>
        <w:spacing w:before="0" w:after="0" w:line="240" w:lineRule="auto"/>
        <w:jc w:val="center"/>
        <w:rPr>
          <w:b/>
          <w:bCs/>
          <w:szCs w:val="24"/>
        </w:rPr>
      </w:pPr>
      <w:r w:rsidRPr="007D06E5">
        <w:rPr>
          <w:b/>
          <w:bCs/>
          <w:szCs w:val="24"/>
        </w:rPr>
        <w:t>Выпускной квалификационная работа на присвоение квалификации «бакалавр»</w:t>
      </w:r>
      <w:r w:rsidRPr="007D06E5">
        <w:rPr>
          <w:szCs w:val="24"/>
        </w:rPr>
        <w:br/>
      </w:r>
      <w:r w:rsidRPr="007D06E5">
        <w:rPr>
          <w:b/>
          <w:bCs/>
          <w:szCs w:val="24"/>
        </w:rPr>
        <w:t>по направлению 09.03.02 «Информационные системы и технологии»</w:t>
      </w:r>
    </w:p>
    <w:p w14:paraId="5A72BFC4" w14:textId="77777777" w:rsidR="007D06E5" w:rsidRPr="007D06E5" w:rsidRDefault="007D06E5" w:rsidP="007D06E5">
      <w:pPr>
        <w:spacing w:before="0" w:after="0" w:line="240" w:lineRule="auto"/>
        <w:jc w:val="center"/>
        <w:rPr>
          <w:b/>
          <w:bCs/>
          <w:szCs w:val="24"/>
        </w:rPr>
      </w:pPr>
    </w:p>
    <w:p w14:paraId="7F33B943" w14:textId="77777777" w:rsidR="007D06E5" w:rsidRPr="007D06E5" w:rsidRDefault="007D06E5" w:rsidP="007D06E5">
      <w:pPr>
        <w:spacing w:before="0" w:after="0" w:line="240" w:lineRule="auto"/>
        <w:jc w:val="center"/>
        <w:rPr>
          <w:b/>
          <w:bCs/>
          <w:szCs w:val="24"/>
        </w:rPr>
      </w:pPr>
    </w:p>
    <w:p w14:paraId="7E57313A" w14:textId="77777777" w:rsidR="007D06E5" w:rsidRPr="007D06E5" w:rsidRDefault="007D06E5" w:rsidP="007D06E5">
      <w:pPr>
        <w:spacing w:before="0" w:after="0" w:line="240" w:lineRule="auto"/>
        <w:jc w:val="right"/>
        <w:rPr>
          <w:bCs/>
          <w:sz w:val="28"/>
          <w:szCs w:val="28"/>
        </w:rPr>
      </w:pPr>
      <w:r w:rsidRPr="007D06E5">
        <w:rPr>
          <w:bCs/>
          <w:sz w:val="28"/>
          <w:szCs w:val="28"/>
        </w:rPr>
        <w:t>Регистрационный № ____</w:t>
      </w:r>
    </w:p>
    <w:p w14:paraId="720881DE" w14:textId="77777777" w:rsidR="007D06E5" w:rsidRPr="007D06E5" w:rsidRDefault="007D06E5" w:rsidP="007D06E5">
      <w:pPr>
        <w:spacing w:before="0" w:after="0" w:line="240" w:lineRule="auto"/>
        <w:jc w:val="center"/>
        <w:rPr>
          <w:b/>
          <w:sz w:val="28"/>
        </w:rPr>
      </w:pPr>
    </w:p>
    <w:p w14:paraId="4B6B0EF8" w14:textId="77777777" w:rsidR="007D06E5" w:rsidRPr="007D06E5" w:rsidRDefault="007D06E5" w:rsidP="007D06E5">
      <w:pPr>
        <w:spacing w:before="0" w:after="0" w:line="240" w:lineRule="auto"/>
        <w:jc w:val="center"/>
        <w:rPr>
          <w:b/>
          <w:sz w:val="28"/>
        </w:rPr>
      </w:pPr>
    </w:p>
    <w:p w14:paraId="652A1A88" w14:textId="77777777" w:rsidR="007D06E5" w:rsidRPr="007D06E5" w:rsidRDefault="007D06E5" w:rsidP="007D06E5">
      <w:pPr>
        <w:spacing w:before="0" w:after="0" w:line="240" w:lineRule="auto"/>
        <w:jc w:val="center"/>
        <w:rPr>
          <w:b/>
          <w:sz w:val="28"/>
        </w:rPr>
      </w:pPr>
    </w:p>
    <w:p w14:paraId="4F8CABA7" w14:textId="2BA9D80B" w:rsidR="007D06E5" w:rsidRPr="007D06E5" w:rsidRDefault="007D06E5" w:rsidP="007D06E5">
      <w:pPr>
        <w:spacing w:before="0" w:after="0" w:line="240" w:lineRule="auto"/>
        <w:rPr>
          <w:b/>
          <w:sz w:val="28"/>
        </w:rPr>
      </w:pPr>
    </w:p>
    <w:p w14:paraId="62A1F6E3" w14:textId="77777777" w:rsidR="007D06E5" w:rsidRPr="007D06E5" w:rsidRDefault="007D06E5" w:rsidP="007D06E5">
      <w:pPr>
        <w:spacing w:before="0" w:after="0" w:line="240" w:lineRule="auto"/>
        <w:jc w:val="center"/>
        <w:rPr>
          <w:b/>
          <w:sz w:val="28"/>
        </w:rPr>
      </w:pP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1843"/>
        <w:gridCol w:w="2261"/>
      </w:tblGrid>
      <w:tr w:rsidR="007D06E5" w:rsidRPr="007D06E5" w14:paraId="10417A14" w14:textId="77777777" w:rsidTr="00D15A8E">
        <w:tc>
          <w:tcPr>
            <w:tcW w:w="5240" w:type="dxa"/>
          </w:tcPr>
          <w:p w14:paraId="7A895EC5" w14:textId="77777777" w:rsidR="007D06E5" w:rsidRPr="007D06E5" w:rsidRDefault="007D06E5" w:rsidP="007D06E5">
            <w:pPr>
              <w:spacing w:before="0" w:after="0" w:line="240" w:lineRule="auto"/>
              <w:rPr>
                <w:b/>
                <w:szCs w:val="24"/>
                <w:lang w:eastAsia="en-US"/>
              </w:rPr>
            </w:pPr>
            <w:r w:rsidRPr="007D06E5">
              <w:rPr>
                <w:b/>
                <w:szCs w:val="24"/>
                <w:lang w:eastAsia="en-US"/>
              </w:rPr>
              <w:t>Заведующий кафедрой</w:t>
            </w:r>
          </w:p>
          <w:p w14:paraId="03059286" w14:textId="77777777" w:rsidR="007D06E5" w:rsidRPr="007D06E5" w:rsidRDefault="007D06E5" w:rsidP="007D06E5">
            <w:pPr>
              <w:spacing w:before="0" w:after="0" w:line="240" w:lineRule="auto"/>
              <w:rPr>
                <w:b/>
                <w:szCs w:val="24"/>
                <w:lang w:eastAsia="en-US"/>
              </w:rPr>
            </w:pPr>
            <w:r w:rsidRPr="007D06E5">
              <w:rPr>
                <w:b/>
                <w:szCs w:val="24"/>
                <w:lang w:eastAsia="en-US"/>
              </w:rPr>
              <w:t>д.т.н., проф.</w:t>
            </w:r>
          </w:p>
          <w:p w14:paraId="07D2C1FA" w14:textId="77777777" w:rsidR="007D06E5" w:rsidRPr="007D06E5" w:rsidRDefault="007D06E5" w:rsidP="007D06E5">
            <w:pPr>
              <w:spacing w:before="0" w:after="0" w:line="240" w:lineRule="auto"/>
              <w:rPr>
                <w:b/>
                <w:szCs w:val="24"/>
                <w:lang w:eastAsia="en-US"/>
              </w:rPr>
            </w:pPr>
          </w:p>
        </w:tc>
        <w:tc>
          <w:tcPr>
            <w:tcW w:w="1843" w:type="dxa"/>
          </w:tcPr>
          <w:p w14:paraId="3B683624" w14:textId="77777777" w:rsidR="007D06E5" w:rsidRPr="007D06E5" w:rsidRDefault="007D06E5" w:rsidP="007D06E5">
            <w:pPr>
              <w:spacing w:before="0" w:after="0" w:line="240" w:lineRule="auto"/>
              <w:jc w:val="center"/>
              <w:rPr>
                <w:b/>
                <w:sz w:val="20"/>
                <w:lang w:eastAsia="en-US"/>
              </w:rPr>
            </w:pPr>
          </w:p>
          <w:p w14:paraId="27F1D4E4" w14:textId="77777777" w:rsidR="007D06E5" w:rsidRPr="007D06E5" w:rsidRDefault="007D06E5" w:rsidP="007D06E5">
            <w:pPr>
              <w:spacing w:before="0" w:after="0" w:line="240" w:lineRule="auto"/>
              <w:jc w:val="center"/>
              <w:rPr>
                <w:b/>
                <w:sz w:val="20"/>
                <w:lang w:eastAsia="en-US"/>
              </w:rPr>
            </w:pPr>
            <w:r w:rsidRPr="007D06E5">
              <w:rPr>
                <w:b/>
                <w:sz w:val="20"/>
                <w:lang w:eastAsia="en-US"/>
              </w:rPr>
              <w:t>_______________</w:t>
            </w:r>
          </w:p>
          <w:p w14:paraId="038106DF" w14:textId="77777777" w:rsidR="007D06E5" w:rsidRPr="007D06E5" w:rsidRDefault="007D06E5" w:rsidP="007D06E5">
            <w:pPr>
              <w:spacing w:before="0" w:after="0" w:line="240" w:lineRule="auto"/>
              <w:jc w:val="center"/>
              <w:rPr>
                <w:sz w:val="20"/>
                <w:lang w:eastAsia="en-US"/>
              </w:rPr>
            </w:pPr>
            <w:r w:rsidRPr="007D06E5">
              <w:rPr>
                <w:sz w:val="20"/>
                <w:lang w:eastAsia="en-US"/>
              </w:rPr>
              <w:t>подпись</w:t>
            </w:r>
          </w:p>
        </w:tc>
        <w:tc>
          <w:tcPr>
            <w:tcW w:w="2261" w:type="dxa"/>
          </w:tcPr>
          <w:p w14:paraId="07F15CE7" w14:textId="77777777" w:rsidR="007D06E5" w:rsidRPr="007D06E5" w:rsidRDefault="007D06E5" w:rsidP="007D06E5">
            <w:pPr>
              <w:spacing w:before="0" w:after="0" w:line="240" w:lineRule="auto"/>
              <w:rPr>
                <w:b/>
                <w:szCs w:val="24"/>
                <w:lang w:eastAsia="en-US"/>
              </w:rPr>
            </w:pPr>
          </w:p>
          <w:p w14:paraId="5185ACC2" w14:textId="77777777" w:rsidR="007D06E5" w:rsidRPr="007D06E5" w:rsidRDefault="007D06E5" w:rsidP="007D06E5">
            <w:pPr>
              <w:spacing w:before="0" w:after="0" w:line="240" w:lineRule="auto"/>
              <w:rPr>
                <w:b/>
                <w:szCs w:val="24"/>
                <w:lang w:eastAsia="en-US"/>
              </w:rPr>
            </w:pPr>
            <w:r w:rsidRPr="007D06E5">
              <w:rPr>
                <w:b/>
                <w:szCs w:val="24"/>
                <w:lang w:eastAsia="en-US"/>
              </w:rPr>
              <w:t>Позднеев Б. М.</w:t>
            </w:r>
          </w:p>
        </w:tc>
      </w:tr>
      <w:tr w:rsidR="007D06E5" w:rsidRPr="007D06E5" w14:paraId="44427CD5" w14:textId="77777777" w:rsidTr="00D15A8E">
        <w:tc>
          <w:tcPr>
            <w:tcW w:w="5240" w:type="dxa"/>
          </w:tcPr>
          <w:p w14:paraId="3AF4FE73" w14:textId="77777777" w:rsidR="007D06E5" w:rsidRPr="007D06E5" w:rsidRDefault="007D06E5" w:rsidP="007D06E5">
            <w:pPr>
              <w:spacing w:before="0" w:after="0" w:line="240" w:lineRule="auto"/>
              <w:rPr>
                <w:b/>
                <w:lang w:eastAsia="en-US"/>
              </w:rPr>
            </w:pPr>
            <w:r w:rsidRPr="007D06E5">
              <w:rPr>
                <w:b/>
                <w:lang w:eastAsia="en-US"/>
              </w:rPr>
              <w:t>Руководитель</w:t>
            </w:r>
          </w:p>
          <w:p w14:paraId="63D2498F" w14:textId="77777777" w:rsidR="007D06E5" w:rsidRPr="007D06E5" w:rsidRDefault="007D06E5" w:rsidP="007D06E5">
            <w:pPr>
              <w:spacing w:before="0" w:after="0" w:line="240" w:lineRule="auto"/>
              <w:rPr>
                <w:b/>
                <w:lang w:eastAsia="en-US"/>
              </w:rPr>
            </w:pPr>
            <w:r w:rsidRPr="007D06E5">
              <w:rPr>
                <w:b/>
                <w:lang w:eastAsia="en-US"/>
              </w:rPr>
              <w:t>к.т.н., доц.</w:t>
            </w:r>
          </w:p>
          <w:p w14:paraId="155CCD3E" w14:textId="77777777" w:rsidR="007D06E5" w:rsidRPr="007D06E5" w:rsidRDefault="007D06E5" w:rsidP="007D06E5">
            <w:pPr>
              <w:spacing w:before="0" w:after="0" w:line="240" w:lineRule="auto"/>
              <w:rPr>
                <w:b/>
                <w:sz w:val="28"/>
                <w:lang w:eastAsia="en-US"/>
              </w:rPr>
            </w:pPr>
          </w:p>
        </w:tc>
        <w:tc>
          <w:tcPr>
            <w:tcW w:w="1843" w:type="dxa"/>
          </w:tcPr>
          <w:p w14:paraId="243A7248" w14:textId="77777777" w:rsidR="007D06E5" w:rsidRPr="007D06E5" w:rsidRDefault="007D06E5" w:rsidP="007D06E5">
            <w:pPr>
              <w:spacing w:before="0" w:after="0" w:line="240" w:lineRule="auto"/>
              <w:jc w:val="center"/>
              <w:rPr>
                <w:b/>
                <w:sz w:val="20"/>
                <w:lang w:eastAsia="en-US"/>
              </w:rPr>
            </w:pPr>
          </w:p>
          <w:p w14:paraId="713EF4D1" w14:textId="77777777" w:rsidR="007D06E5" w:rsidRPr="007D06E5" w:rsidRDefault="007D06E5" w:rsidP="007D06E5">
            <w:pPr>
              <w:spacing w:before="0" w:after="0" w:line="240" w:lineRule="auto"/>
              <w:jc w:val="center"/>
              <w:rPr>
                <w:b/>
                <w:sz w:val="20"/>
                <w:lang w:eastAsia="en-US"/>
              </w:rPr>
            </w:pPr>
            <w:r w:rsidRPr="007D06E5">
              <w:rPr>
                <w:b/>
                <w:sz w:val="20"/>
                <w:lang w:eastAsia="en-US"/>
              </w:rPr>
              <w:t>_______________</w:t>
            </w:r>
          </w:p>
          <w:p w14:paraId="1742ECC4" w14:textId="77777777" w:rsidR="007D06E5" w:rsidRPr="007D06E5" w:rsidRDefault="007D06E5" w:rsidP="007D06E5">
            <w:pPr>
              <w:spacing w:before="0" w:after="0" w:line="240" w:lineRule="auto"/>
              <w:jc w:val="center"/>
              <w:rPr>
                <w:sz w:val="20"/>
                <w:lang w:eastAsia="en-US"/>
              </w:rPr>
            </w:pPr>
            <w:r w:rsidRPr="007D06E5">
              <w:rPr>
                <w:sz w:val="20"/>
                <w:lang w:eastAsia="en-US"/>
              </w:rPr>
              <w:t>подпись</w:t>
            </w:r>
          </w:p>
        </w:tc>
        <w:tc>
          <w:tcPr>
            <w:tcW w:w="2261" w:type="dxa"/>
          </w:tcPr>
          <w:p w14:paraId="7D81D1F9" w14:textId="77777777" w:rsidR="007D06E5" w:rsidRPr="007D06E5" w:rsidRDefault="007D06E5" w:rsidP="007D06E5">
            <w:pPr>
              <w:spacing w:before="0" w:after="0" w:line="240" w:lineRule="auto"/>
              <w:rPr>
                <w:b/>
                <w:lang w:eastAsia="en-US"/>
              </w:rPr>
            </w:pPr>
          </w:p>
          <w:p w14:paraId="78613530" w14:textId="77777777" w:rsidR="007D06E5" w:rsidRPr="007D06E5" w:rsidRDefault="007D06E5" w:rsidP="007D06E5">
            <w:pPr>
              <w:spacing w:before="0" w:after="0" w:line="240" w:lineRule="auto"/>
              <w:rPr>
                <w:b/>
                <w:sz w:val="28"/>
                <w:lang w:eastAsia="en-US"/>
              </w:rPr>
            </w:pPr>
            <w:proofErr w:type="spellStart"/>
            <w:r w:rsidRPr="007D06E5">
              <w:rPr>
                <w:b/>
                <w:lang w:eastAsia="en-US"/>
              </w:rPr>
              <w:t>Бумарин</w:t>
            </w:r>
            <w:proofErr w:type="spellEnd"/>
            <w:r w:rsidRPr="007D06E5">
              <w:rPr>
                <w:b/>
                <w:lang w:eastAsia="en-US"/>
              </w:rPr>
              <w:t xml:space="preserve"> Д.П.</w:t>
            </w:r>
          </w:p>
        </w:tc>
      </w:tr>
      <w:tr w:rsidR="007D06E5" w:rsidRPr="007D06E5" w14:paraId="5FFCFEFE" w14:textId="77777777" w:rsidTr="00D15A8E">
        <w:tc>
          <w:tcPr>
            <w:tcW w:w="5240" w:type="dxa"/>
          </w:tcPr>
          <w:p w14:paraId="45BBBDBD" w14:textId="77777777" w:rsidR="007D06E5" w:rsidRPr="007D06E5" w:rsidRDefault="007D06E5" w:rsidP="007D06E5">
            <w:pPr>
              <w:spacing w:before="0" w:after="0" w:line="240" w:lineRule="auto"/>
              <w:jc w:val="center"/>
              <w:rPr>
                <w:b/>
                <w:sz w:val="28"/>
                <w:lang w:eastAsia="en-US"/>
              </w:rPr>
            </w:pPr>
          </w:p>
          <w:p w14:paraId="4E6AC4A4" w14:textId="77777777" w:rsidR="007D06E5" w:rsidRPr="007D06E5" w:rsidRDefault="007D06E5" w:rsidP="007D06E5">
            <w:pPr>
              <w:spacing w:before="0" w:after="0" w:line="240" w:lineRule="auto"/>
              <w:rPr>
                <w:b/>
                <w:sz w:val="28"/>
                <w:lang w:eastAsia="en-US"/>
              </w:rPr>
            </w:pPr>
            <w:r w:rsidRPr="007D06E5">
              <w:rPr>
                <w:b/>
                <w:lang w:eastAsia="en-US"/>
              </w:rPr>
              <w:t>Студент группы ИДБ-16-07</w:t>
            </w:r>
          </w:p>
        </w:tc>
        <w:tc>
          <w:tcPr>
            <w:tcW w:w="1843" w:type="dxa"/>
          </w:tcPr>
          <w:p w14:paraId="71069E44" w14:textId="77777777" w:rsidR="007D06E5" w:rsidRPr="007D06E5" w:rsidRDefault="007D06E5" w:rsidP="007D06E5">
            <w:pPr>
              <w:spacing w:before="0" w:after="0" w:line="240" w:lineRule="auto"/>
              <w:jc w:val="center"/>
              <w:rPr>
                <w:b/>
                <w:sz w:val="20"/>
                <w:lang w:eastAsia="en-US"/>
              </w:rPr>
            </w:pPr>
          </w:p>
          <w:p w14:paraId="25F29CFA" w14:textId="77777777" w:rsidR="007D06E5" w:rsidRPr="007D06E5" w:rsidRDefault="007D06E5" w:rsidP="007D06E5">
            <w:pPr>
              <w:spacing w:before="0" w:after="0" w:line="240" w:lineRule="auto"/>
              <w:jc w:val="center"/>
              <w:rPr>
                <w:b/>
                <w:sz w:val="20"/>
                <w:lang w:eastAsia="en-US"/>
              </w:rPr>
            </w:pPr>
            <w:r w:rsidRPr="007D06E5">
              <w:rPr>
                <w:b/>
                <w:sz w:val="20"/>
                <w:lang w:eastAsia="en-US"/>
              </w:rPr>
              <w:t>_______________</w:t>
            </w:r>
          </w:p>
          <w:p w14:paraId="677CE97A" w14:textId="77777777" w:rsidR="007D06E5" w:rsidRPr="007D06E5" w:rsidRDefault="007D06E5" w:rsidP="007D06E5">
            <w:pPr>
              <w:spacing w:before="0" w:after="0" w:line="240" w:lineRule="auto"/>
              <w:jc w:val="center"/>
              <w:rPr>
                <w:sz w:val="20"/>
                <w:lang w:eastAsia="en-US"/>
              </w:rPr>
            </w:pPr>
            <w:r w:rsidRPr="007D06E5">
              <w:rPr>
                <w:sz w:val="20"/>
                <w:lang w:eastAsia="en-US"/>
              </w:rPr>
              <w:t>подпись</w:t>
            </w:r>
          </w:p>
        </w:tc>
        <w:tc>
          <w:tcPr>
            <w:tcW w:w="2261" w:type="dxa"/>
          </w:tcPr>
          <w:p w14:paraId="3E15D22D" w14:textId="77777777" w:rsidR="007D06E5" w:rsidRPr="007D06E5" w:rsidRDefault="007D06E5" w:rsidP="007D06E5">
            <w:pPr>
              <w:spacing w:before="0" w:after="0" w:line="240" w:lineRule="auto"/>
              <w:rPr>
                <w:b/>
                <w:sz w:val="28"/>
                <w:lang w:eastAsia="en-US"/>
              </w:rPr>
            </w:pPr>
          </w:p>
          <w:p w14:paraId="662CCE8E" w14:textId="77777777" w:rsidR="007D06E5" w:rsidRPr="007D06E5" w:rsidRDefault="007D06E5" w:rsidP="007D06E5">
            <w:pPr>
              <w:spacing w:before="0" w:after="0" w:line="240" w:lineRule="auto"/>
              <w:rPr>
                <w:b/>
                <w:sz w:val="28"/>
                <w:lang w:eastAsia="en-US"/>
              </w:rPr>
            </w:pPr>
            <w:r w:rsidRPr="007D06E5">
              <w:rPr>
                <w:b/>
                <w:lang w:eastAsia="en-US"/>
              </w:rPr>
              <w:t>Махмудов Б.Н.</w:t>
            </w:r>
          </w:p>
        </w:tc>
      </w:tr>
    </w:tbl>
    <w:sdt>
      <w:sdtPr>
        <w:rPr>
          <w:b/>
        </w:rPr>
        <w:id w:val="155665739"/>
        <w:docPartObj>
          <w:docPartGallery w:val="Table of Contents"/>
          <w:docPartUnique/>
        </w:docPartObj>
      </w:sdtPr>
      <w:sdtEndPr>
        <w:rPr>
          <w:b w:val="0"/>
          <w:bCs/>
          <w:sz w:val="28"/>
          <w:szCs w:val="28"/>
        </w:rPr>
      </w:sdtEndPr>
      <w:sdtContent>
        <w:p w14:paraId="5CA70264" w14:textId="1ADDB536" w:rsidR="005C1C37" w:rsidRPr="00676370" w:rsidRDefault="005C1C37" w:rsidP="00676370">
          <w:pPr>
            <w:jc w:val="center"/>
            <w:rPr>
              <w:b/>
              <w:sz w:val="28"/>
              <w:szCs w:val="28"/>
            </w:rPr>
          </w:pPr>
          <w:r w:rsidRPr="00676370">
            <w:rPr>
              <w:b/>
              <w:sz w:val="28"/>
              <w:szCs w:val="28"/>
            </w:rPr>
            <w:t>ОГЛАВЛЕНИЕ</w:t>
          </w:r>
        </w:p>
        <w:p w14:paraId="6B470AA0" w14:textId="50F5264E" w:rsidR="0073095A" w:rsidRPr="0073095A" w:rsidRDefault="00836FD4" w:rsidP="00B32188">
          <w:pPr>
            <w:pStyle w:val="11"/>
            <w:tabs>
              <w:tab w:val="right" w:leader="dot" w:pos="9395"/>
            </w:tabs>
            <w:spacing w:before="0" w:after="0"/>
            <w:jc w:val="both"/>
            <w:rPr>
              <w:rFonts w:asciiTheme="minorHAnsi" w:eastAsiaTheme="minorEastAsia" w:hAnsiTheme="minorHAnsi" w:cstheme="minorBidi"/>
              <w:noProof/>
              <w:sz w:val="28"/>
              <w:szCs w:val="28"/>
              <w:lang w:val="en-US" w:eastAsia="en-US"/>
            </w:rPr>
          </w:pPr>
          <w:r w:rsidRPr="0077259C">
            <w:rPr>
              <w:sz w:val="28"/>
              <w:szCs w:val="28"/>
            </w:rPr>
            <w:fldChar w:fldCharType="begin"/>
          </w:r>
          <w:r w:rsidRPr="0077259C">
            <w:rPr>
              <w:sz w:val="28"/>
              <w:szCs w:val="28"/>
            </w:rPr>
            <w:instrText xml:space="preserve"> TOC \o "1-3" \h \z \u </w:instrText>
          </w:r>
          <w:r w:rsidRPr="0077259C">
            <w:rPr>
              <w:sz w:val="28"/>
              <w:szCs w:val="28"/>
            </w:rPr>
            <w:fldChar w:fldCharType="separate"/>
          </w:r>
          <w:hyperlink w:anchor="_Toc42193680" w:history="1">
            <w:r w:rsidR="0073095A" w:rsidRPr="0073095A">
              <w:rPr>
                <w:rStyle w:val="ad"/>
                <w:rFonts w:eastAsiaTheme="majorEastAsia"/>
                <w:noProof/>
                <w:sz w:val="28"/>
                <w:szCs w:val="28"/>
              </w:rPr>
              <w:t>ВВЕДЕНИЕ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_Toc42193680 \h </w:instrText>
            </w:r>
            <w:r w:rsidR="0073095A" w:rsidRPr="0073095A">
              <w:rPr>
                <w:noProof/>
                <w:webHidden/>
                <w:sz w:val="28"/>
                <w:szCs w:val="28"/>
              </w:rPr>
            </w:r>
            <w:r w:rsidR="0073095A" w:rsidRPr="0073095A">
              <w:rPr>
                <w:noProof/>
                <w:webHidden/>
                <w:sz w:val="28"/>
                <w:szCs w:val="28"/>
              </w:rPr>
              <w:fldChar w:fldCharType="separate"/>
            </w:r>
            <w:r w:rsidR="00EB4086">
              <w:rPr>
                <w:noProof/>
                <w:webHidden/>
                <w:sz w:val="28"/>
                <w:szCs w:val="28"/>
              </w:rPr>
              <w:t>4</w:t>
            </w:r>
            <w:r w:rsidR="0073095A" w:rsidRPr="0073095A">
              <w:rPr>
                <w:noProof/>
                <w:webHidden/>
                <w:sz w:val="28"/>
                <w:szCs w:val="28"/>
              </w:rPr>
              <w:fldChar w:fldCharType="end"/>
            </w:r>
          </w:hyperlink>
        </w:p>
        <w:p w14:paraId="1F6F7C8F" w14:textId="7DC5F439" w:rsidR="0073095A" w:rsidRPr="0073095A" w:rsidRDefault="005A042B" w:rsidP="00B32188">
          <w:pPr>
            <w:pStyle w:val="11"/>
            <w:tabs>
              <w:tab w:val="left" w:pos="1320"/>
              <w:tab w:val="right" w:leader="dot" w:pos="9395"/>
            </w:tabs>
            <w:spacing w:before="0" w:after="0"/>
            <w:jc w:val="both"/>
            <w:rPr>
              <w:rFonts w:asciiTheme="minorHAnsi" w:eastAsiaTheme="minorEastAsia" w:hAnsiTheme="minorHAnsi" w:cstheme="minorBidi"/>
              <w:noProof/>
              <w:sz w:val="28"/>
              <w:szCs w:val="28"/>
              <w:lang w:val="en-US" w:eastAsia="en-US"/>
            </w:rPr>
          </w:pPr>
          <w:hyperlink w:anchor="_Toc42193681" w:history="1">
            <w:r w:rsidR="0073095A" w:rsidRPr="0073095A">
              <w:rPr>
                <w:rStyle w:val="ad"/>
                <w:rFonts w:eastAsiaTheme="majorEastAsia"/>
                <w:noProof/>
                <w:sz w:val="28"/>
                <w:szCs w:val="28"/>
              </w:rPr>
              <w:t>ГЛАВА 1.</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АНАЛИЗ ПРЕДМЕТНОЙ ОБЛАСТИ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_Toc42193681 \h </w:instrText>
            </w:r>
            <w:r w:rsidR="0073095A" w:rsidRPr="0073095A">
              <w:rPr>
                <w:noProof/>
                <w:webHidden/>
                <w:sz w:val="28"/>
                <w:szCs w:val="28"/>
              </w:rPr>
            </w:r>
            <w:r w:rsidR="0073095A" w:rsidRPr="0073095A">
              <w:rPr>
                <w:noProof/>
                <w:webHidden/>
                <w:sz w:val="28"/>
                <w:szCs w:val="28"/>
              </w:rPr>
              <w:fldChar w:fldCharType="separate"/>
            </w:r>
            <w:r w:rsidR="00EB4086">
              <w:rPr>
                <w:noProof/>
                <w:webHidden/>
                <w:sz w:val="28"/>
                <w:szCs w:val="28"/>
              </w:rPr>
              <w:t>5</w:t>
            </w:r>
            <w:r w:rsidR="0073095A" w:rsidRPr="0073095A">
              <w:rPr>
                <w:noProof/>
                <w:webHidden/>
                <w:sz w:val="28"/>
                <w:szCs w:val="28"/>
              </w:rPr>
              <w:fldChar w:fldCharType="end"/>
            </w:r>
          </w:hyperlink>
        </w:p>
        <w:p w14:paraId="130A4B1A" w14:textId="12D67770" w:rsidR="0073095A" w:rsidRPr="0073095A" w:rsidRDefault="005A042B" w:rsidP="00B32188">
          <w:pPr>
            <w:pStyle w:val="21"/>
            <w:rPr>
              <w:rFonts w:asciiTheme="minorHAnsi" w:eastAsiaTheme="minorEastAsia" w:hAnsiTheme="minorHAnsi" w:cstheme="minorBidi"/>
              <w:noProof/>
              <w:lang w:val="en-US" w:eastAsia="en-US"/>
            </w:rPr>
          </w:pPr>
          <w:hyperlink w:anchor="_Toc42193682" w:history="1">
            <w:r w:rsidR="0073095A" w:rsidRPr="0073095A">
              <w:rPr>
                <w:rStyle w:val="ad"/>
                <w:rFonts w:eastAsiaTheme="majorEastAsia"/>
                <w:noProof/>
                <w:sz w:val="28"/>
                <w:szCs w:val="28"/>
              </w:rPr>
              <w:t>1.1. ТЕРМИНЫ И ОПРЕДЕЛЕНИЯ</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_Toc42193682 \h </w:instrText>
            </w:r>
            <w:r w:rsidR="0073095A" w:rsidRPr="0073095A">
              <w:rPr>
                <w:noProof/>
                <w:webHidden/>
              </w:rPr>
            </w:r>
            <w:r w:rsidR="0073095A" w:rsidRPr="0073095A">
              <w:rPr>
                <w:noProof/>
                <w:webHidden/>
              </w:rPr>
              <w:fldChar w:fldCharType="separate"/>
            </w:r>
            <w:r w:rsidR="00EB4086">
              <w:rPr>
                <w:noProof/>
                <w:webHidden/>
              </w:rPr>
              <w:t>5</w:t>
            </w:r>
            <w:r w:rsidR="0073095A" w:rsidRPr="0073095A">
              <w:rPr>
                <w:noProof/>
                <w:webHidden/>
              </w:rPr>
              <w:fldChar w:fldCharType="end"/>
            </w:r>
          </w:hyperlink>
        </w:p>
        <w:p w14:paraId="0CEFCD0F" w14:textId="3D6443F5" w:rsidR="0073095A" w:rsidRPr="0073095A" w:rsidRDefault="005A042B" w:rsidP="00B32188">
          <w:pPr>
            <w:pStyle w:val="21"/>
            <w:rPr>
              <w:rFonts w:asciiTheme="minorHAnsi" w:eastAsiaTheme="minorEastAsia" w:hAnsiTheme="minorHAnsi" w:cstheme="minorBidi"/>
              <w:noProof/>
              <w:lang w:val="en-US" w:eastAsia="en-US"/>
            </w:rPr>
          </w:pPr>
          <w:hyperlink w:anchor="_Toc42193683" w:history="1">
            <w:r w:rsidR="0073095A" w:rsidRPr="0073095A">
              <w:rPr>
                <w:rStyle w:val="ad"/>
                <w:rFonts w:eastAsiaTheme="majorEastAsia"/>
                <w:noProof/>
                <w:sz w:val="28"/>
                <w:szCs w:val="28"/>
              </w:rPr>
              <w:t>1.2. ОБЩИЙ ПРИНЦИП РАБОТЫ СИСТЕМ ВЕБ-ШАБЛОНОВ</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_Toc42193683 \h </w:instrText>
            </w:r>
            <w:r w:rsidR="0073095A" w:rsidRPr="0073095A">
              <w:rPr>
                <w:noProof/>
                <w:webHidden/>
              </w:rPr>
            </w:r>
            <w:r w:rsidR="0073095A" w:rsidRPr="0073095A">
              <w:rPr>
                <w:noProof/>
                <w:webHidden/>
              </w:rPr>
              <w:fldChar w:fldCharType="separate"/>
            </w:r>
            <w:r w:rsidR="00EB4086">
              <w:rPr>
                <w:noProof/>
                <w:webHidden/>
              </w:rPr>
              <w:t>8</w:t>
            </w:r>
            <w:r w:rsidR="0073095A" w:rsidRPr="0073095A">
              <w:rPr>
                <w:noProof/>
                <w:webHidden/>
              </w:rPr>
              <w:fldChar w:fldCharType="end"/>
            </w:r>
          </w:hyperlink>
        </w:p>
        <w:p w14:paraId="669A7D28" w14:textId="0D9E7C91" w:rsidR="0073095A" w:rsidRPr="0073095A" w:rsidRDefault="005A042B" w:rsidP="00B32188">
          <w:pPr>
            <w:pStyle w:val="21"/>
            <w:rPr>
              <w:rFonts w:asciiTheme="minorHAnsi" w:eastAsiaTheme="minorEastAsia" w:hAnsiTheme="minorHAnsi" w:cstheme="minorBidi"/>
              <w:noProof/>
              <w:lang w:val="en-US" w:eastAsia="en-US"/>
            </w:rPr>
          </w:pPr>
          <w:hyperlink w:anchor="_Toc42193684" w:history="1">
            <w:r w:rsidR="0073095A" w:rsidRPr="0073095A">
              <w:rPr>
                <w:rStyle w:val="ad"/>
                <w:rFonts w:eastAsiaTheme="majorEastAsia"/>
                <w:noProof/>
                <w:sz w:val="28"/>
                <w:szCs w:val="28"/>
              </w:rPr>
              <w:t>1.3. ОБЗОР СУЩЕСТВУЮЩИХ РЕШЕНИЙ</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_Toc42193684 \h </w:instrText>
            </w:r>
            <w:r w:rsidR="0073095A" w:rsidRPr="0073095A">
              <w:rPr>
                <w:noProof/>
                <w:webHidden/>
              </w:rPr>
            </w:r>
            <w:r w:rsidR="0073095A" w:rsidRPr="0073095A">
              <w:rPr>
                <w:noProof/>
                <w:webHidden/>
              </w:rPr>
              <w:fldChar w:fldCharType="separate"/>
            </w:r>
            <w:r w:rsidR="00EB4086">
              <w:rPr>
                <w:noProof/>
                <w:webHidden/>
              </w:rPr>
              <w:t>12</w:t>
            </w:r>
            <w:r w:rsidR="0073095A" w:rsidRPr="0073095A">
              <w:rPr>
                <w:noProof/>
                <w:webHidden/>
              </w:rPr>
              <w:fldChar w:fldCharType="end"/>
            </w:r>
          </w:hyperlink>
        </w:p>
        <w:p w14:paraId="4FC05706" w14:textId="4ADE1097" w:rsidR="0073095A" w:rsidRPr="0073095A" w:rsidRDefault="005A042B" w:rsidP="00B32188">
          <w:pPr>
            <w:pStyle w:val="21"/>
            <w:rPr>
              <w:rFonts w:asciiTheme="minorHAnsi" w:eastAsiaTheme="minorEastAsia" w:hAnsiTheme="minorHAnsi" w:cstheme="minorBidi"/>
              <w:noProof/>
              <w:lang w:val="en-US" w:eastAsia="en-US"/>
            </w:rPr>
          </w:pPr>
          <w:hyperlink w:anchor="_Toc42193685" w:history="1">
            <w:r w:rsidR="00B32188">
              <w:rPr>
                <w:rStyle w:val="ad"/>
                <w:rFonts w:eastAsiaTheme="majorEastAsia"/>
                <w:noProof/>
                <w:sz w:val="28"/>
                <w:szCs w:val="28"/>
              </w:rPr>
              <w:t>1.4. </w:t>
            </w:r>
            <w:r w:rsidR="0073095A" w:rsidRPr="0073095A">
              <w:rPr>
                <w:rStyle w:val="ad"/>
                <w:rFonts w:eastAsiaTheme="majorEastAsia"/>
                <w:noProof/>
                <w:sz w:val="28"/>
                <w:szCs w:val="28"/>
              </w:rPr>
              <w:t>ОСНОВНЫЕ ПРИЧИНЫ НИЗКОЙ ПРОИЗВОДИТЕЛЬНОСТИ ШАБЛОНИЗАТОРОВ</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_Toc42193685 \h </w:instrText>
            </w:r>
            <w:r w:rsidR="0073095A" w:rsidRPr="0073095A">
              <w:rPr>
                <w:noProof/>
                <w:webHidden/>
              </w:rPr>
            </w:r>
            <w:r w:rsidR="0073095A" w:rsidRPr="0073095A">
              <w:rPr>
                <w:noProof/>
                <w:webHidden/>
              </w:rPr>
              <w:fldChar w:fldCharType="separate"/>
            </w:r>
            <w:r w:rsidR="00EB4086">
              <w:rPr>
                <w:noProof/>
                <w:webHidden/>
              </w:rPr>
              <w:t>16</w:t>
            </w:r>
            <w:r w:rsidR="0073095A" w:rsidRPr="0073095A">
              <w:rPr>
                <w:noProof/>
                <w:webHidden/>
              </w:rPr>
              <w:fldChar w:fldCharType="end"/>
            </w:r>
          </w:hyperlink>
        </w:p>
        <w:p w14:paraId="20D765D0" w14:textId="63435800" w:rsidR="0073095A" w:rsidRPr="0073095A" w:rsidRDefault="005A042B" w:rsidP="00B32188">
          <w:pPr>
            <w:pStyle w:val="21"/>
            <w:rPr>
              <w:rFonts w:asciiTheme="minorHAnsi" w:eastAsiaTheme="minorEastAsia" w:hAnsiTheme="minorHAnsi" w:cstheme="minorBidi"/>
              <w:noProof/>
              <w:lang w:val="en-US" w:eastAsia="en-US"/>
            </w:rPr>
          </w:pPr>
          <w:hyperlink w:anchor="_Toc42193686" w:history="1">
            <w:r w:rsidR="0073095A" w:rsidRPr="0073095A">
              <w:rPr>
                <w:rStyle w:val="ad"/>
                <w:rFonts w:eastAsiaTheme="majorEastAsia"/>
                <w:noProof/>
                <w:sz w:val="28"/>
                <w:szCs w:val="28"/>
              </w:rPr>
              <w:t>1.5. ЦЕЛИ И ЗАДАЧИ</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_Toc42193686 \h </w:instrText>
            </w:r>
            <w:r w:rsidR="0073095A" w:rsidRPr="0073095A">
              <w:rPr>
                <w:noProof/>
                <w:webHidden/>
              </w:rPr>
            </w:r>
            <w:r w:rsidR="0073095A" w:rsidRPr="0073095A">
              <w:rPr>
                <w:noProof/>
                <w:webHidden/>
              </w:rPr>
              <w:fldChar w:fldCharType="separate"/>
            </w:r>
            <w:r w:rsidR="00EB4086">
              <w:rPr>
                <w:noProof/>
                <w:webHidden/>
              </w:rPr>
              <w:t>22</w:t>
            </w:r>
            <w:r w:rsidR="0073095A" w:rsidRPr="0073095A">
              <w:rPr>
                <w:noProof/>
                <w:webHidden/>
              </w:rPr>
              <w:fldChar w:fldCharType="end"/>
            </w:r>
          </w:hyperlink>
        </w:p>
        <w:p w14:paraId="02698DDF" w14:textId="2A9D6BF9" w:rsidR="0073095A" w:rsidRPr="0073095A" w:rsidRDefault="005A042B" w:rsidP="00B32188">
          <w:pPr>
            <w:pStyle w:val="11"/>
            <w:tabs>
              <w:tab w:val="left" w:pos="1320"/>
              <w:tab w:val="right" w:leader="dot" w:pos="9395"/>
            </w:tabs>
            <w:spacing w:before="0" w:after="0"/>
            <w:jc w:val="both"/>
            <w:rPr>
              <w:rFonts w:asciiTheme="minorHAnsi" w:eastAsiaTheme="minorEastAsia" w:hAnsiTheme="minorHAnsi" w:cstheme="minorBidi"/>
              <w:noProof/>
              <w:sz w:val="28"/>
              <w:szCs w:val="28"/>
              <w:lang w:val="en-US" w:eastAsia="en-US"/>
            </w:rPr>
          </w:pPr>
          <w:hyperlink w:anchor="_Toc42193687" w:history="1">
            <w:r w:rsidR="0073095A" w:rsidRPr="0073095A">
              <w:rPr>
                <w:rStyle w:val="ad"/>
                <w:rFonts w:eastAsiaTheme="majorEastAsia"/>
                <w:noProof/>
                <w:sz w:val="28"/>
                <w:szCs w:val="28"/>
              </w:rPr>
              <w:t>ГЛАВА 2.</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ИССЛЕДОВАНИЕ ВОЗМОЖНЫХ СПОСОБОВ ПОВЫШЕНИЯ ПРОИЗВОДИТЕЛЬНОСТИ СИСТЕМ ВЕБ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_Toc42193687 \h </w:instrText>
            </w:r>
            <w:r w:rsidR="0073095A" w:rsidRPr="0073095A">
              <w:rPr>
                <w:noProof/>
                <w:webHidden/>
                <w:sz w:val="28"/>
                <w:szCs w:val="28"/>
              </w:rPr>
            </w:r>
            <w:r w:rsidR="0073095A" w:rsidRPr="0073095A">
              <w:rPr>
                <w:noProof/>
                <w:webHidden/>
                <w:sz w:val="28"/>
                <w:szCs w:val="28"/>
              </w:rPr>
              <w:fldChar w:fldCharType="separate"/>
            </w:r>
            <w:r w:rsidR="00EB4086">
              <w:rPr>
                <w:noProof/>
                <w:webHidden/>
                <w:sz w:val="28"/>
                <w:szCs w:val="28"/>
              </w:rPr>
              <w:t>24</w:t>
            </w:r>
            <w:r w:rsidR="0073095A" w:rsidRPr="0073095A">
              <w:rPr>
                <w:noProof/>
                <w:webHidden/>
                <w:sz w:val="28"/>
                <w:szCs w:val="28"/>
              </w:rPr>
              <w:fldChar w:fldCharType="end"/>
            </w:r>
          </w:hyperlink>
        </w:p>
        <w:p w14:paraId="2674450F" w14:textId="6DE0FFEA" w:rsidR="0073095A" w:rsidRPr="0073095A" w:rsidRDefault="005A042B" w:rsidP="00B32188">
          <w:pPr>
            <w:pStyle w:val="21"/>
            <w:rPr>
              <w:rFonts w:asciiTheme="minorHAnsi" w:eastAsiaTheme="minorEastAsia" w:hAnsiTheme="minorHAnsi" w:cstheme="minorBidi"/>
              <w:noProof/>
              <w:lang w:val="en-US" w:eastAsia="en-US"/>
            </w:rPr>
          </w:pPr>
          <w:hyperlink w:anchor="_Toc42193688" w:history="1">
            <w:r w:rsidR="00B32188">
              <w:rPr>
                <w:rStyle w:val="ad"/>
                <w:rFonts w:eastAsiaTheme="majorEastAsia"/>
                <w:noProof/>
                <w:sz w:val="28"/>
                <w:szCs w:val="28"/>
              </w:rPr>
              <w:t>2.1. </w:t>
            </w:r>
            <w:r w:rsidR="0073095A" w:rsidRPr="0073095A">
              <w:rPr>
                <w:rStyle w:val="ad"/>
                <w:rFonts w:eastAsiaTheme="majorEastAsia"/>
                <w:noProof/>
                <w:sz w:val="28"/>
                <w:szCs w:val="28"/>
              </w:rPr>
              <w:t>УСТРАНЕНИЕ ПРИЧИНЫ НИЗКОЙ ПРОИЗВОДИТЕЛЬНОСТИ, СВЯЗАННОЙ С ИСПОЛЬЗОВАНИЕМ ИНТЕРПРЕТАТОРОВ</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_Toc42193688 \h </w:instrText>
            </w:r>
            <w:r w:rsidR="0073095A" w:rsidRPr="0073095A">
              <w:rPr>
                <w:noProof/>
                <w:webHidden/>
              </w:rPr>
            </w:r>
            <w:r w:rsidR="0073095A" w:rsidRPr="0073095A">
              <w:rPr>
                <w:noProof/>
                <w:webHidden/>
              </w:rPr>
              <w:fldChar w:fldCharType="separate"/>
            </w:r>
            <w:r w:rsidR="00EB4086">
              <w:rPr>
                <w:noProof/>
                <w:webHidden/>
              </w:rPr>
              <w:t>24</w:t>
            </w:r>
            <w:r w:rsidR="0073095A" w:rsidRPr="0073095A">
              <w:rPr>
                <w:noProof/>
                <w:webHidden/>
              </w:rPr>
              <w:fldChar w:fldCharType="end"/>
            </w:r>
          </w:hyperlink>
        </w:p>
        <w:p w14:paraId="558A07E6" w14:textId="3CAC7F07" w:rsidR="0073095A" w:rsidRPr="0073095A" w:rsidRDefault="005A042B" w:rsidP="00B32188">
          <w:pPr>
            <w:pStyle w:val="21"/>
            <w:rPr>
              <w:rFonts w:asciiTheme="minorHAnsi" w:eastAsiaTheme="minorEastAsia" w:hAnsiTheme="minorHAnsi" w:cstheme="minorBidi"/>
              <w:noProof/>
              <w:lang w:val="en-US" w:eastAsia="en-US"/>
            </w:rPr>
          </w:pPr>
          <w:hyperlink w:anchor="_Toc42193689" w:history="1">
            <w:r w:rsidR="0073095A" w:rsidRPr="0073095A">
              <w:rPr>
                <w:rStyle w:val="ad"/>
                <w:rFonts w:eastAsiaTheme="majorEastAsia"/>
                <w:noProof/>
                <w:sz w:val="28"/>
                <w:szCs w:val="28"/>
              </w:rPr>
              <w:t>2.2. УМЕНЬШЕНИЕ ОПЕРАЦИЙ ПО ВЫДЕЛЕНИЮ ПАМЯТИ</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_Toc42193689 \h </w:instrText>
            </w:r>
            <w:r w:rsidR="0073095A" w:rsidRPr="0073095A">
              <w:rPr>
                <w:noProof/>
                <w:webHidden/>
              </w:rPr>
            </w:r>
            <w:r w:rsidR="0073095A" w:rsidRPr="0073095A">
              <w:rPr>
                <w:noProof/>
                <w:webHidden/>
              </w:rPr>
              <w:fldChar w:fldCharType="separate"/>
            </w:r>
            <w:r w:rsidR="00EB4086">
              <w:rPr>
                <w:noProof/>
                <w:webHidden/>
              </w:rPr>
              <w:t>26</w:t>
            </w:r>
            <w:r w:rsidR="0073095A" w:rsidRPr="0073095A">
              <w:rPr>
                <w:noProof/>
                <w:webHidden/>
              </w:rPr>
              <w:fldChar w:fldCharType="end"/>
            </w:r>
          </w:hyperlink>
        </w:p>
        <w:p w14:paraId="2B5DDCEB" w14:textId="3A2BEC8E" w:rsidR="0073095A" w:rsidRPr="0073095A" w:rsidRDefault="005A042B" w:rsidP="00B32188">
          <w:pPr>
            <w:pStyle w:val="21"/>
            <w:rPr>
              <w:rFonts w:asciiTheme="minorHAnsi" w:eastAsiaTheme="minorEastAsia" w:hAnsiTheme="minorHAnsi" w:cstheme="minorBidi"/>
              <w:noProof/>
              <w:lang w:val="en-US" w:eastAsia="en-US"/>
            </w:rPr>
          </w:pPr>
          <w:hyperlink w:anchor="_Toc42193690" w:history="1">
            <w:r w:rsidR="0073095A" w:rsidRPr="0073095A">
              <w:rPr>
                <w:rStyle w:val="ad"/>
                <w:rFonts w:eastAsiaTheme="majorEastAsia"/>
                <w:noProof/>
                <w:sz w:val="28"/>
                <w:szCs w:val="28"/>
              </w:rPr>
              <w:t>2.3. АЛЬТЕРНАТИВА СБОРЩИКУ МУСОРА</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_Toc42193690 \h </w:instrText>
            </w:r>
            <w:r w:rsidR="0073095A" w:rsidRPr="0073095A">
              <w:rPr>
                <w:noProof/>
                <w:webHidden/>
              </w:rPr>
            </w:r>
            <w:r w:rsidR="0073095A" w:rsidRPr="0073095A">
              <w:rPr>
                <w:noProof/>
                <w:webHidden/>
              </w:rPr>
              <w:fldChar w:fldCharType="separate"/>
            </w:r>
            <w:r w:rsidR="00EB4086">
              <w:rPr>
                <w:noProof/>
                <w:webHidden/>
              </w:rPr>
              <w:t>29</w:t>
            </w:r>
            <w:r w:rsidR="0073095A" w:rsidRPr="0073095A">
              <w:rPr>
                <w:noProof/>
                <w:webHidden/>
              </w:rPr>
              <w:fldChar w:fldCharType="end"/>
            </w:r>
          </w:hyperlink>
        </w:p>
        <w:p w14:paraId="4AF0FF75" w14:textId="33E53E7F" w:rsidR="0073095A" w:rsidRPr="0073095A" w:rsidRDefault="005A042B" w:rsidP="00B32188">
          <w:pPr>
            <w:pStyle w:val="21"/>
            <w:rPr>
              <w:rFonts w:asciiTheme="minorHAnsi" w:eastAsiaTheme="minorEastAsia" w:hAnsiTheme="minorHAnsi" w:cstheme="minorBidi"/>
              <w:noProof/>
              <w:lang w:val="en-US" w:eastAsia="en-US"/>
            </w:rPr>
          </w:pPr>
          <w:hyperlink w:anchor="_Toc42193691" w:history="1">
            <w:r w:rsidR="00B32188">
              <w:rPr>
                <w:rStyle w:val="ad"/>
                <w:rFonts w:eastAsiaTheme="majorEastAsia"/>
                <w:noProof/>
                <w:sz w:val="28"/>
                <w:szCs w:val="28"/>
              </w:rPr>
              <w:t>2.4. </w:t>
            </w:r>
            <w:r w:rsidR="0073095A" w:rsidRPr="0073095A">
              <w:rPr>
                <w:rStyle w:val="ad"/>
                <w:rFonts w:eastAsiaTheme="majorEastAsia"/>
                <w:noProof/>
                <w:sz w:val="28"/>
                <w:szCs w:val="28"/>
              </w:rPr>
              <w:t>КЕШИРОВАНИЕ НАИБОЛЕЕ ЧАСТО ИСПОЛЬЗУЕМЫХ ШАБЛОНОВ</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_Toc42193691 \h </w:instrText>
            </w:r>
            <w:r w:rsidR="0073095A" w:rsidRPr="0073095A">
              <w:rPr>
                <w:noProof/>
                <w:webHidden/>
              </w:rPr>
            </w:r>
            <w:r w:rsidR="0073095A" w:rsidRPr="0073095A">
              <w:rPr>
                <w:noProof/>
                <w:webHidden/>
              </w:rPr>
              <w:fldChar w:fldCharType="separate"/>
            </w:r>
            <w:r w:rsidR="00EB4086">
              <w:rPr>
                <w:noProof/>
                <w:webHidden/>
              </w:rPr>
              <w:t>31</w:t>
            </w:r>
            <w:r w:rsidR="0073095A" w:rsidRPr="0073095A">
              <w:rPr>
                <w:noProof/>
                <w:webHidden/>
              </w:rPr>
              <w:fldChar w:fldCharType="end"/>
            </w:r>
          </w:hyperlink>
        </w:p>
        <w:p w14:paraId="1A850E69" w14:textId="6FD1406C" w:rsidR="0073095A" w:rsidRPr="0073095A" w:rsidRDefault="005A042B" w:rsidP="00B32188">
          <w:pPr>
            <w:pStyle w:val="21"/>
            <w:rPr>
              <w:rFonts w:asciiTheme="minorHAnsi" w:eastAsiaTheme="minorEastAsia" w:hAnsiTheme="minorHAnsi" w:cstheme="minorBidi"/>
              <w:noProof/>
              <w:lang w:val="en-US" w:eastAsia="en-US"/>
            </w:rPr>
          </w:pPr>
          <w:hyperlink w:anchor="_Toc42193692" w:history="1">
            <w:r w:rsidR="0073095A" w:rsidRPr="0073095A">
              <w:rPr>
                <w:rStyle w:val="ad"/>
                <w:rFonts w:eastAsiaTheme="majorEastAsia"/>
                <w:noProof/>
                <w:sz w:val="28"/>
                <w:szCs w:val="28"/>
              </w:rPr>
              <w:t>2.5. РЕШЕНИЕ ПРОБЛЕМЫ ПРОСТОЯ СИСТЕМНЫХ РЕСУРСОВ</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_Toc42193692 \h </w:instrText>
            </w:r>
            <w:r w:rsidR="0073095A" w:rsidRPr="0073095A">
              <w:rPr>
                <w:noProof/>
                <w:webHidden/>
              </w:rPr>
            </w:r>
            <w:r w:rsidR="0073095A" w:rsidRPr="0073095A">
              <w:rPr>
                <w:noProof/>
                <w:webHidden/>
              </w:rPr>
              <w:fldChar w:fldCharType="separate"/>
            </w:r>
            <w:r w:rsidR="00EB4086">
              <w:rPr>
                <w:noProof/>
                <w:webHidden/>
              </w:rPr>
              <w:t>33</w:t>
            </w:r>
            <w:r w:rsidR="0073095A" w:rsidRPr="0073095A">
              <w:rPr>
                <w:noProof/>
                <w:webHidden/>
              </w:rPr>
              <w:fldChar w:fldCharType="end"/>
            </w:r>
          </w:hyperlink>
        </w:p>
        <w:p w14:paraId="7D86A2FD" w14:textId="4FB5FF06" w:rsidR="0073095A" w:rsidRPr="0073095A" w:rsidRDefault="005A042B" w:rsidP="00B32188">
          <w:pPr>
            <w:pStyle w:val="21"/>
            <w:rPr>
              <w:rFonts w:asciiTheme="minorHAnsi" w:eastAsiaTheme="minorEastAsia" w:hAnsiTheme="minorHAnsi" w:cstheme="minorBidi"/>
              <w:noProof/>
              <w:lang w:val="en-US" w:eastAsia="en-US"/>
            </w:rPr>
          </w:pPr>
          <w:hyperlink w:anchor="_Toc42193693" w:history="1">
            <w:r w:rsidR="0073095A" w:rsidRPr="0073095A">
              <w:rPr>
                <w:rStyle w:val="ad"/>
                <w:rFonts w:eastAsiaTheme="majorEastAsia"/>
                <w:noProof/>
                <w:sz w:val="28"/>
                <w:szCs w:val="28"/>
              </w:rPr>
              <w:t>2.6. ВЫБОР ЯЗЫКА ПРОГРАММИРОВАНИЯ</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_Toc42193693 \h </w:instrText>
            </w:r>
            <w:r w:rsidR="0073095A" w:rsidRPr="0073095A">
              <w:rPr>
                <w:noProof/>
                <w:webHidden/>
              </w:rPr>
            </w:r>
            <w:r w:rsidR="0073095A" w:rsidRPr="0073095A">
              <w:rPr>
                <w:noProof/>
                <w:webHidden/>
              </w:rPr>
              <w:fldChar w:fldCharType="separate"/>
            </w:r>
            <w:r w:rsidR="00EB4086">
              <w:rPr>
                <w:noProof/>
                <w:webHidden/>
              </w:rPr>
              <w:t>35</w:t>
            </w:r>
            <w:r w:rsidR="0073095A" w:rsidRPr="0073095A">
              <w:rPr>
                <w:noProof/>
                <w:webHidden/>
              </w:rPr>
              <w:fldChar w:fldCharType="end"/>
            </w:r>
          </w:hyperlink>
        </w:p>
        <w:p w14:paraId="3127C3BD" w14:textId="2C6FB71B" w:rsidR="0073095A" w:rsidRPr="0073095A" w:rsidRDefault="005A042B" w:rsidP="00B32188">
          <w:pPr>
            <w:pStyle w:val="21"/>
            <w:rPr>
              <w:rFonts w:asciiTheme="minorHAnsi" w:eastAsiaTheme="minorEastAsia" w:hAnsiTheme="minorHAnsi" w:cstheme="minorBidi"/>
              <w:noProof/>
              <w:lang w:val="en-US" w:eastAsia="en-US"/>
            </w:rPr>
          </w:pPr>
          <w:hyperlink w:anchor="_Toc42193694" w:history="1">
            <w:r w:rsidR="0073095A" w:rsidRPr="0073095A">
              <w:rPr>
                <w:rStyle w:val="ad"/>
                <w:rFonts w:eastAsiaTheme="majorEastAsia"/>
                <w:noProof/>
                <w:sz w:val="28"/>
                <w:szCs w:val="28"/>
              </w:rPr>
              <w:t>2.7.</w:t>
            </w:r>
            <w:r w:rsidR="00B32188">
              <w:rPr>
                <w:rStyle w:val="ad"/>
                <w:rFonts w:eastAsiaTheme="majorEastAsia"/>
                <w:noProof/>
                <w:sz w:val="28"/>
                <w:szCs w:val="28"/>
                <w:lang w:val="en-US"/>
              </w:rPr>
              <w:t> </w:t>
            </w:r>
            <w:r w:rsidR="0073095A" w:rsidRPr="0073095A">
              <w:rPr>
                <w:rStyle w:val="ad"/>
                <w:rFonts w:eastAsiaTheme="majorEastAsia"/>
                <w:noProof/>
                <w:sz w:val="28"/>
                <w:szCs w:val="28"/>
                <w:lang w:val="en-US"/>
              </w:rPr>
              <w:t>RESTFUL</w:t>
            </w:r>
            <w:r w:rsidR="0073095A" w:rsidRPr="0073095A">
              <w:rPr>
                <w:rStyle w:val="ad"/>
                <w:rFonts w:eastAsiaTheme="majorEastAsia"/>
                <w:noProof/>
                <w:sz w:val="28"/>
                <w:szCs w:val="28"/>
              </w:rPr>
              <w:t xml:space="preserve"> СЕРВИС, ВЫПОЛНЯЮЩИЙ РОЛЬ СИСТЕМЫ ВЕБ ШАБЛОНОВ</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_Toc42193694 \h </w:instrText>
            </w:r>
            <w:r w:rsidR="0073095A" w:rsidRPr="0073095A">
              <w:rPr>
                <w:noProof/>
                <w:webHidden/>
              </w:rPr>
            </w:r>
            <w:r w:rsidR="0073095A" w:rsidRPr="0073095A">
              <w:rPr>
                <w:noProof/>
                <w:webHidden/>
              </w:rPr>
              <w:fldChar w:fldCharType="separate"/>
            </w:r>
            <w:r w:rsidR="00EB4086">
              <w:rPr>
                <w:noProof/>
                <w:webHidden/>
              </w:rPr>
              <w:t>39</w:t>
            </w:r>
            <w:r w:rsidR="0073095A" w:rsidRPr="0073095A">
              <w:rPr>
                <w:noProof/>
                <w:webHidden/>
              </w:rPr>
              <w:fldChar w:fldCharType="end"/>
            </w:r>
          </w:hyperlink>
        </w:p>
        <w:p w14:paraId="5D8CFF01" w14:textId="5413ABC9" w:rsidR="0073095A" w:rsidRPr="0073095A" w:rsidRDefault="005A042B" w:rsidP="00B32188">
          <w:pPr>
            <w:pStyle w:val="11"/>
            <w:tabs>
              <w:tab w:val="left" w:pos="1320"/>
              <w:tab w:val="right" w:leader="dot" w:pos="9395"/>
            </w:tabs>
            <w:spacing w:before="0" w:after="0"/>
            <w:jc w:val="both"/>
            <w:rPr>
              <w:rFonts w:asciiTheme="minorHAnsi" w:eastAsiaTheme="minorEastAsia" w:hAnsiTheme="minorHAnsi" w:cstheme="minorBidi"/>
              <w:noProof/>
              <w:sz w:val="28"/>
              <w:szCs w:val="28"/>
              <w:lang w:val="en-US" w:eastAsia="en-US"/>
            </w:rPr>
          </w:pPr>
          <w:hyperlink w:anchor="_Toc42193695" w:history="1">
            <w:r w:rsidR="0073095A" w:rsidRPr="0073095A">
              <w:rPr>
                <w:rStyle w:val="ad"/>
                <w:rFonts w:eastAsiaTheme="majorEastAsia"/>
                <w:noProof/>
                <w:sz w:val="28"/>
                <w:szCs w:val="28"/>
              </w:rPr>
              <w:t>ГЛАВА 3.</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ПРОЕКТИРОВАНИЕ СЕРВИСА ПО ПРЕДОСТАВЛЕНИЮ УСЛУГ СИСТЕМЫ ВЕБ-ШАБЛОНОВ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_Toc42193695 \h </w:instrText>
            </w:r>
            <w:r w:rsidR="0073095A" w:rsidRPr="0073095A">
              <w:rPr>
                <w:noProof/>
                <w:webHidden/>
                <w:sz w:val="28"/>
                <w:szCs w:val="28"/>
              </w:rPr>
            </w:r>
            <w:r w:rsidR="0073095A" w:rsidRPr="0073095A">
              <w:rPr>
                <w:noProof/>
                <w:webHidden/>
                <w:sz w:val="28"/>
                <w:szCs w:val="28"/>
              </w:rPr>
              <w:fldChar w:fldCharType="separate"/>
            </w:r>
            <w:r w:rsidR="00EB4086">
              <w:rPr>
                <w:noProof/>
                <w:webHidden/>
                <w:sz w:val="28"/>
                <w:szCs w:val="28"/>
              </w:rPr>
              <w:t>41</w:t>
            </w:r>
            <w:r w:rsidR="0073095A" w:rsidRPr="0073095A">
              <w:rPr>
                <w:noProof/>
                <w:webHidden/>
                <w:sz w:val="28"/>
                <w:szCs w:val="28"/>
              </w:rPr>
              <w:fldChar w:fldCharType="end"/>
            </w:r>
          </w:hyperlink>
        </w:p>
        <w:p w14:paraId="051F9EEF" w14:textId="7852C434" w:rsidR="0073095A" w:rsidRPr="0073095A" w:rsidRDefault="005A042B" w:rsidP="00B32188">
          <w:pPr>
            <w:pStyle w:val="21"/>
            <w:rPr>
              <w:rFonts w:asciiTheme="minorHAnsi" w:eastAsiaTheme="minorEastAsia" w:hAnsiTheme="minorHAnsi" w:cstheme="minorBidi"/>
              <w:noProof/>
              <w:lang w:val="en-US" w:eastAsia="en-US"/>
            </w:rPr>
          </w:pPr>
          <w:hyperlink w:anchor="_Toc42193696" w:history="1">
            <w:r w:rsidR="00B32188">
              <w:rPr>
                <w:rStyle w:val="ad"/>
                <w:rFonts w:eastAsiaTheme="majorEastAsia"/>
                <w:noProof/>
                <w:sz w:val="28"/>
                <w:szCs w:val="28"/>
              </w:rPr>
              <w:t>3.1. </w:t>
            </w:r>
            <w:r w:rsidR="0073095A" w:rsidRPr="0073095A">
              <w:rPr>
                <w:rStyle w:val="ad"/>
                <w:rFonts w:eastAsiaTheme="majorEastAsia"/>
                <w:noProof/>
                <w:sz w:val="28"/>
                <w:szCs w:val="28"/>
              </w:rPr>
              <w:t>ТРЕБОВАНИЯ, ПРЕДЪЯВЛЯЕМЫЕ К КАЧЕСТВУ РАЗРАБАТЫВАЕМОЙ СИСТЕМЫ</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_Toc42193696 \h </w:instrText>
            </w:r>
            <w:r w:rsidR="0073095A" w:rsidRPr="0073095A">
              <w:rPr>
                <w:noProof/>
                <w:webHidden/>
              </w:rPr>
            </w:r>
            <w:r w:rsidR="0073095A" w:rsidRPr="0073095A">
              <w:rPr>
                <w:noProof/>
                <w:webHidden/>
              </w:rPr>
              <w:fldChar w:fldCharType="separate"/>
            </w:r>
            <w:r w:rsidR="00EB4086">
              <w:rPr>
                <w:noProof/>
                <w:webHidden/>
              </w:rPr>
              <w:t>41</w:t>
            </w:r>
            <w:r w:rsidR="0073095A" w:rsidRPr="0073095A">
              <w:rPr>
                <w:noProof/>
                <w:webHidden/>
              </w:rPr>
              <w:fldChar w:fldCharType="end"/>
            </w:r>
          </w:hyperlink>
        </w:p>
        <w:p w14:paraId="2920FAF0" w14:textId="55848381" w:rsidR="0073095A" w:rsidRPr="0073095A" w:rsidRDefault="005A042B" w:rsidP="00B32188">
          <w:pPr>
            <w:pStyle w:val="21"/>
            <w:rPr>
              <w:rFonts w:asciiTheme="minorHAnsi" w:eastAsiaTheme="minorEastAsia" w:hAnsiTheme="minorHAnsi" w:cstheme="minorBidi"/>
              <w:noProof/>
              <w:lang w:val="en-US" w:eastAsia="en-US"/>
            </w:rPr>
          </w:pPr>
          <w:hyperlink w:anchor="_Toc42193697" w:history="1">
            <w:r w:rsidR="0073095A" w:rsidRPr="0073095A">
              <w:rPr>
                <w:rStyle w:val="ad"/>
                <w:rFonts w:eastAsiaTheme="majorEastAsia"/>
                <w:noProof/>
                <w:sz w:val="28"/>
                <w:szCs w:val="28"/>
              </w:rPr>
              <w:t>3.2. МОДЕЛИРОВАНИЕ РАБОТЫ СЕРВИСА</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_Toc42193697 \h </w:instrText>
            </w:r>
            <w:r w:rsidR="0073095A" w:rsidRPr="0073095A">
              <w:rPr>
                <w:noProof/>
                <w:webHidden/>
              </w:rPr>
            </w:r>
            <w:r w:rsidR="0073095A" w:rsidRPr="0073095A">
              <w:rPr>
                <w:noProof/>
                <w:webHidden/>
              </w:rPr>
              <w:fldChar w:fldCharType="separate"/>
            </w:r>
            <w:r w:rsidR="00EB4086">
              <w:rPr>
                <w:noProof/>
                <w:webHidden/>
              </w:rPr>
              <w:t>43</w:t>
            </w:r>
            <w:r w:rsidR="0073095A" w:rsidRPr="0073095A">
              <w:rPr>
                <w:noProof/>
                <w:webHidden/>
              </w:rPr>
              <w:fldChar w:fldCharType="end"/>
            </w:r>
          </w:hyperlink>
        </w:p>
        <w:p w14:paraId="714780EE" w14:textId="757C6465" w:rsidR="0073095A" w:rsidRPr="0073095A" w:rsidRDefault="005A042B" w:rsidP="00B32188">
          <w:pPr>
            <w:pStyle w:val="21"/>
            <w:rPr>
              <w:rFonts w:asciiTheme="minorHAnsi" w:eastAsiaTheme="minorEastAsia" w:hAnsiTheme="minorHAnsi" w:cstheme="minorBidi"/>
              <w:noProof/>
              <w:lang w:val="en-US" w:eastAsia="en-US"/>
            </w:rPr>
          </w:pPr>
          <w:hyperlink w:anchor="_Toc42193698" w:history="1">
            <w:r w:rsidR="0073095A" w:rsidRPr="0073095A">
              <w:rPr>
                <w:rStyle w:val="ad"/>
                <w:rFonts w:eastAsiaTheme="majorEastAsia"/>
                <w:noProof/>
                <w:sz w:val="28"/>
                <w:szCs w:val="28"/>
              </w:rPr>
              <w:t>3.3. ВЫБОР ИНСТРУМЕНТОВ</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_Toc42193698 \h </w:instrText>
            </w:r>
            <w:r w:rsidR="0073095A" w:rsidRPr="0073095A">
              <w:rPr>
                <w:noProof/>
                <w:webHidden/>
              </w:rPr>
            </w:r>
            <w:r w:rsidR="0073095A" w:rsidRPr="0073095A">
              <w:rPr>
                <w:noProof/>
                <w:webHidden/>
              </w:rPr>
              <w:fldChar w:fldCharType="separate"/>
            </w:r>
            <w:r w:rsidR="00EB4086">
              <w:rPr>
                <w:noProof/>
                <w:webHidden/>
              </w:rPr>
              <w:t>51</w:t>
            </w:r>
            <w:r w:rsidR="0073095A" w:rsidRPr="0073095A">
              <w:rPr>
                <w:noProof/>
                <w:webHidden/>
              </w:rPr>
              <w:fldChar w:fldCharType="end"/>
            </w:r>
          </w:hyperlink>
        </w:p>
        <w:p w14:paraId="5F2A300E" w14:textId="4E180D39" w:rsidR="0073095A" w:rsidRPr="0073095A" w:rsidRDefault="005A042B" w:rsidP="00B32188">
          <w:pPr>
            <w:pStyle w:val="21"/>
            <w:rPr>
              <w:rFonts w:asciiTheme="minorHAnsi" w:eastAsiaTheme="minorEastAsia" w:hAnsiTheme="minorHAnsi" w:cstheme="minorBidi"/>
              <w:noProof/>
              <w:lang w:val="en-US" w:eastAsia="en-US"/>
            </w:rPr>
          </w:pPr>
          <w:hyperlink w:anchor="_Toc42193699" w:history="1">
            <w:r w:rsidR="0073095A" w:rsidRPr="0073095A">
              <w:rPr>
                <w:rStyle w:val="ad"/>
                <w:rFonts w:eastAsiaTheme="majorEastAsia"/>
                <w:noProof/>
                <w:sz w:val="28"/>
                <w:szCs w:val="28"/>
              </w:rPr>
              <w:t>3.4. РАЗРАБОТКА СЕРВИСА</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_Toc42193699 \h </w:instrText>
            </w:r>
            <w:r w:rsidR="0073095A" w:rsidRPr="0073095A">
              <w:rPr>
                <w:noProof/>
                <w:webHidden/>
              </w:rPr>
            </w:r>
            <w:r w:rsidR="0073095A" w:rsidRPr="0073095A">
              <w:rPr>
                <w:noProof/>
                <w:webHidden/>
              </w:rPr>
              <w:fldChar w:fldCharType="separate"/>
            </w:r>
            <w:r w:rsidR="00EB4086">
              <w:rPr>
                <w:noProof/>
                <w:webHidden/>
              </w:rPr>
              <w:t>53</w:t>
            </w:r>
            <w:r w:rsidR="0073095A" w:rsidRPr="0073095A">
              <w:rPr>
                <w:noProof/>
                <w:webHidden/>
              </w:rPr>
              <w:fldChar w:fldCharType="end"/>
            </w:r>
          </w:hyperlink>
        </w:p>
        <w:p w14:paraId="70828431" w14:textId="63460086" w:rsidR="0073095A" w:rsidRPr="0073095A" w:rsidRDefault="005A042B" w:rsidP="00B32188">
          <w:pPr>
            <w:pStyle w:val="21"/>
            <w:rPr>
              <w:rFonts w:asciiTheme="minorHAnsi" w:eastAsiaTheme="minorEastAsia" w:hAnsiTheme="minorHAnsi" w:cstheme="minorBidi"/>
              <w:noProof/>
              <w:lang w:val="en-US" w:eastAsia="en-US"/>
            </w:rPr>
          </w:pPr>
          <w:hyperlink w:anchor="_Toc42193700" w:history="1">
            <w:r w:rsidR="0073095A" w:rsidRPr="0073095A">
              <w:rPr>
                <w:rStyle w:val="ad"/>
                <w:rFonts w:eastAsiaTheme="majorEastAsia"/>
                <w:noProof/>
                <w:sz w:val="28"/>
                <w:szCs w:val="28"/>
              </w:rPr>
              <w:t>3.5. РЕЗУЛЬТАТ РАЗРАБОТКИ, ОЦЕНКА ПРОИЗВОДИТЕЛЬНОСТИ</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_Toc42193700 \h </w:instrText>
            </w:r>
            <w:r w:rsidR="0073095A" w:rsidRPr="0073095A">
              <w:rPr>
                <w:noProof/>
                <w:webHidden/>
              </w:rPr>
            </w:r>
            <w:r w:rsidR="0073095A" w:rsidRPr="0073095A">
              <w:rPr>
                <w:noProof/>
                <w:webHidden/>
              </w:rPr>
              <w:fldChar w:fldCharType="separate"/>
            </w:r>
            <w:r w:rsidR="00EB4086">
              <w:rPr>
                <w:noProof/>
                <w:webHidden/>
              </w:rPr>
              <w:t>63</w:t>
            </w:r>
            <w:r w:rsidR="0073095A" w:rsidRPr="0073095A">
              <w:rPr>
                <w:noProof/>
                <w:webHidden/>
              </w:rPr>
              <w:fldChar w:fldCharType="end"/>
            </w:r>
          </w:hyperlink>
        </w:p>
        <w:p w14:paraId="5A163659" w14:textId="7A108E19" w:rsidR="0073095A" w:rsidRPr="0073095A" w:rsidRDefault="005A042B" w:rsidP="00B32188">
          <w:pPr>
            <w:pStyle w:val="21"/>
            <w:rPr>
              <w:rFonts w:asciiTheme="minorHAnsi" w:eastAsiaTheme="minorEastAsia" w:hAnsiTheme="minorHAnsi" w:cstheme="minorBidi"/>
              <w:noProof/>
              <w:lang w:val="en-US" w:eastAsia="en-US"/>
            </w:rPr>
          </w:pPr>
          <w:hyperlink w:anchor="_Toc42193701" w:history="1">
            <w:r w:rsidR="0073095A" w:rsidRPr="0073095A">
              <w:rPr>
                <w:rStyle w:val="ad"/>
                <w:rFonts w:eastAsiaTheme="majorEastAsia"/>
                <w:noProof/>
                <w:sz w:val="28"/>
                <w:szCs w:val="28"/>
              </w:rPr>
              <w:t>3.6. ПОТЕНЦИАЛ К МАСШТАБИРОВАНИЮ</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_Toc42193701 \h </w:instrText>
            </w:r>
            <w:r w:rsidR="0073095A" w:rsidRPr="0073095A">
              <w:rPr>
                <w:noProof/>
                <w:webHidden/>
              </w:rPr>
            </w:r>
            <w:r w:rsidR="0073095A" w:rsidRPr="0073095A">
              <w:rPr>
                <w:noProof/>
                <w:webHidden/>
              </w:rPr>
              <w:fldChar w:fldCharType="separate"/>
            </w:r>
            <w:r w:rsidR="00EB4086">
              <w:rPr>
                <w:noProof/>
                <w:webHidden/>
              </w:rPr>
              <w:t>71</w:t>
            </w:r>
            <w:r w:rsidR="0073095A" w:rsidRPr="0073095A">
              <w:rPr>
                <w:noProof/>
                <w:webHidden/>
              </w:rPr>
              <w:fldChar w:fldCharType="end"/>
            </w:r>
          </w:hyperlink>
        </w:p>
        <w:p w14:paraId="212FD990" w14:textId="6B1DE8B7" w:rsidR="0073095A" w:rsidRPr="0073095A" w:rsidRDefault="005A042B" w:rsidP="00B32188">
          <w:pPr>
            <w:pStyle w:val="21"/>
            <w:rPr>
              <w:rFonts w:asciiTheme="minorHAnsi" w:eastAsiaTheme="minorEastAsia" w:hAnsiTheme="minorHAnsi" w:cstheme="minorBidi"/>
              <w:noProof/>
              <w:lang w:val="en-US" w:eastAsia="en-US"/>
            </w:rPr>
          </w:pPr>
          <w:hyperlink w:anchor="_Toc42193702" w:history="1">
            <w:r w:rsidR="0073095A" w:rsidRPr="0073095A">
              <w:rPr>
                <w:rStyle w:val="ad"/>
                <w:rFonts w:eastAsiaTheme="majorEastAsia"/>
                <w:noProof/>
                <w:sz w:val="28"/>
                <w:szCs w:val="28"/>
                <w:lang w:bidi="ru-RU"/>
              </w:rPr>
              <w:t>3.7. ВНЕДРЕНИЕ</w:t>
            </w:r>
            <w:r w:rsidR="0073095A" w:rsidRPr="0073095A">
              <w:rPr>
                <w:noProof/>
                <w:webHidden/>
              </w:rPr>
              <w:tab/>
            </w:r>
            <w:r w:rsidR="0073095A" w:rsidRPr="0073095A">
              <w:rPr>
                <w:noProof/>
                <w:webHidden/>
              </w:rPr>
              <w:fldChar w:fldCharType="begin"/>
            </w:r>
            <w:r w:rsidR="0073095A" w:rsidRPr="0073095A">
              <w:rPr>
                <w:noProof/>
                <w:webHidden/>
              </w:rPr>
              <w:instrText xml:space="preserve"> PAGEREF _Toc42193702 \h </w:instrText>
            </w:r>
            <w:r w:rsidR="0073095A" w:rsidRPr="0073095A">
              <w:rPr>
                <w:noProof/>
                <w:webHidden/>
              </w:rPr>
            </w:r>
            <w:r w:rsidR="0073095A" w:rsidRPr="0073095A">
              <w:rPr>
                <w:noProof/>
                <w:webHidden/>
              </w:rPr>
              <w:fldChar w:fldCharType="separate"/>
            </w:r>
            <w:r w:rsidR="00EB4086">
              <w:rPr>
                <w:noProof/>
                <w:webHidden/>
              </w:rPr>
              <w:t>73</w:t>
            </w:r>
            <w:r w:rsidR="0073095A" w:rsidRPr="0073095A">
              <w:rPr>
                <w:noProof/>
                <w:webHidden/>
              </w:rPr>
              <w:fldChar w:fldCharType="end"/>
            </w:r>
          </w:hyperlink>
        </w:p>
        <w:p w14:paraId="43BA2C00" w14:textId="3C29375C" w:rsidR="0073095A" w:rsidRPr="0073095A" w:rsidRDefault="005A042B" w:rsidP="00B32188">
          <w:pPr>
            <w:pStyle w:val="11"/>
            <w:tabs>
              <w:tab w:val="right" w:leader="dot" w:pos="9395"/>
            </w:tabs>
            <w:spacing w:before="0" w:after="0"/>
            <w:jc w:val="both"/>
            <w:rPr>
              <w:rFonts w:asciiTheme="minorHAnsi" w:eastAsiaTheme="minorEastAsia" w:hAnsiTheme="minorHAnsi" w:cstheme="minorBidi"/>
              <w:noProof/>
              <w:sz w:val="28"/>
              <w:szCs w:val="28"/>
              <w:lang w:val="en-US" w:eastAsia="en-US"/>
            </w:rPr>
          </w:pPr>
          <w:hyperlink w:anchor="_Toc42193703" w:history="1">
            <w:r w:rsidR="0073095A" w:rsidRPr="0073095A">
              <w:rPr>
                <w:rStyle w:val="ad"/>
                <w:rFonts w:eastAsiaTheme="majorEastAsia"/>
                <w:noProof/>
                <w:sz w:val="28"/>
                <w:szCs w:val="28"/>
              </w:rPr>
              <w:t>ЗАКЛЮЧЕНИЕ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_Toc42193703 \h </w:instrText>
            </w:r>
            <w:r w:rsidR="0073095A" w:rsidRPr="0073095A">
              <w:rPr>
                <w:noProof/>
                <w:webHidden/>
                <w:sz w:val="28"/>
                <w:szCs w:val="28"/>
              </w:rPr>
            </w:r>
            <w:r w:rsidR="0073095A" w:rsidRPr="0073095A">
              <w:rPr>
                <w:noProof/>
                <w:webHidden/>
                <w:sz w:val="28"/>
                <w:szCs w:val="28"/>
              </w:rPr>
              <w:fldChar w:fldCharType="separate"/>
            </w:r>
            <w:r w:rsidR="00EB4086">
              <w:rPr>
                <w:noProof/>
                <w:webHidden/>
                <w:sz w:val="28"/>
                <w:szCs w:val="28"/>
              </w:rPr>
              <w:t>75</w:t>
            </w:r>
            <w:r w:rsidR="0073095A" w:rsidRPr="0073095A">
              <w:rPr>
                <w:noProof/>
                <w:webHidden/>
                <w:sz w:val="28"/>
                <w:szCs w:val="28"/>
              </w:rPr>
              <w:fldChar w:fldCharType="end"/>
            </w:r>
          </w:hyperlink>
        </w:p>
        <w:p w14:paraId="5836C8CD" w14:textId="18526005" w:rsidR="0073095A" w:rsidRPr="0073095A" w:rsidRDefault="005A042B" w:rsidP="00B32188">
          <w:pPr>
            <w:pStyle w:val="11"/>
            <w:tabs>
              <w:tab w:val="right" w:leader="dot" w:pos="9395"/>
            </w:tabs>
            <w:spacing w:before="0" w:after="0"/>
            <w:jc w:val="both"/>
            <w:rPr>
              <w:rFonts w:asciiTheme="minorHAnsi" w:eastAsiaTheme="minorEastAsia" w:hAnsiTheme="minorHAnsi" w:cstheme="minorBidi"/>
              <w:noProof/>
              <w:sz w:val="28"/>
              <w:szCs w:val="28"/>
              <w:lang w:val="en-US" w:eastAsia="en-US"/>
            </w:rPr>
          </w:pPr>
          <w:hyperlink w:anchor="_Toc42193704" w:history="1">
            <w:r w:rsidR="0073095A" w:rsidRPr="0073095A">
              <w:rPr>
                <w:rStyle w:val="ad"/>
                <w:rFonts w:eastAsiaTheme="majorEastAsia"/>
                <w:noProof/>
                <w:sz w:val="28"/>
                <w:szCs w:val="28"/>
              </w:rPr>
              <w:t>СПИСОК ЛИТЕРАТУРЫ</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_Toc42193704 \h </w:instrText>
            </w:r>
            <w:r w:rsidR="0073095A" w:rsidRPr="0073095A">
              <w:rPr>
                <w:noProof/>
                <w:webHidden/>
                <w:sz w:val="28"/>
                <w:szCs w:val="28"/>
              </w:rPr>
            </w:r>
            <w:r w:rsidR="0073095A" w:rsidRPr="0073095A">
              <w:rPr>
                <w:noProof/>
                <w:webHidden/>
                <w:sz w:val="28"/>
                <w:szCs w:val="28"/>
              </w:rPr>
              <w:fldChar w:fldCharType="separate"/>
            </w:r>
            <w:r w:rsidR="00EB4086">
              <w:rPr>
                <w:noProof/>
                <w:webHidden/>
                <w:sz w:val="28"/>
                <w:szCs w:val="28"/>
              </w:rPr>
              <w:t>77</w:t>
            </w:r>
            <w:r w:rsidR="0073095A" w:rsidRPr="0073095A">
              <w:rPr>
                <w:noProof/>
                <w:webHidden/>
                <w:sz w:val="28"/>
                <w:szCs w:val="28"/>
              </w:rPr>
              <w:fldChar w:fldCharType="end"/>
            </w:r>
          </w:hyperlink>
        </w:p>
        <w:p w14:paraId="48C24148" w14:textId="7715FBDD" w:rsidR="0073095A" w:rsidRPr="0073095A" w:rsidRDefault="005A042B" w:rsidP="00B32188">
          <w:pPr>
            <w:pStyle w:val="11"/>
            <w:tabs>
              <w:tab w:val="right" w:leader="dot" w:pos="9395"/>
            </w:tabs>
            <w:spacing w:before="0" w:after="0"/>
            <w:jc w:val="both"/>
            <w:rPr>
              <w:rFonts w:asciiTheme="minorHAnsi" w:eastAsiaTheme="minorEastAsia" w:hAnsiTheme="minorHAnsi" w:cstheme="minorBidi"/>
              <w:noProof/>
              <w:sz w:val="28"/>
              <w:szCs w:val="28"/>
              <w:lang w:val="en-US" w:eastAsia="en-US"/>
            </w:rPr>
          </w:pPr>
          <w:hyperlink w:anchor="_Toc42193705" w:history="1">
            <w:r w:rsidR="0073095A" w:rsidRPr="0073095A">
              <w:rPr>
                <w:rStyle w:val="ad"/>
                <w:rFonts w:eastAsiaTheme="majorEastAsia"/>
                <w:noProof/>
                <w:sz w:val="28"/>
                <w:szCs w:val="28"/>
              </w:rPr>
              <w:t>ПРИЛОЖЕНИЕ А.</w:t>
            </w:r>
            <w:r w:rsidR="0073095A">
              <w:rPr>
                <w:rStyle w:val="ad"/>
                <w:rFonts w:eastAsiaTheme="majorEastAsia"/>
                <w:noProof/>
                <w:sz w:val="28"/>
                <w:szCs w:val="28"/>
                <w:lang w:val="en-US"/>
              </w:rPr>
              <w:t xml:space="preserve"> </w:t>
            </w:r>
            <w:r w:rsidR="0073095A">
              <w:rPr>
                <w:rStyle w:val="ad"/>
                <w:rFonts w:eastAsiaTheme="majorEastAsia"/>
                <w:noProof/>
                <w:sz w:val="28"/>
                <w:szCs w:val="28"/>
              </w:rPr>
              <w:t xml:space="preserve">ДОКУМЕНТАЦИЯ </w:t>
            </w:r>
            <w:r w:rsidR="0073095A">
              <w:rPr>
                <w:rStyle w:val="ad"/>
                <w:rFonts w:eastAsiaTheme="majorEastAsia"/>
                <w:noProof/>
                <w:sz w:val="28"/>
                <w:szCs w:val="28"/>
                <w:lang w:val="en-US"/>
              </w:rPr>
              <w:t>API</w:t>
            </w:r>
            <w:r w:rsidR="0073095A" w:rsidRPr="0073095A">
              <w:rPr>
                <w:noProof/>
                <w:webHidden/>
                <w:sz w:val="28"/>
                <w:szCs w:val="28"/>
              </w:rPr>
              <w:tab/>
            </w:r>
            <w:r w:rsidR="0073095A">
              <w:rPr>
                <w:noProof/>
                <w:webHidden/>
                <w:sz w:val="28"/>
                <w:szCs w:val="28"/>
                <w:lang w:val="en-US"/>
              </w:rPr>
              <w:t xml:space="preserve"> </w:t>
            </w:r>
            <w:r w:rsidR="0073095A" w:rsidRPr="0073095A">
              <w:rPr>
                <w:noProof/>
                <w:webHidden/>
                <w:sz w:val="28"/>
                <w:szCs w:val="28"/>
              </w:rPr>
              <w:fldChar w:fldCharType="begin"/>
            </w:r>
            <w:r w:rsidR="0073095A" w:rsidRPr="0073095A">
              <w:rPr>
                <w:noProof/>
                <w:webHidden/>
                <w:sz w:val="28"/>
                <w:szCs w:val="28"/>
              </w:rPr>
              <w:instrText xml:space="preserve"> PAGEREF _Toc42193705 \h </w:instrText>
            </w:r>
            <w:r w:rsidR="0073095A" w:rsidRPr="0073095A">
              <w:rPr>
                <w:noProof/>
                <w:webHidden/>
                <w:sz w:val="28"/>
                <w:szCs w:val="28"/>
              </w:rPr>
            </w:r>
            <w:r w:rsidR="0073095A" w:rsidRPr="0073095A">
              <w:rPr>
                <w:noProof/>
                <w:webHidden/>
                <w:sz w:val="28"/>
                <w:szCs w:val="28"/>
              </w:rPr>
              <w:fldChar w:fldCharType="separate"/>
            </w:r>
            <w:r w:rsidR="00EB4086">
              <w:rPr>
                <w:noProof/>
                <w:webHidden/>
                <w:sz w:val="28"/>
                <w:szCs w:val="28"/>
              </w:rPr>
              <w:t>80</w:t>
            </w:r>
            <w:r w:rsidR="0073095A" w:rsidRPr="0073095A">
              <w:rPr>
                <w:noProof/>
                <w:webHidden/>
                <w:sz w:val="28"/>
                <w:szCs w:val="28"/>
              </w:rPr>
              <w:fldChar w:fldCharType="end"/>
            </w:r>
          </w:hyperlink>
        </w:p>
        <w:p w14:paraId="5F4F34B5" w14:textId="527E0AD0" w:rsidR="0073095A" w:rsidRDefault="005A042B" w:rsidP="00B32188">
          <w:pPr>
            <w:pStyle w:val="11"/>
            <w:tabs>
              <w:tab w:val="right" w:leader="dot" w:pos="9395"/>
            </w:tabs>
            <w:spacing w:before="0" w:after="0"/>
            <w:jc w:val="both"/>
            <w:rPr>
              <w:rFonts w:asciiTheme="minorHAnsi" w:eastAsiaTheme="minorEastAsia" w:hAnsiTheme="minorHAnsi" w:cstheme="minorBidi"/>
              <w:noProof/>
              <w:sz w:val="22"/>
              <w:szCs w:val="22"/>
              <w:lang w:val="en-US" w:eastAsia="en-US"/>
            </w:rPr>
          </w:pPr>
          <w:hyperlink w:anchor="_Toc42193706" w:history="1">
            <w:r w:rsidR="0073095A" w:rsidRPr="0073095A">
              <w:rPr>
                <w:rStyle w:val="ad"/>
                <w:rFonts w:eastAsiaTheme="majorEastAsia"/>
                <w:noProof/>
                <w:sz w:val="28"/>
                <w:szCs w:val="28"/>
              </w:rPr>
              <w:t xml:space="preserve">ПРИЛОЖЕНИЕ </w:t>
            </w:r>
            <w:r w:rsidR="0073095A" w:rsidRPr="0073095A">
              <w:rPr>
                <w:rStyle w:val="ad"/>
                <w:rFonts w:eastAsiaTheme="majorEastAsia"/>
                <w:noProof/>
                <w:sz w:val="28"/>
                <w:szCs w:val="28"/>
                <w:lang w:val="en-US"/>
              </w:rPr>
              <w:t>B</w:t>
            </w:r>
            <w:r w:rsidR="0073095A" w:rsidRPr="0073095A">
              <w:rPr>
                <w:rStyle w:val="ad"/>
                <w:rFonts w:eastAsiaTheme="majorEastAsia"/>
                <w:noProof/>
                <w:sz w:val="28"/>
                <w:szCs w:val="28"/>
              </w:rPr>
              <w:t>.</w:t>
            </w:r>
            <w:r w:rsidR="0073095A">
              <w:rPr>
                <w:rStyle w:val="ad"/>
                <w:rFonts w:eastAsiaTheme="majorEastAsia"/>
                <w:noProof/>
                <w:sz w:val="28"/>
                <w:szCs w:val="28"/>
                <w:lang w:val="en-US"/>
              </w:rPr>
              <w:t xml:space="preserve"> </w:t>
            </w:r>
            <w:r w:rsidR="0073095A" w:rsidRPr="0073095A">
              <w:rPr>
                <w:rStyle w:val="ad"/>
                <w:rFonts w:eastAsiaTheme="majorEastAsia"/>
                <w:noProof/>
                <w:sz w:val="28"/>
                <w:szCs w:val="28"/>
                <w:lang w:val="en-US"/>
              </w:rPr>
              <w:t>СИНТАКСИС ДЛЯ НАПИСАНИЯ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_Toc42193706 \h </w:instrText>
            </w:r>
            <w:r w:rsidR="0073095A" w:rsidRPr="0073095A">
              <w:rPr>
                <w:noProof/>
                <w:webHidden/>
                <w:sz w:val="28"/>
                <w:szCs w:val="28"/>
              </w:rPr>
            </w:r>
            <w:r w:rsidR="0073095A" w:rsidRPr="0073095A">
              <w:rPr>
                <w:noProof/>
                <w:webHidden/>
                <w:sz w:val="28"/>
                <w:szCs w:val="28"/>
              </w:rPr>
              <w:fldChar w:fldCharType="separate"/>
            </w:r>
            <w:r w:rsidR="00EB4086">
              <w:rPr>
                <w:noProof/>
                <w:webHidden/>
                <w:sz w:val="28"/>
                <w:szCs w:val="28"/>
              </w:rPr>
              <w:t>82</w:t>
            </w:r>
            <w:r w:rsidR="0073095A" w:rsidRPr="0073095A">
              <w:rPr>
                <w:noProof/>
                <w:webHidden/>
                <w:sz w:val="28"/>
                <w:szCs w:val="28"/>
              </w:rPr>
              <w:fldChar w:fldCharType="end"/>
            </w:r>
          </w:hyperlink>
        </w:p>
        <w:p w14:paraId="2FC987BC" w14:textId="7B93AC54" w:rsidR="005C1C37" w:rsidRPr="00683591" w:rsidRDefault="00836FD4" w:rsidP="0077259C">
          <w:pPr>
            <w:spacing w:before="0" w:after="0"/>
            <w:rPr>
              <w:sz w:val="28"/>
              <w:szCs w:val="28"/>
            </w:rPr>
          </w:pPr>
          <w:r w:rsidRPr="0077259C">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0" w:name="_Toc42193680"/>
      <w:r w:rsidRPr="008E1822">
        <w:lastRenderedPageBreak/>
        <w:t>ВВЕДЕНИЕ</w:t>
      </w:r>
      <w:bookmarkEnd w:id="0"/>
    </w:p>
    <w:p w14:paraId="3C7DD131" w14:textId="22EBD54F" w:rsidR="000B3A27" w:rsidRDefault="00C540F0" w:rsidP="00D149A3">
      <w:pPr>
        <w:pStyle w:val="a1"/>
      </w:pPr>
      <w:r>
        <w:t>С момента своего изобретения, электронные вычислительные машины становились вс</w:t>
      </w:r>
      <w:r w:rsidR="00284222">
        <w:t>е</w:t>
      </w:r>
      <w:r>
        <w:t xml:space="preserve">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w:t>
      </w:r>
      <w:r w:rsidR="0077259C">
        <w:t>ной схемы, удваивается каждые двадцать четыре</w:t>
      </w:r>
      <w:r w:rsidRPr="00C540F0">
        <w:t xml:space="preserve"> месяца</w:t>
      </w:r>
      <w:r>
        <w:t>, что увеличивает сложность интегральной схемы, но при этом увеличивая количество операций, которая она может совершать, то есть е</w:t>
      </w:r>
      <w:r w:rsidR="00284222">
        <w:t>е</w:t>
      </w:r>
      <w:r>
        <w:t xml:space="preserve">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77EE4AA2" w:rsidR="00774E93" w:rsidRDefault="00CF3653" w:rsidP="00D149A3">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w:t>
      </w:r>
      <w:r w:rsidR="00284222">
        <w:t>е</w:t>
      </w:r>
      <w:r>
        <w:t xml:space="preserve"> написания будут проанализированы самые широко используемые решения, доступные как среди </w:t>
      </w:r>
      <w:proofErr w:type="spellStart"/>
      <w:r>
        <w:t>проприетарных</w:t>
      </w:r>
      <w:proofErr w:type="spellEnd"/>
      <w:r>
        <w:t>, так и свободно распространяемых программных продуктов. На основе анализа будут выявлены наиболее распростран</w:t>
      </w:r>
      <w:r w:rsidR="00284222">
        <w:t>е</w:t>
      </w:r>
      <w:r>
        <w:t>нные причины низкой производительности</w:t>
      </w:r>
      <w:r w:rsidR="00FE50CF">
        <w:t xml:space="preserve">.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w:t>
      </w:r>
      <w:proofErr w:type="spellStart"/>
      <w:r w:rsidR="00FE50CF">
        <w:t>шаблонизации</w:t>
      </w:r>
      <w:proofErr w:type="spellEnd"/>
      <w:r w:rsidR="00FE50CF">
        <w:t>, и разработаны требования к технологиям и инструментам для е</w:t>
      </w:r>
      <w:r w:rsidR="00284222">
        <w:t>е</w:t>
      </w:r>
      <w:r w:rsidR="00FE50CF">
        <w:t xml:space="preserve"> реализации. С использованием выбранных технологий будет разработана система </w:t>
      </w:r>
      <w:proofErr w:type="spellStart"/>
      <w:r w:rsidR="00FE50CF">
        <w:t>шаблонизации</w:t>
      </w:r>
      <w:proofErr w:type="spellEnd"/>
      <w:r w:rsidR="00FE50CF">
        <w:t>,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65BACD78" w14:textId="4D18D150" w:rsidR="00767746" w:rsidRDefault="00993BB2" w:rsidP="000E6971">
      <w:pPr>
        <w:pStyle w:val="1"/>
        <w:numPr>
          <w:ilvl w:val="0"/>
          <w:numId w:val="3"/>
        </w:numPr>
        <w:ind w:left="0" w:firstLine="709"/>
      </w:pPr>
      <w:bookmarkStart w:id="1" w:name="_Toc42193681"/>
      <w:r>
        <w:lastRenderedPageBreak/>
        <w:t>АНАЛИЗ</w:t>
      </w:r>
      <w:r w:rsidR="00043820">
        <w:t xml:space="preserve"> ПРЕДМЕТНОЙ ОБЛАСТИ</w:t>
      </w:r>
      <w:bookmarkEnd w:id="1"/>
    </w:p>
    <w:p w14:paraId="4A69619D" w14:textId="075E6FA4" w:rsidR="009E277F" w:rsidRDefault="009E277F" w:rsidP="00545296">
      <w:pPr>
        <w:pStyle w:val="2"/>
      </w:pPr>
      <w:bookmarkStart w:id="2" w:name="_Toc42193682"/>
      <w:r>
        <w:t>Термины и определения</w:t>
      </w:r>
      <w:bookmarkEnd w:id="2"/>
    </w:p>
    <w:p w14:paraId="357DA6A0" w14:textId="77777777" w:rsidR="001B7EC9" w:rsidRDefault="001B7EC9" w:rsidP="00D149A3">
      <w:pPr>
        <w:pStyle w:val="a1"/>
      </w:pPr>
      <w: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306E0BA3" w14:textId="77777777" w:rsidR="001B7EC9" w:rsidRDefault="001B7EC9" w:rsidP="00D149A3">
      <w:pPr>
        <w:pStyle w:val="a1"/>
      </w:pPr>
      <w:r>
        <w:t>Система – комбинация взаимодействующих элементов, организованных для достижения одной или нескольких поставленных целей [1].</w:t>
      </w:r>
    </w:p>
    <w:p w14:paraId="08C138F2" w14:textId="77777777" w:rsidR="001B7EC9" w:rsidRDefault="001B7EC9" w:rsidP="00D149A3">
      <w:pPr>
        <w:pStyle w:val="a1"/>
      </w:pPr>
      <w:r>
        <w:t xml:space="preserve">Веб-шаблон – HTML-код с готовым дизайном и версткой, а также с дополнительной разметкой на языке </w:t>
      </w:r>
      <w:proofErr w:type="spellStart"/>
      <w:r>
        <w:t>шаблонизации</w:t>
      </w:r>
      <w:proofErr w:type="spellEnd"/>
      <w:r>
        <w:t>, который используется для построения веб-документа.</w:t>
      </w:r>
    </w:p>
    <w:p w14:paraId="77B24F63" w14:textId="77777777" w:rsidR="001B7EC9" w:rsidRDefault="001B7EC9" w:rsidP="00D149A3">
      <w:pPr>
        <w:pStyle w:val="a1"/>
      </w:pPr>
      <w:proofErr w:type="spellStart"/>
      <w:r>
        <w:t>Шаблонизатор</w:t>
      </w:r>
      <w:proofErr w:type="spellEnd"/>
      <w:r>
        <w:t xml:space="preserve">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w:t>
      </w:r>
      <w:proofErr w:type="spellStart"/>
      <w:r>
        <w:t>шаблонизации</w:t>
      </w:r>
      <w:proofErr w:type="spellEnd"/>
      <w:r>
        <w:t xml:space="preserve"> (данные), а роль управляющего потока выполняет формальная грамматика используемого языка </w:t>
      </w:r>
      <w:proofErr w:type="spellStart"/>
      <w:r>
        <w:t>шаблонизации</w:t>
      </w:r>
      <w:proofErr w:type="spellEnd"/>
      <w:r>
        <w:t>.</w:t>
      </w:r>
    </w:p>
    <w:p w14:paraId="0E9C8101" w14:textId="77777777" w:rsidR="001B7EC9" w:rsidRDefault="001B7EC9" w:rsidP="00D149A3">
      <w:pPr>
        <w:pStyle w:val="a1"/>
      </w:pPr>
      <w:r>
        <w:t xml:space="preserve">Контекст </w:t>
      </w:r>
      <w:proofErr w:type="spellStart"/>
      <w:r>
        <w:t>шаблонизации</w:t>
      </w:r>
      <w:proofErr w:type="spellEnd"/>
      <w:r>
        <w:t xml:space="preserve"> – структура данных, которая содержит переменные окружения и методы, которые в свою очередь могут быть использованы </w:t>
      </w:r>
      <w:proofErr w:type="spellStart"/>
      <w:r>
        <w:t>шаблонизатором</w:t>
      </w:r>
      <w:proofErr w:type="spellEnd"/>
      <w:r>
        <w:t xml:space="preserve"> в процессе построения веб-документа.</w:t>
      </w:r>
    </w:p>
    <w:p w14:paraId="250DB68B" w14:textId="6F80A0DA" w:rsidR="001B7EC9" w:rsidRDefault="00047B28" w:rsidP="00D149A3">
      <w:pPr>
        <w:pStyle w:val="a1"/>
      </w:pPr>
      <w:r>
        <w:t>Система веб-шаблонов</w:t>
      </w:r>
      <w:r w:rsidR="001B7EC9">
        <w:t xml:space="preserve"> – система, в состав которой входят три элемента:</w:t>
      </w:r>
    </w:p>
    <w:p w14:paraId="57B3E1BB" w14:textId="199C24CC" w:rsidR="00676370" w:rsidRDefault="001B7EC9" w:rsidP="00D149A3">
      <w:pPr>
        <w:pStyle w:val="a1"/>
        <w:numPr>
          <w:ilvl w:val="0"/>
          <w:numId w:val="37"/>
        </w:numPr>
      </w:pPr>
      <w:r>
        <w:t>Веб-шаблон</w:t>
      </w:r>
      <w:r w:rsidR="00676370">
        <w:t>.</w:t>
      </w:r>
    </w:p>
    <w:p w14:paraId="7F3BAA3B" w14:textId="7D3F0583" w:rsidR="00676370" w:rsidRDefault="001B7EC9" w:rsidP="00D149A3">
      <w:pPr>
        <w:pStyle w:val="a1"/>
        <w:numPr>
          <w:ilvl w:val="0"/>
          <w:numId w:val="37"/>
        </w:numPr>
      </w:pPr>
      <w:r>
        <w:t xml:space="preserve">Источника </w:t>
      </w:r>
      <w:r w:rsidR="00676370">
        <w:t>данных (JSON, XML, база данных).</w:t>
      </w:r>
    </w:p>
    <w:p w14:paraId="22EB6C64" w14:textId="39FDD987" w:rsidR="00676370" w:rsidRDefault="001B7EC9" w:rsidP="00D149A3">
      <w:pPr>
        <w:pStyle w:val="a1"/>
        <w:numPr>
          <w:ilvl w:val="0"/>
          <w:numId w:val="37"/>
        </w:numPr>
      </w:pPr>
      <w:proofErr w:type="spellStart"/>
      <w:r>
        <w:t>Шаблонизатор</w:t>
      </w:r>
      <w:proofErr w:type="spellEnd"/>
      <w:r>
        <w:t xml:space="preserve">. </w:t>
      </w:r>
    </w:p>
    <w:p w14:paraId="38F3B7C0" w14:textId="77777777" w:rsidR="001B7EC9" w:rsidRDefault="001B7EC9" w:rsidP="00D149A3">
      <w:pPr>
        <w:pStyle w:val="a1"/>
      </w:pPr>
      <w:proofErr w:type="spellStart"/>
      <w:r>
        <w:t>Шаблонизатор</w:t>
      </w:r>
      <w:proofErr w:type="spellEnd"/>
      <w:r>
        <w:t xml:space="preserve"> комбинирует данные и веб-шаблоны для массовой генерации веб-документов.</w:t>
      </w:r>
    </w:p>
    <w:p w14:paraId="78DD126C" w14:textId="77777777" w:rsidR="001B7EC9" w:rsidRDefault="001B7EC9" w:rsidP="00D149A3">
      <w:pPr>
        <w:pStyle w:val="a1"/>
      </w:pPr>
      <w:r>
        <w:t xml:space="preserve">Лексический анализатор (англ. </w:t>
      </w:r>
      <w:proofErr w:type="spellStart"/>
      <w:r>
        <w:t>Lexical</w:t>
      </w:r>
      <w:proofErr w:type="spellEnd"/>
      <w:r>
        <w:t xml:space="preserve"> </w:t>
      </w:r>
      <w:proofErr w:type="spellStart"/>
      <w:r>
        <w:t>Analyzer</w:t>
      </w:r>
      <w:proofErr w:type="spellEnd"/>
      <w:r>
        <w:t xml:space="preserve">) – отдельное программное обеспечение или программный модуль, предназначенный для </w:t>
      </w:r>
      <w:r>
        <w:lastRenderedPageBreak/>
        <w:t>аналитического разбора входной последовательности символов на распознанные группы – лексемы, с целью получения на выходе идентифицированных последовательностей, называемых «</w:t>
      </w:r>
      <w:proofErr w:type="spellStart"/>
      <w:r>
        <w:t>токенами</w:t>
      </w:r>
      <w:proofErr w:type="spellEnd"/>
      <w:r>
        <w:t>» (подобно группировке букв в словах). В простых случаях понятия «лексема» и «</w:t>
      </w:r>
      <w:proofErr w:type="spellStart"/>
      <w:r>
        <w:t>токен</w:t>
      </w:r>
      <w:proofErr w:type="spellEnd"/>
      <w:r>
        <w:t xml:space="preserve">» идентичны, но более сложные </w:t>
      </w:r>
      <w:proofErr w:type="spellStart"/>
      <w:r>
        <w:t>токенизаторы</w:t>
      </w:r>
      <w:proofErr w:type="spellEnd"/>
      <w:r>
        <w:t xml:space="preserve"> дополнительно классифицируют лексемы по различным типам («идентификатор», «оператор», «часть речи» и т. п.).</w:t>
      </w:r>
    </w:p>
    <w:p w14:paraId="5418A102" w14:textId="77777777" w:rsidR="001B7EC9" w:rsidRDefault="001B7EC9" w:rsidP="00D149A3">
      <w:pPr>
        <w:pStyle w:val="a1"/>
      </w:pPr>
      <w:r>
        <w:t xml:space="preserve">Синтаксический анализатор (англ. </w:t>
      </w:r>
      <w:proofErr w:type="spellStart"/>
      <w:r>
        <w:t>Parser</w:t>
      </w:r>
      <w:proofErr w:type="spellEnd"/>
      <w:r>
        <w:t xml:space="preserve">) – отдельное программное обеспечение или программный модуль, предназначенный для сопоставления линейной последовательности лексем (слов, </w:t>
      </w:r>
      <w:proofErr w:type="spellStart"/>
      <w:r>
        <w:t>токенов</w:t>
      </w:r>
      <w:proofErr w:type="spellEnd"/>
      <w:r>
        <w:t>)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4FE5B998" w14:textId="03FCCA8F" w:rsidR="001B7EC9" w:rsidRDefault="001B7EC9" w:rsidP="00D149A3">
      <w:pPr>
        <w:pStyle w:val="a1"/>
      </w:pPr>
      <w:r>
        <w:t xml:space="preserve">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w:t>
      </w:r>
      <w:r w:rsidR="00676370">
        <w:t xml:space="preserve">– </w:t>
      </w:r>
      <w:r>
        <w:t>с операндами [3].</w:t>
      </w:r>
    </w:p>
    <w:p w14:paraId="3B0DDD54" w14:textId="77777777" w:rsidR="001B7EC9" w:rsidRDefault="001B7EC9" w:rsidP="00D149A3">
      <w:pPr>
        <w:pStyle w:val="a1"/>
      </w:pPr>
      <w: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двоично-кодовом низкоуровневом командном языке и последующую сборку исполняемой машинной программы.</w:t>
      </w:r>
    </w:p>
    <w:p w14:paraId="1DF0A294" w14:textId="4D454B2D" w:rsidR="001B7EC9" w:rsidRDefault="001B7EC9" w:rsidP="00D149A3">
      <w:pPr>
        <w:pStyle w:val="a1"/>
      </w:pPr>
      <w:r>
        <w:t xml:space="preserve">Интерпретация – процесс построчного анализа, обработки и выполнения исходного кода программы или запроса (в отличие от компиляции, где весь </w:t>
      </w:r>
      <w:r>
        <w:lastRenderedPageBreak/>
        <w:t>текст программы, перед запуском, анализируется и транслируется в машинный или байт-код, без е</w:t>
      </w:r>
      <w:r w:rsidR="00284222">
        <w:t>е</w:t>
      </w:r>
      <w:r>
        <w:t xml:space="preserve"> выполнения).</w:t>
      </w:r>
    </w:p>
    <w:p w14:paraId="3399D10C" w14:textId="77777777" w:rsidR="001B7EC9" w:rsidRDefault="001B7EC9" w:rsidP="00D149A3">
      <w:pPr>
        <w:pStyle w:val="a1"/>
      </w:pPr>
      <w:r>
        <w:t xml:space="preserve">Среда выполнения (англ. </w:t>
      </w:r>
      <w:proofErr w:type="spellStart"/>
      <w:r>
        <w:t>execution</w:t>
      </w:r>
      <w:proofErr w:type="spellEnd"/>
      <w:r>
        <w:t xml:space="preserve"> </w:t>
      </w:r>
      <w:proofErr w:type="spellStart"/>
      <w:r>
        <w:t>environment</w:t>
      </w:r>
      <w:proofErr w:type="spellEnd"/>
      <w:r>
        <w: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EF58590" w14:textId="77777777" w:rsidR="001B7EC9" w:rsidRDefault="001B7EC9" w:rsidP="00D149A3">
      <w:pPr>
        <w:pStyle w:val="a1"/>
      </w:pPr>
      <w:r>
        <w:t xml:space="preserve">Сборка мусора (англ. </w:t>
      </w:r>
      <w:proofErr w:type="spellStart"/>
      <w:r>
        <w:t>garbage</w:t>
      </w:r>
      <w:proofErr w:type="spellEnd"/>
      <w:r>
        <w:t xml:space="preserve"> </w:t>
      </w:r>
      <w:proofErr w:type="spellStart"/>
      <w:r>
        <w:t>collection</w:t>
      </w:r>
      <w:proofErr w:type="spellEnd"/>
      <w:r>
        <w:t>)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1C11B4BD" w14:textId="77777777" w:rsidR="001B7EC9" w:rsidRDefault="001B7EC9" w:rsidP="00D149A3">
      <w:pPr>
        <w:pStyle w:val="a1"/>
      </w:pPr>
      <w:r>
        <w:t xml:space="preserve">Системный вызов (англ. </w:t>
      </w:r>
      <w:proofErr w:type="spellStart"/>
      <w:r>
        <w:t>system</w:t>
      </w:r>
      <w:proofErr w:type="spellEnd"/>
      <w:r>
        <w:t xml:space="preserve"> </w:t>
      </w:r>
      <w:proofErr w:type="spellStart"/>
      <w:r>
        <w:t>call</w:t>
      </w:r>
      <w:proofErr w:type="spellEnd"/>
      <w:r>
        <w:t>)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6E4F7ED0" w14:textId="4E40BE75" w:rsidR="001B7EC9" w:rsidRDefault="001B7EC9" w:rsidP="00D149A3">
      <w:pPr>
        <w:pStyle w:val="a1"/>
      </w:pPr>
      <w:r>
        <w:t xml:space="preserve">Переключение контекста (англ. </w:t>
      </w:r>
      <w:proofErr w:type="spellStart"/>
      <w:r>
        <w:t>context</w:t>
      </w:r>
      <w:proofErr w:type="spellEnd"/>
      <w:r>
        <w:t xml:space="preserve"> </w:t>
      </w:r>
      <w:proofErr w:type="spellStart"/>
      <w:r>
        <w:t>switch</w:t>
      </w:r>
      <w:proofErr w:type="spellEnd"/>
      <w:r>
        <w:t xml:space="preserve">) </w:t>
      </w:r>
      <w:r w:rsidR="00676370">
        <w:t>–</w:t>
      </w:r>
      <w:r w:rsidR="009A233E">
        <w:t xml:space="preserve"> в многозадачных ОС и средах – </w:t>
      </w:r>
      <w:r>
        <w:t>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7AC0EEB1" w14:textId="4306177D" w:rsidR="001B7EC9" w:rsidRDefault="001B7EC9" w:rsidP="00D149A3">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w:t>
      </w:r>
      <w:r>
        <w:lastRenderedPageBreak/>
        <w:t>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r w:rsidR="00047B28" w:rsidRPr="00047B28">
        <w:t xml:space="preserve"> [15]</w:t>
      </w:r>
      <w:r>
        <w:t>.</w:t>
      </w:r>
    </w:p>
    <w:p w14:paraId="5691E353" w14:textId="77777777" w:rsidR="001B7EC9" w:rsidRDefault="001B7EC9" w:rsidP="00D149A3">
      <w:pPr>
        <w:pStyle w:val="a1"/>
      </w:pPr>
      <w:r>
        <w:t>Зеленые потоки – это нити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CEDABBD" w14:textId="2DF622C0" w:rsidR="001B7EC9" w:rsidRPr="001B7EC9" w:rsidRDefault="001B7EC9" w:rsidP="00D149A3">
      <w:pPr>
        <w:pStyle w:val="a1"/>
      </w:pPr>
      <w:r>
        <w:t xml:space="preserve">REST (от англ.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xml:space="preserve"> – «передача состояния представления») – архитектурный стиль взаимодействия компонентов распредел</w:t>
      </w:r>
      <w:r w:rsidR="00284222">
        <w:t>е</w:t>
      </w:r>
      <w:r>
        <w:t>нного приложения в сети. REST представляет собой согласованный набор ограничений, учитываемых при проектировании распредел</w:t>
      </w:r>
      <w:r w:rsidR="00284222">
        <w:t>е</w:t>
      </w:r>
      <w:r>
        <w:t>нной гипермедиа-системы. Для веб-служб, построенных с уч</w:t>
      </w:r>
      <w:r w:rsidR="00284222">
        <w:t>е</w:t>
      </w:r>
      <w:r>
        <w:t>том REST (то есть не нарушающих накладываемых им ограничений), применяют термин «</w:t>
      </w:r>
      <w:proofErr w:type="spellStart"/>
      <w:r>
        <w:t>RESTful</w:t>
      </w:r>
      <w:proofErr w:type="spellEnd"/>
      <w:r>
        <w:t>»</w:t>
      </w:r>
      <w:r w:rsidR="00284222">
        <w:t> </w:t>
      </w:r>
      <w:r w:rsidR="00047B28" w:rsidRPr="00047B28">
        <w:t>[14]</w:t>
      </w:r>
      <w:r>
        <w:t>.</w:t>
      </w:r>
    </w:p>
    <w:p w14:paraId="2A1C4C25" w14:textId="169F44B8" w:rsidR="00B47E63" w:rsidRDefault="006612CC" w:rsidP="00545296">
      <w:pPr>
        <w:pStyle w:val="2"/>
      </w:pPr>
      <w:bookmarkStart w:id="3" w:name="_Toc42193683"/>
      <w:r>
        <w:t>Общий принцип работы систем веб-шаблонов</w:t>
      </w:r>
      <w:bookmarkEnd w:id="3"/>
    </w:p>
    <w:p w14:paraId="49BB23FC" w14:textId="6B353682" w:rsidR="001B7EC9" w:rsidRDefault="001B7EC9" w:rsidP="00D149A3">
      <w:pPr>
        <w:pStyle w:val="a1"/>
      </w:pPr>
      <w:r>
        <w:t>Все существующие системы веб-шаблонов функционируют похожим образом. Для работы системы необходимо присутствие следующих компонент:</w:t>
      </w:r>
    </w:p>
    <w:p w14:paraId="2B605A62" w14:textId="48D54490" w:rsidR="001B7EC9" w:rsidRDefault="001B7EC9" w:rsidP="00071EFA">
      <w:pPr>
        <w:pStyle w:val="a1"/>
        <w:numPr>
          <w:ilvl w:val="0"/>
          <w:numId w:val="41"/>
        </w:numPr>
      </w:pPr>
      <w:proofErr w:type="spellStart"/>
      <w:r>
        <w:t>Шаблонизатора</w:t>
      </w:r>
      <w:proofErr w:type="spellEnd"/>
      <w:r>
        <w:t xml:space="preserve"> – основной компонент системы, который генерирует конечный документ.</w:t>
      </w:r>
    </w:p>
    <w:p w14:paraId="2A78214B" w14:textId="17EB5D81" w:rsidR="001B7EC9" w:rsidRDefault="001B7EC9" w:rsidP="00071EFA">
      <w:pPr>
        <w:pStyle w:val="a1"/>
        <w:numPr>
          <w:ilvl w:val="0"/>
          <w:numId w:val="41"/>
        </w:numPr>
      </w:pPr>
      <w:r>
        <w:t xml:space="preserve">Веб-шаблонов, размеченных языком </w:t>
      </w:r>
      <w:proofErr w:type="spellStart"/>
      <w:r>
        <w:t>шаблонизации</w:t>
      </w:r>
      <w:proofErr w:type="spellEnd"/>
      <w:r>
        <w:t xml:space="preserve">, синтаксис которого поддерживается используемым </w:t>
      </w:r>
      <w:proofErr w:type="spellStart"/>
      <w:r>
        <w:t>шаблонизатором</w:t>
      </w:r>
      <w:proofErr w:type="spellEnd"/>
      <w:r>
        <w:t>.</w:t>
      </w:r>
    </w:p>
    <w:p w14:paraId="5DA1FCDB" w14:textId="4701F688" w:rsidR="001B7EC9" w:rsidRDefault="001B7EC9" w:rsidP="00071EFA">
      <w:pPr>
        <w:pStyle w:val="a1"/>
        <w:numPr>
          <w:ilvl w:val="0"/>
          <w:numId w:val="41"/>
        </w:numPr>
      </w:pPr>
      <w:r>
        <w:lastRenderedPageBreak/>
        <w:t xml:space="preserve">Источника данных, при этом структура данных должна соответствовать правилам формирования контекста, который может быть обработан </w:t>
      </w:r>
      <w:proofErr w:type="spellStart"/>
      <w:r>
        <w:t>шаблонизатором</w:t>
      </w:r>
      <w:proofErr w:type="spellEnd"/>
      <w:r w:rsidR="00527CC0" w:rsidRPr="00527CC0">
        <w:t xml:space="preserve"> [16]</w:t>
      </w:r>
      <w:r>
        <w:t>.</w:t>
      </w:r>
    </w:p>
    <w:p w14:paraId="0A82A909" w14:textId="2BEC5578" w:rsidR="00857631" w:rsidRDefault="001B7EC9" w:rsidP="00D149A3">
      <w:pPr>
        <w:pStyle w:val="a1"/>
      </w:pPr>
      <w:r>
        <w:t>При соблюдении вышеперечисленных условий, работу системы веб-шаблон</w:t>
      </w:r>
      <w:r w:rsidR="00CD669D">
        <w:t>ов можно визуализировать на рисунке</w:t>
      </w:r>
      <w:r>
        <w:t xml:space="preserve"> </w:t>
      </w:r>
      <w:r w:rsidR="00E56C89">
        <w:t xml:space="preserve">1.1. </w:t>
      </w:r>
    </w:p>
    <w:p w14:paraId="519B7DBC" w14:textId="77777777" w:rsidR="00857631" w:rsidRDefault="00857631" w:rsidP="00E56C89">
      <w:pPr>
        <w:jc w:val="center"/>
      </w:pPr>
      <w:r>
        <w:rPr>
          <w:noProof/>
        </w:rPr>
        <w:drawing>
          <wp:inline distT="0" distB="0" distL="0" distR="0" wp14:anchorId="6AF5F083" wp14:editId="62D7EA63">
            <wp:extent cx="5743575" cy="32861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743575" cy="3286125"/>
                    </a:xfrm>
                    <a:prstGeom prst="rect">
                      <a:avLst/>
                    </a:prstGeom>
                  </pic:spPr>
                </pic:pic>
              </a:graphicData>
            </a:graphic>
          </wp:inline>
        </w:drawing>
      </w:r>
    </w:p>
    <w:p w14:paraId="5533695E" w14:textId="44EEDFE5" w:rsidR="00857631" w:rsidRPr="00857631" w:rsidRDefault="00857631" w:rsidP="00C31FDF">
      <w:pPr>
        <w:pStyle w:val="a5"/>
        <w:spacing w:after="200"/>
      </w:pPr>
      <w:bookmarkStart w:id="4" w:name="_Ref34511394"/>
      <w:r>
        <w:t>Р</w:t>
      </w:r>
      <w:r w:rsidR="00E56C89">
        <w:t>ис.</w:t>
      </w:r>
      <w:r>
        <w:t xml:space="preserve"> </w:t>
      </w:r>
      <w:bookmarkEnd w:id="4"/>
      <w:r w:rsidR="00E56C89">
        <w:t>1.1.</w:t>
      </w:r>
      <w:r>
        <w:t xml:space="preserve"> Визуализация работы системы веб-шаблонов</w:t>
      </w:r>
    </w:p>
    <w:p w14:paraId="011046FB" w14:textId="77777777" w:rsidR="001B7EC9" w:rsidRDefault="001B7EC9" w:rsidP="00D149A3">
      <w:pPr>
        <w:pStyle w:val="a1"/>
      </w:pPr>
      <w:r>
        <w:t xml:space="preserve">Процесс </w:t>
      </w:r>
      <w:proofErr w:type="spellStart"/>
      <w:r>
        <w:t>шаблонизации</w:t>
      </w:r>
      <w:proofErr w:type="spellEnd"/>
      <w:r>
        <w:t xml:space="preserve"> в общем случае организован в последовательный набор операций, которые можно сгруппировать в четыре этапа:</w:t>
      </w:r>
    </w:p>
    <w:p w14:paraId="687FAFF9" w14:textId="77777777" w:rsidR="001B7EC9" w:rsidRDefault="001B7EC9" w:rsidP="00D149A3">
      <w:pPr>
        <w:pStyle w:val="a1"/>
      </w:pPr>
      <w:r>
        <w:t>1.</w:t>
      </w:r>
      <w:r>
        <w:tab/>
        <w:t>Шаблон загружается в оперативную память. Источником шаблона может быть поток байт, файл, запись в базе данных и т.п.</w:t>
      </w:r>
    </w:p>
    <w:p w14:paraId="058EC46B" w14:textId="1D6600E3" w:rsidR="001B7EC9" w:rsidRDefault="001B7EC9" w:rsidP="00D149A3">
      <w:pPr>
        <w:pStyle w:val="a1"/>
      </w:pPr>
      <w:r>
        <w:t>2.</w:t>
      </w:r>
      <w:r>
        <w:tab/>
        <w:t>Специальная подпрограмма, предназначенная для лексического анализа, именуемая «</w:t>
      </w:r>
      <w:proofErr w:type="spellStart"/>
      <w:r>
        <w:t>лексер</w:t>
      </w:r>
      <w:proofErr w:type="spellEnd"/>
      <w:r>
        <w:t xml:space="preserve">», проводит анализ шаблона, и разбивает его на лексические единицы – лексемы, которые также называют </w:t>
      </w:r>
      <w:proofErr w:type="spellStart"/>
      <w:r>
        <w:t>токенами</w:t>
      </w:r>
      <w:proofErr w:type="spellEnd"/>
      <w:r>
        <w:t xml:space="preserve">. Результатом этого процесса является поток </w:t>
      </w:r>
      <w:proofErr w:type="spellStart"/>
      <w:r>
        <w:t>токенов</w:t>
      </w:r>
      <w:proofErr w:type="spellEnd"/>
      <w:r>
        <w:t>, которые значительно проще обрабатывать. Пример лексического разбора п</w:t>
      </w:r>
      <w:r w:rsidR="00E56C89">
        <w:t>родемонстрирован на рис</w:t>
      </w:r>
      <w:r w:rsidR="00071EFA">
        <w:t>унке</w:t>
      </w:r>
      <w:r w:rsidR="00E56C89">
        <w:t xml:space="preserve"> 1.2.</w:t>
      </w:r>
    </w:p>
    <w:p w14:paraId="5111FD75" w14:textId="77777777" w:rsidR="001B7EC9" w:rsidRDefault="001B7EC9" w:rsidP="00D149A3">
      <w:pPr>
        <w:pStyle w:val="a1"/>
      </w:pPr>
      <w:r>
        <w:lastRenderedPageBreak/>
        <w:t>3.</w:t>
      </w:r>
      <w:r>
        <w:tab/>
        <w:t xml:space="preserve">Другая подпрограмма, целью которой является синтаксический разбор потока </w:t>
      </w:r>
      <w:proofErr w:type="spellStart"/>
      <w:r>
        <w:t>токенов</w:t>
      </w:r>
      <w:proofErr w:type="spellEnd"/>
      <w:r>
        <w:t>, именуемая «</w:t>
      </w:r>
      <w:proofErr w:type="spellStart"/>
      <w:r>
        <w:t>парсер</w:t>
      </w:r>
      <w:proofErr w:type="spellEnd"/>
      <w:r>
        <w:t xml:space="preserve">», производит преобразование потока </w:t>
      </w:r>
      <w:proofErr w:type="spellStart"/>
      <w:r>
        <w:t>токенов</w:t>
      </w:r>
      <w:proofErr w:type="spellEnd"/>
      <w:r>
        <w:t xml:space="preserve"> в особую древовидную структуру данных, известной как абстрактное синтаксическое дерево.</w:t>
      </w:r>
    </w:p>
    <w:p w14:paraId="299F6CC3" w14:textId="322D9BA7" w:rsidR="00290994" w:rsidRDefault="001B7EC9" w:rsidP="00D149A3">
      <w:pPr>
        <w:pStyle w:val="a1"/>
      </w:pPr>
      <w:r>
        <w:t>4.</w:t>
      </w:r>
      <w:r>
        <w:tab/>
        <w:t xml:space="preserve">На основе абстрактного синтаксического дерева и переданного контекста </w:t>
      </w:r>
      <w:proofErr w:type="spellStart"/>
      <w:r>
        <w:t>шаблонизации</w:t>
      </w:r>
      <w:proofErr w:type="spellEnd"/>
      <w:r>
        <w:t xml:space="preserve">, </w:t>
      </w:r>
      <w:proofErr w:type="spellStart"/>
      <w:r>
        <w:t>шаблонизатор</w:t>
      </w:r>
      <w:proofErr w:type="spellEnd"/>
      <w:r>
        <w:t xml:space="preserve"> производит построение кон</w:t>
      </w:r>
      <w:r w:rsidR="00527CC0">
        <w:t>ечного веб-документа [4</w:t>
      </w:r>
      <w:r>
        <w:t>]. Пример построения абстрактного синтаксическ</w:t>
      </w:r>
      <w:r w:rsidR="00C31FDF">
        <w:t>ого дерева показан на рисунке</w:t>
      </w:r>
      <w:r w:rsidR="00E56C89">
        <w:t xml:space="preserve"> 1.</w:t>
      </w:r>
      <w:r w:rsidR="0073095A">
        <w:t>3</w:t>
      </w:r>
      <w:r>
        <w:t>.</w:t>
      </w:r>
    </w:p>
    <w:p w14:paraId="641C4683" w14:textId="5E5FE8EA" w:rsidR="00133AB4" w:rsidRDefault="003A3B7C" w:rsidP="00E56C89">
      <w:pPr>
        <w:jc w:val="center"/>
      </w:pPr>
      <w:r>
        <w:rPr>
          <w:noProof/>
        </w:rPr>
        <w:drawing>
          <wp:inline distT="0" distB="0" distL="0" distR="0" wp14:anchorId="20774EF2" wp14:editId="08AB0E31">
            <wp:extent cx="5819775" cy="340042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9775" cy="3400425"/>
                    </a:xfrm>
                    <a:prstGeom prst="rect">
                      <a:avLst/>
                    </a:prstGeom>
                    <a:ln>
                      <a:solidFill>
                        <a:schemeClr val="tx1"/>
                      </a:solidFill>
                    </a:ln>
                  </pic:spPr>
                </pic:pic>
              </a:graphicData>
            </a:graphic>
          </wp:inline>
        </w:drawing>
      </w:r>
    </w:p>
    <w:p w14:paraId="2BC9E8FB" w14:textId="4F5F95BE" w:rsidR="00133AB4" w:rsidRDefault="0073095A" w:rsidP="00C31FDF">
      <w:pPr>
        <w:pStyle w:val="a5"/>
        <w:spacing w:after="200"/>
      </w:pPr>
      <w:bookmarkStart w:id="5" w:name="_Ref34505046"/>
      <w:r>
        <w:t>Рис.</w:t>
      </w:r>
      <w:r w:rsidR="00133AB4">
        <w:t xml:space="preserve"> </w:t>
      </w:r>
      <w:r w:rsidR="00E56C89">
        <w:t>1.</w:t>
      </w:r>
      <w:bookmarkEnd w:id="5"/>
      <w:r w:rsidR="007C7B58">
        <w:t>2</w:t>
      </w:r>
      <w:r w:rsidR="00E56C89">
        <w:t>.</w:t>
      </w:r>
      <w:r w:rsidR="00133AB4">
        <w:t xml:space="preserve"> Лексический разбор шаблона, каждая лексема пронумерована</w:t>
      </w:r>
    </w:p>
    <w:p w14:paraId="7BFBB368" w14:textId="77777777" w:rsidR="00133AB4" w:rsidRDefault="00133AB4" w:rsidP="00E56C89">
      <w:pPr>
        <w:keepNext/>
        <w:jc w:val="center"/>
      </w:pPr>
      <w:r>
        <w:rPr>
          <w:noProof/>
        </w:rPr>
        <w:lastRenderedPageBreak/>
        <w:drawing>
          <wp:inline distT="0" distB="0" distL="0" distR="0" wp14:anchorId="23EACEDA" wp14:editId="79D4D445">
            <wp:extent cx="5715000" cy="27146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2714625"/>
                    </a:xfrm>
                    <a:prstGeom prst="rect">
                      <a:avLst/>
                    </a:prstGeom>
                  </pic:spPr>
                </pic:pic>
              </a:graphicData>
            </a:graphic>
          </wp:inline>
        </w:drawing>
      </w:r>
    </w:p>
    <w:p w14:paraId="021E8EE7" w14:textId="38EDC632" w:rsidR="00133AB4" w:rsidRDefault="00E56C89" w:rsidP="00C31FDF">
      <w:pPr>
        <w:pStyle w:val="a5"/>
        <w:spacing w:after="200"/>
      </w:pPr>
      <w:bookmarkStart w:id="6" w:name="_Ref34505086"/>
      <w:r>
        <w:t>Рис.</w:t>
      </w:r>
      <w:r w:rsidR="00133AB4">
        <w:t xml:space="preserve"> </w:t>
      </w:r>
      <w:r>
        <w:t>1.</w:t>
      </w:r>
      <w:bookmarkEnd w:id="6"/>
      <w:r w:rsidR="007C7B58">
        <w:t>3</w:t>
      </w:r>
      <w:r>
        <w:t>.</w:t>
      </w:r>
      <w:r w:rsidR="00133AB4">
        <w:t xml:space="preserve"> Построение абстрактного синтаксического дерева</w:t>
      </w:r>
    </w:p>
    <w:p w14:paraId="3CEED345" w14:textId="3454F3E2" w:rsidR="001B7EC9" w:rsidRDefault="001B7EC9" w:rsidP="00D149A3">
      <w:pPr>
        <w:pStyle w:val="a1"/>
      </w:pPr>
      <w:r w:rsidRPr="001B7EC9">
        <w:t>Далее можно ознакомится с функциональной моделью вышеописанного про</w:t>
      </w:r>
      <w:r w:rsidR="00C31FDF">
        <w:t>цесса в нотации IDEF0. На рисунке</w:t>
      </w:r>
      <w:r w:rsidR="0073095A">
        <w:t xml:space="preserve"> </w:t>
      </w:r>
      <w:r w:rsidR="00E56C89">
        <w:t>1.</w:t>
      </w:r>
      <w:r w:rsidRPr="001B7EC9">
        <w:t>4</w:t>
      </w:r>
      <w:r w:rsidR="008216E6">
        <w:t>.</w:t>
      </w:r>
      <w:r w:rsidRPr="001B7EC9">
        <w:t xml:space="preserve"> представлена контекстная диаграмма процесса </w:t>
      </w:r>
      <w:proofErr w:type="spellStart"/>
      <w:r w:rsidRPr="001B7EC9">
        <w:t>шаблонизации</w:t>
      </w:r>
      <w:proofErr w:type="spellEnd"/>
      <w:r w:rsidRPr="001B7EC9">
        <w:t>.</w:t>
      </w:r>
    </w:p>
    <w:p w14:paraId="2A14F72A" w14:textId="0F369B41" w:rsidR="00B21C16" w:rsidRDefault="00B21C16" w:rsidP="00E56C89">
      <w:pPr>
        <w:keepNext/>
        <w:jc w:val="center"/>
      </w:pPr>
      <w:r>
        <w:rPr>
          <w:noProof/>
        </w:rPr>
        <w:drawing>
          <wp:inline distT="0" distB="0" distL="0" distR="0" wp14:anchorId="79EA0F68" wp14:editId="4C102B4D">
            <wp:extent cx="59055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05500" cy="3409950"/>
                    </a:xfrm>
                    <a:prstGeom prst="rect">
                      <a:avLst/>
                    </a:prstGeom>
                  </pic:spPr>
                </pic:pic>
              </a:graphicData>
            </a:graphic>
          </wp:inline>
        </w:drawing>
      </w:r>
    </w:p>
    <w:p w14:paraId="015AC74D" w14:textId="2D6250F5" w:rsidR="00B21C16" w:rsidRDefault="00E56C89" w:rsidP="0075250F">
      <w:pPr>
        <w:pStyle w:val="a5"/>
        <w:spacing w:after="200"/>
      </w:pPr>
      <w:bookmarkStart w:id="7" w:name="_Ref34494326"/>
      <w:bookmarkStart w:id="8" w:name="_Ref34494316"/>
      <w:r>
        <w:t>Рис.</w:t>
      </w:r>
      <w:bookmarkEnd w:id="7"/>
      <w:r w:rsidR="00354758">
        <w:t xml:space="preserve"> 1.4</w:t>
      </w:r>
      <w:r w:rsidR="008216E6">
        <w:t>.</w:t>
      </w:r>
      <w:r w:rsidR="00B21C16">
        <w:t xml:space="preserve"> Контекстная диаграмма процесса </w:t>
      </w:r>
      <w:proofErr w:type="spellStart"/>
      <w:r w:rsidR="00B21C16">
        <w:t>шаблонизации</w:t>
      </w:r>
      <w:bookmarkEnd w:id="8"/>
      <w:proofErr w:type="spellEnd"/>
    </w:p>
    <w:p w14:paraId="129C7B90" w14:textId="602EE897" w:rsidR="00857631" w:rsidRPr="00857631" w:rsidRDefault="00857631" w:rsidP="00D149A3">
      <w:pPr>
        <w:pStyle w:val="a1"/>
        <w:rPr>
          <w:lang w:bidi="ru-RU"/>
        </w:rPr>
      </w:pPr>
      <w:r>
        <w:lastRenderedPageBreak/>
        <w:t xml:space="preserve">На </w:t>
      </w:r>
      <w:r w:rsidR="00912261">
        <w:t>рисунке 1.5</w:t>
      </w:r>
      <w:r>
        <w:t xml:space="preserve"> приведена декомпозиция верхнего уровня процесса.</w:t>
      </w:r>
    </w:p>
    <w:p w14:paraId="183D0BB2" w14:textId="77777777" w:rsidR="00B21C16" w:rsidRDefault="00B21C16" w:rsidP="00B21C16">
      <w:pPr>
        <w:keepNext/>
      </w:pPr>
      <w:r>
        <w:rPr>
          <w:noProof/>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5506FA4E" w:rsidR="00BA3A6F" w:rsidRPr="00BA3A6F" w:rsidRDefault="008216E6" w:rsidP="0075250F">
      <w:pPr>
        <w:pStyle w:val="a5"/>
        <w:spacing w:after="200"/>
      </w:pPr>
      <w:bookmarkStart w:id="9" w:name="_Ref34494432"/>
      <w:r>
        <w:t>Рис.</w:t>
      </w:r>
      <w:r w:rsidR="00B21C16">
        <w:t xml:space="preserve"> </w:t>
      </w:r>
      <w:bookmarkEnd w:id="9"/>
      <w:r w:rsidR="007C7B58">
        <w:t>1.5</w:t>
      </w:r>
      <w:r>
        <w:t>.</w:t>
      </w:r>
      <w:r w:rsidR="00B21C16">
        <w:t xml:space="preserve"> Декомпозиция верхнего уровня процесса </w:t>
      </w:r>
      <w:proofErr w:type="spellStart"/>
      <w:r w:rsidR="00B21C16">
        <w:t>шаблонизации</w:t>
      </w:r>
      <w:proofErr w:type="spellEnd"/>
    </w:p>
    <w:p w14:paraId="2312171F" w14:textId="77777777" w:rsidR="006612CC" w:rsidRDefault="006612CC" w:rsidP="00545296">
      <w:pPr>
        <w:pStyle w:val="2"/>
      </w:pPr>
      <w:bookmarkStart w:id="10" w:name="_Ref34568441"/>
      <w:bookmarkStart w:id="11" w:name="_Ref34568461"/>
      <w:bookmarkStart w:id="12" w:name="_Ref34568471"/>
      <w:bookmarkStart w:id="13" w:name="_Toc42193684"/>
      <w:r>
        <w:t>Обзор существующих решений</w:t>
      </w:r>
      <w:bookmarkEnd w:id="10"/>
      <w:bookmarkEnd w:id="11"/>
      <w:bookmarkEnd w:id="12"/>
      <w:bookmarkEnd w:id="13"/>
    </w:p>
    <w:p w14:paraId="649C59F1" w14:textId="77777777" w:rsidR="001B7EC9" w:rsidRDefault="001B7EC9" w:rsidP="00D149A3">
      <w:pPr>
        <w:pStyle w:val="a1"/>
      </w:pPr>
      <w:r>
        <w:t xml:space="preserve">На сегодняшний день существует большое множество систем веб-шаблонов, как </w:t>
      </w:r>
      <w:proofErr w:type="spellStart"/>
      <w:r>
        <w:t>проприетарных</w:t>
      </w:r>
      <w:proofErr w:type="spellEnd"/>
      <w:r>
        <w:t>, так и с открытым исходным кодом.</w:t>
      </w:r>
    </w:p>
    <w:p w14:paraId="5D3363D7" w14:textId="77777777" w:rsidR="001B7EC9" w:rsidRDefault="001B7EC9" w:rsidP="00D149A3">
      <w:pPr>
        <w:pStyle w:val="a1"/>
      </w:pPr>
      <w:r>
        <w:t>Системы веб шаблонов можно выделить в две основные категории, в зависимости от способа их размещения относительно конечного пользователя:</w:t>
      </w:r>
    </w:p>
    <w:p w14:paraId="178A2186" w14:textId="05221B6A" w:rsidR="001B7EC9" w:rsidRDefault="001B7EC9" w:rsidP="00874CB1">
      <w:pPr>
        <w:pStyle w:val="a1"/>
        <w:numPr>
          <w:ilvl w:val="0"/>
          <w:numId w:val="41"/>
        </w:numPr>
      </w:pPr>
      <w:proofErr w:type="spellStart"/>
      <w:r>
        <w:t>server-side</w:t>
      </w:r>
      <w:proofErr w:type="spellEnd"/>
      <w:r>
        <w:t xml:space="preserve"> </w:t>
      </w:r>
      <w:r w:rsidR="00A947BD">
        <w:t>– работающие на стороне сервера;</w:t>
      </w:r>
    </w:p>
    <w:p w14:paraId="2934D32B" w14:textId="1CF26187" w:rsidR="001B7EC9" w:rsidRDefault="001B7EC9" w:rsidP="00874CB1">
      <w:pPr>
        <w:pStyle w:val="a1"/>
        <w:numPr>
          <w:ilvl w:val="0"/>
          <w:numId w:val="41"/>
        </w:numPr>
      </w:pPr>
      <w:proofErr w:type="spellStart"/>
      <w:r>
        <w:t>client-side</w:t>
      </w:r>
      <w:proofErr w:type="spellEnd"/>
      <w:r>
        <w:t xml:space="preserve"> – работающие в составе клиентского приложения.</w:t>
      </w:r>
    </w:p>
    <w:p w14:paraId="40E0F384" w14:textId="70CD8DF3" w:rsidR="001B7EC9" w:rsidRDefault="001B7EC9" w:rsidP="00D149A3">
      <w:pPr>
        <w:pStyle w:val="a1"/>
      </w:pPr>
      <w:r>
        <w:t>Первые системы веб шаблонов работали на стороне сервера, и представляли собой препроцессоры текста. Распростран</w:t>
      </w:r>
      <w:r w:rsidR="00284222">
        <w:t>е</w:t>
      </w:r>
      <w:r>
        <w:t>нной практикой было использование технологии CGI (</w:t>
      </w:r>
      <w:proofErr w:type="spellStart"/>
      <w:r>
        <w:t>Common</w:t>
      </w:r>
      <w:proofErr w:type="spellEnd"/>
      <w:r>
        <w:t xml:space="preserve"> </w:t>
      </w:r>
      <w:proofErr w:type="spellStart"/>
      <w:r>
        <w:t>Gateway</w:t>
      </w:r>
      <w:proofErr w:type="spellEnd"/>
      <w:r>
        <w:t xml:space="preserve"> </w:t>
      </w:r>
      <w:proofErr w:type="spellStart"/>
      <w:r>
        <w:t>Interface</w:t>
      </w:r>
      <w:proofErr w:type="spellEnd"/>
      <w:r>
        <w:t xml:space="preserve">), которая подразумевает вызов веб-сервером внешнего программного кода, как правило </w:t>
      </w:r>
      <w:r>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w:t>
      </w:r>
      <w:proofErr w:type="spellStart"/>
      <w:r>
        <w:t>фреймворки</w:t>
      </w:r>
      <w:proofErr w:type="spellEnd"/>
      <w:r>
        <w:t>, которые имеют в сво</w:t>
      </w:r>
      <w:r w:rsidR="00284222">
        <w:t>е</w:t>
      </w:r>
      <w:r>
        <w:t>м составе систему веб-шаблонов в качестве отдельного программного модуля. Далее в т</w:t>
      </w:r>
      <w:r w:rsidR="008216E6">
        <w:t>аблице 1.</w:t>
      </w:r>
      <w:r>
        <w:t>1</w:t>
      </w:r>
      <w:r w:rsidR="00D149A3" w:rsidRPr="00D149A3">
        <w:t>.</w:t>
      </w:r>
      <w:r>
        <w:t xml:space="preserve"> приведен перечень, наиболее популярных систем веб-шаблонов, работающих на стороне сервера.</w:t>
      </w:r>
    </w:p>
    <w:p w14:paraId="1D29A673" w14:textId="20EE0345" w:rsidR="008216E6" w:rsidRPr="00950A1F" w:rsidRDefault="008216E6" w:rsidP="00304050">
      <w:pPr>
        <w:pStyle w:val="a5"/>
        <w:keepNext/>
        <w:spacing w:before="0" w:after="0"/>
        <w:jc w:val="right"/>
      </w:pPr>
      <w:r>
        <w:t xml:space="preserve">Таблица </w:t>
      </w:r>
      <w:r w:rsidR="00950A1F">
        <w:fldChar w:fldCharType="begin"/>
      </w:r>
      <w:r w:rsidR="00950A1F">
        <w:instrText xml:space="preserve"> STYLEREF 1 \s </w:instrText>
      </w:r>
      <w:r w:rsidR="00950A1F">
        <w:fldChar w:fldCharType="separate"/>
      </w:r>
      <w:r w:rsidR="00EB4086">
        <w:rPr>
          <w:noProof/>
        </w:rPr>
        <w:t>1</w:t>
      </w:r>
      <w:r w:rsidR="00950A1F">
        <w:fldChar w:fldCharType="end"/>
      </w:r>
      <w:r w:rsidR="00950A1F">
        <w:t>.</w:t>
      </w:r>
      <w:r w:rsidR="00950A1F">
        <w:fldChar w:fldCharType="begin"/>
      </w:r>
      <w:r w:rsidR="00950A1F">
        <w:instrText xml:space="preserve"> SEQ Таблица \* ARABIC \s 1 </w:instrText>
      </w:r>
      <w:r w:rsidR="00950A1F">
        <w:fldChar w:fldCharType="separate"/>
      </w:r>
      <w:r w:rsidR="00EB4086">
        <w:rPr>
          <w:noProof/>
        </w:rPr>
        <w:t>1</w:t>
      </w:r>
      <w:r w:rsidR="00950A1F">
        <w:fldChar w:fldCharType="end"/>
      </w:r>
      <w:r w:rsidR="00D149A3" w:rsidRPr="00950A1F">
        <w:t>.</w:t>
      </w:r>
    </w:p>
    <w:p w14:paraId="20413608" w14:textId="199FB535" w:rsidR="008216E6" w:rsidRPr="008216E6" w:rsidRDefault="008216E6" w:rsidP="00304050">
      <w:pPr>
        <w:pStyle w:val="a5"/>
        <w:spacing w:before="0" w:after="0"/>
      </w:pPr>
      <w:r w:rsidRPr="00BA795A">
        <w:t>Системы веб-шаблонов исполняемые на стороне сервера</w:t>
      </w:r>
    </w:p>
    <w:tbl>
      <w:tblPr>
        <w:tblStyle w:val="af8"/>
        <w:tblW w:w="9500" w:type="dxa"/>
        <w:tblLook w:val="04A0" w:firstRow="1" w:lastRow="0" w:firstColumn="1" w:lastColumn="0" w:noHBand="0" w:noVBand="1"/>
      </w:tblPr>
      <w:tblGrid>
        <w:gridCol w:w="2662"/>
        <w:gridCol w:w="2313"/>
        <w:gridCol w:w="4525"/>
      </w:tblGrid>
      <w:tr w:rsidR="00BA795A" w14:paraId="5908288B" w14:textId="77777777" w:rsidTr="00304050">
        <w:trPr>
          <w:trHeight w:val="617"/>
        </w:trPr>
        <w:tc>
          <w:tcPr>
            <w:tcW w:w="2662" w:type="dxa"/>
          </w:tcPr>
          <w:p w14:paraId="67B52646" w14:textId="77777777" w:rsidR="00BA795A" w:rsidRPr="00A04E4E" w:rsidRDefault="00BA795A" w:rsidP="00304050">
            <w:pPr>
              <w:tabs>
                <w:tab w:val="left" w:pos="1134"/>
              </w:tabs>
              <w:spacing w:line="240" w:lineRule="auto"/>
              <w:jc w:val="center"/>
              <w:rPr>
                <w:color w:val="000000"/>
                <w:szCs w:val="24"/>
              </w:rPr>
            </w:pPr>
            <w:r w:rsidRPr="00A04E4E">
              <w:rPr>
                <w:color w:val="000000"/>
                <w:szCs w:val="24"/>
              </w:rPr>
              <w:t>Система веб-шаблонов</w:t>
            </w:r>
          </w:p>
        </w:tc>
        <w:tc>
          <w:tcPr>
            <w:tcW w:w="2313" w:type="dxa"/>
          </w:tcPr>
          <w:p w14:paraId="2B8A3A2D" w14:textId="77777777" w:rsidR="00BA795A" w:rsidRPr="00A04E4E" w:rsidRDefault="00BA795A" w:rsidP="00304050">
            <w:pPr>
              <w:tabs>
                <w:tab w:val="left" w:pos="1134"/>
              </w:tabs>
              <w:spacing w:line="240" w:lineRule="auto"/>
              <w:jc w:val="center"/>
              <w:rPr>
                <w:color w:val="000000"/>
                <w:szCs w:val="24"/>
              </w:rPr>
            </w:pPr>
            <w:r w:rsidRPr="00A04E4E">
              <w:rPr>
                <w:color w:val="000000"/>
                <w:szCs w:val="24"/>
              </w:rPr>
              <w:t>Фреймворк/Язык</w:t>
            </w:r>
          </w:p>
        </w:tc>
        <w:tc>
          <w:tcPr>
            <w:tcW w:w="4525" w:type="dxa"/>
          </w:tcPr>
          <w:p w14:paraId="70E695A7" w14:textId="77777777" w:rsidR="00BA795A" w:rsidRPr="00A04E4E" w:rsidRDefault="00BA795A" w:rsidP="00304050">
            <w:pPr>
              <w:tabs>
                <w:tab w:val="left" w:pos="1134"/>
              </w:tabs>
              <w:spacing w:line="240" w:lineRule="auto"/>
              <w:jc w:val="center"/>
              <w:rPr>
                <w:color w:val="000000"/>
                <w:szCs w:val="24"/>
              </w:rPr>
            </w:pPr>
            <w:r w:rsidRPr="00A04E4E">
              <w:rPr>
                <w:color w:val="000000"/>
                <w:szCs w:val="24"/>
              </w:rPr>
              <w:t>Описание</w:t>
            </w:r>
          </w:p>
        </w:tc>
      </w:tr>
      <w:tr w:rsidR="00BA795A" w14:paraId="270F2714" w14:textId="77777777" w:rsidTr="00304050">
        <w:trPr>
          <w:trHeight w:val="1343"/>
        </w:trPr>
        <w:tc>
          <w:tcPr>
            <w:tcW w:w="2662" w:type="dxa"/>
          </w:tcPr>
          <w:p w14:paraId="29084685" w14:textId="77777777" w:rsidR="00BA795A" w:rsidRPr="006161CA" w:rsidRDefault="00BA795A" w:rsidP="00304050">
            <w:pPr>
              <w:tabs>
                <w:tab w:val="left" w:pos="1134"/>
              </w:tabs>
              <w:spacing w:before="0" w:after="0" w:line="240" w:lineRule="auto"/>
              <w:jc w:val="center"/>
              <w:rPr>
                <w:color w:val="000000"/>
                <w:szCs w:val="24"/>
              </w:rPr>
            </w:pPr>
            <w:proofErr w:type="spellStart"/>
            <w:r w:rsidRPr="006161CA">
              <w:rPr>
                <w:color w:val="000000"/>
                <w:szCs w:val="24"/>
              </w:rPr>
              <w:t>Blade</w:t>
            </w:r>
            <w:proofErr w:type="spellEnd"/>
          </w:p>
        </w:tc>
        <w:tc>
          <w:tcPr>
            <w:tcW w:w="2313" w:type="dxa"/>
          </w:tcPr>
          <w:p w14:paraId="3D8636FB" w14:textId="77777777" w:rsidR="00BA795A" w:rsidRPr="006161CA" w:rsidRDefault="00BA795A" w:rsidP="00304050">
            <w:pPr>
              <w:tabs>
                <w:tab w:val="left" w:pos="1134"/>
              </w:tabs>
              <w:spacing w:before="0" w:after="0" w:line="240" w:lineRule="auto"/>
              <w:jc w:val="center"/>
              <w:rPr>
                <w:color w:val="000000"/>
                <w:szCs w:val="24"/>
                <w:lang w:val="en-US"/>
              </w:rPr>
            </w:pPr>
            <w:proofErr w:type="spellStart"/>
            <w:r w:rsidRPr="006161CA">
              <w:rPr>
                <w:color w:val="000000"/>
                <w:szCs w:val="24"/>
                <w:lang w:val="en-US"/>
              </w:rPr>
              <w:t>Laravel</w:t>
            </w:r>
            <w:proofErr w:type="spellEnd"/>
            <w:r w:rsidRPr="006161CA">
              <w:rPr>
                <w:color w:val="000000"/>
                <w:szCs w:val="24"/>
                <w:lang w:val="en-US"/>
              </w:rPr>
              <w:t>/PHP</w:t>
            </w:r>
          </w:p>
        </w:tc>
        <w:tc>
          <w:tcPr>
            <w:tcW w:w="4525" w:type="dxa"/>
          </w:tcPr>
          <w:p w14:paraId="60F80CC7" w14:textId="77777777" w:rsidR="00BA795A" w:rsidRPr="00B07311" w:rsidRDefault="00BA795A" w:rsidP="00304050">
            <w:pPr>
              <w:tabs>
                <w:tab w:val="left" w:pos="1134"/>
              </w:tabs>
              <w:spacing w:before="0" w:after="0" w:line="240" w:lineRule="auto"/>
              <w:jc w:val="center"/>
              <w:rPr>
                <w:color w:val="000000"/>
                <w:szCs w:val="24"/>
              </w:rPr>
            </w:pPr>
            <w:r w:rsidRPr="00B07311">
              <w:rPr>
                <w:color w:val="000000"/>
                <w:szCs w:val="24"/>
              </w:rPr>
              <w:t xml:space="preserve">Также, как и сам </w:t>
            </w:r>
            <w:proofErr w:type="spellStart"/>
            <w:r w:rsidRPr="00B07311">
              <w:rPr>
                <w:color w:val="000000"/>
                <w:szCs w:val="24"/>
              </w:rPr>
              <w:t>фреймворк</w:t>
            </w:r>
            <w:proofErr w:type="spellEnd"/>
            <w:r w:rsidRPr="00B07311">
              <w:rPr>
                <w:color w:val="000000"/>
                <w:szCs w:val="24"/>
              </w:rPr>
              <w:t xml:space="preserve">, частью которого является, </w:t>
            </w:r>
            <w:proofErr w:type="spellStart"/>
            <w:r w:rsidRPr="00B07311">
              <w:rPr>
                <w:color w:val="000000"/>
                <w:szCs w:val="24"/>
              </w:rPr>
              <w:t>Blade</w:t>
            </w:r>
            <w:proofErr w:type="spellEnd"/>
            <w:r w:rsidRPr="00B07311">
              <w:rPr>
                <w:color w:val="000000"/>
                <w:szCs w:val="24"/>
              </w:rPr>
              <w:t xml:space="preserve"> обладает свободной лицензией и открытым исходным кодом.</w:t>
            </w:r>
          </w:p>
        </w:tc>
      </w:tr>
      <w:tr w:rsidR="00BA795A" w14:paraId="069B13DB" w14:textId="77777777" w:rsidTr="00304050">
        <w:trPr>
          <w:trHeight w:val="1973"/>
        </w:trPr>
        <w:tc>
          <w:tcPr>
            <w:tcW w:w="2662" w:type="dxa"/>
          </w:tcPr>
          <w:p w14:paraId="0B5AFC9E" w14:textId="77777777" w:rsidR="00BA795A" w:rsidRPr="006161CA" w:rsidRDefault="00BA795A" w:rsidP="00304050">
            <w:pPr>
              <w:tabs>
                <w:tab w:val="left" w:pos="1134"/>
              </w:tabs>
              <w:spacing w:before="0" w:after="0" w:line="240" w:lineRule="auto"/>
              <w:jc w:val="center"/>
              <w:rPr>
                <w:color w:val="000000"/>
                <w:szCs w:val="24"/>
              </w:rPr>
            </w:pPr>
            <w:proofErr w:type="spellStart"/>
            <w:r w:rsidRPr="006161CA">
              <w:rPr>
                <w:color w:val="000000"/>
                <w:szCs w:val="24"/>
              </w:rPr>
              <w:t>Django</w:t>
            </w:r>
            <w:proofErr w:type="spellEnd"/>
          </w:p>
        </w:tc>
        <w:tc>
          <w:tcPr>
            <w:tcW w:w="2313" w:type="dxa"/>
          </w:tcPr>
          <w:p w14:paraId="3C99DE6A" w14:textId="77777777" w:rsidR="00BA795A" w:rsidRPr="006161CA" w:rsidRDefault="00BA795A" w:rsidP="00304050">
            <w:pPr>
              <w:tabs>
                <w:tab w:val="left" w:pos="1134"/>
              </w:tabs>
              <w:spacing w:before="0" w:after="0" w:line="240" w:lineRule="auto"/>
              <w:jc w:val="center"/>
              <w:rPr>
                <w:color w:val="000000"/>
                <w:szCs w:val="24"/>
                <w:lang w:val="en-US"/>
              </w:rPr>
            </w:pPr>
            <w:proofErr w:type="spellStart"/>
            <w:r w:rsidRPr="006161CA">
              <w:rPr>
                <w:color w:val="000000"/>
                <w:szCs w:val="24"/>
                <w:lang w:val="en-US"/>
              </w:rPr>
              <w:t>Djanjo</w:t>
            </w:r>
            <w:proofErr w:type="spellEnd"/>
            <w:r w:rsidRPr="006161CA">
              <w:rPr>
                <w:color w:val="000000"/>
                <w:szCs w:val="24"/>
                <w:lang w:val="en-US"/>
              </w:rPr>
              <w:t>/Python</w:t>
            </w:r>
          </w:p>
        </w:tc>
        <w:tc>
          <w:tcPr>
            <w:tcW w:w="4525" w:type="dxa"/>
          </w:tcPr>
          <w:p w14:paraId="75F65801" w14:textId="77777777" w:rsidR="00BA795A" w:rsidRPr="00B07311" w:rsidRDefault="00BA795A" w:rsidP="00304050">
            <w:pPr>
              <w:tabs>
                <w:tab w:val="left" w:pos="1134"/>
              </w:tabs>
              <w:spacing w:before="0" w:after="0" w:line="240" w:lineRule="auto"/>
              <w:jc w:val="center"/>
              <w:rPr>
                <w:color w:val="000000"/>
                <w:szCs w:val="24"/>
              </w:rPr>
            </w:pPr>
            <w:r w:rsidRPr="00B07311">
              <w:rPr>
                <w:color w:val="000000"/>
                <w:szCs w:val="24"/>
              </w:rPr>
              <w:t xml:space="preserve">обладает широкими возможностями </w:t>
            </w:r>
            <w:proofErr w:type="spellStart"/>
            <w:r w:rsidRPr="00B07311">
              <w:rPr>
                <w:color w:val="000000"/>
                <w:szCs w:val="24"/>
              </w:rPr>
              <w:t>шаблонизации</w:t>
            </w:r>
            <w:proofErr w:type="spellEnd"/>
            <w:r w:rsidRPr="00B07311">
              <w:rPr>
                <w:color w:val="000000"/>
                <w:szCs w:val="24"/>
              </w:rPr>
              <w:t xml:space="preserve">. На основе синтаксиса языка </w:t>
            </w:r>
            <w:proofErr w:type="spellStart"/>
            <w:r w:rsidRPr="00B07311">
              <w:rPr>
                <w:color w:val="000000"/>
                <w:szCs w:val="24"/>
              </w:rPr>
              <w:t>шаблонизации</w:t>
            </w:r>
            <w:proofErr w:type="spellEnd"/>
            <w:r w:rsidRPr="00B07311">
              <w:rPr>
                <w:color w:val="000000"/>
                <w:szCs w:val="24"/>
              </w:rPr>
              <w:t xml:space="preserve">, используемого в </w:t>
            </w:r>
            <w:proofErr w:type="spellStart"/>
            <w:r w:rsidRPr="00B07311">
              <w:rPr>
                <w:color w:val="000000"/>
                <w:szCs w:val="24"/>
              </w:rPr>
              <w:t>Django</w:t>
            </w:r>
            <w:proofErr w:type="spellEnd"/>
            <w:r w:rsidRPr="00B07311">
              <w:rPr>
                <w:color w:val="000000"/>
                <w:szCs w:val="24"/>
              </w:rPr>
              <w:t xml:space="preserve"> было создано большое количество других систем веб-шаблонов</w:t>
            </w:r>
            <w:r>
              <w:rPr>
                <w:color w:val="000000"/>
                <w:szCs w:val="24"/>
              </w:rPr>
              <w:t>. Обладает свободной лицензией.</w:t>
            </w:r>
          </w:p>
        </w:tc>
      </w:tr>
      <w:tr w:rsidR="00BA795A" w14:paraId="6D0C4C4F" w14:textId="77777777" w:rsidTr="00304050">
        <w:trPr>
          <w:trHeight w:val="2831"/>
        </w:trPr>
        <w:tc>
          <w:tcPr>
            <w:tcW w:w="2662" w:type="dxa"/>
          </w:tcPr>
          <w:p w14:paraId="065564D8" w14:textId="77777777" w:rsidR="00BA795A" w:rsidRPr="006161CA" w:rsidRDefault="00BA795A" w:rsidP="00304050">
            <w:pPr>
              <w:tabs>
                <w:tab w:val="left" w:pos="1134"/>
              </w:tabs>
              <w:spacing w:before="0" w:after="0" w:line="240" w:lineRule="auto"/>
              <w:jc w:val="center"/>
              <w:rPr>
                <w:color w:val="000000"/>
                <w:szCs w:val="24"/>
              </w:rPr>
            </w:pPr>
            <w:proofErr w:type="spellStart"/>
            <w:r w:rsidRPr="006161CA">
              <w:rPr>
                <w:color w:val="000000"/>
                <w:szCs w:val="24"/>
              </w:rPr>
              <w:t>Mustache</w:t>
            </w:r>
            <w:proofErr w:type="spellEnd"/>
          </w:p>
        </w:tc>
        <w:tc>
          <w:tcPr>
            <w:tcW w:w="2313" w:type="dxa"/>
          </w:tcPr>
          <w:p w14:paraId="150A735C" w14:textId="77777777" w:rsidR="00BA795A" w:rsidRPr="006161CA" w:rsidRDefault="00BA795A" w:rsidP="00304050">
            <w:pPr>
              <w:tabs>
                <w:tab w:val="left" w:pos="1134"/>
              </w:tabs>
              <w:spacing w:before="0" w:after="0" w:line="240" w:lineRule="auto"/>
              <w:jc w:val="center"/>
              <w:rPr>
                <w:color w:val="000000"/>
                <w:szCs w:val="24"/>
              </w:rPr>
            </w:pPr>
            <w:r w:rsidRPr="006161CA">
              <w:rPr>
                <w:color w:val="000000"/>
                <w:szCs w:val="24"/>
              </w:rPr>
              <w:t>Различные языки</w:t>
            </w:r>
          </w:p>
        </w:tc>
        <w:tc>
          <w:tcPr>
            <w:tcW w:w="4525" w:type="dxa"/>
          </w:tcPr>
          <w:p w14:paraId="4CF84F70" w14:textId="3DE24F62" w:rsidR="00BA795A" w:rsidRPr="00B07311" w:rsidRDefault="00BA795A" w:rsidP="00304050">
            <w:pPr>
              <w:tabs>
                <w:tab w:val="left" w:pos="1134"/>
              </w:tabs>
              <w:spacing w:before="0" w:after="0" w:line="240" w:lineRule="auto"/>
              <w:jc w:val="center"/>
              <w:rPr>
                <w:color w:val="000000"/>
                <w:szCs w:val="24"/>
              </w:rPr>
            </w:pPr>
            <w:r w:rsidRPr="00B07311">
              <w:rPr>
                <w:color w:val="000000"/>
                <w:szCs w:val="24"/>
              </w:rPr>
              <w:t>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w:t>
            </w:r>
            <w:r w:rsidR="00284222">
              <w:rPr>
                <w:color w:val="000000"/>
                <w:szCs w:val="24"/>
              </w:rPr>
              <w:t>е</w:t>
            </w:r>
            <w:r w:rsidRPr="00B07311">
              <w:rPr>
                <w:color w:val="000000"/>
                <w:szCs w:val="24"/>
              </w:rPr>
              <w:t>нных и широко-используемых</w:t>
            </w:r>
            <w:r w:rsidR="00A97490" w:rsidRPr="00A97490">
              <w:rPr>
                <w:color w:val="000000"/>
                <w:szCs w:val="24"/>
              </w:rPr>
              <w:t xml:space="preserve"> [6]</w:t>
            </w:r>
            <w:r w:rsidRPr="00B07311">
              <w:rPr>
                <w:color w:val="000000"/>
                <w:szCs w:val="24"/>
              </w:rPr>
              <w:t>.</w:t>
            </w:r>
          </w:p>
        </w:tc>
      </w:tr>
      <w:tr w:rsidR="00E821A8" w14:paraId="792E626A" w14:textId="77777777" w:rsidTr="00304050">
        <w:trPr>
          <w:trHeight w:val="1325"/>
        </w:trPr>
        <w:tc>
          <w:tcPr>
            <w:tcW w:w="2662" w:type="dxa"/>
          </w:tcPr>
          <w:p w14:paraId="0BD85DA0" w14:textId="77777777" w:rsidR="00E821A8" w:rsidRPr="006161CA" w:rsidRDefault="00E821A8" w:rsidP="00304050">
            <w:pPr>
              <w:tabs>
                <w:tab w:val="left" w:pos="1134"/>
              </w:tabs>
              <w:spacing w:before="0" w:after="0" w:line="240" w:lineRule="auto"/>
              <w:jc w:val="center"/>
              <w:rPr>
                <w:color w:val="000000"/>
                <w:szCs w:val="24"/>
              </w:rPr>
            </w:pPr>
            <w:proofErr w:type="spellStart"/>
            <w:r w:rsidRPr="006161CA">
              <w:rPr>
                <w:color w:val="000000"/>
                <w:szCs w:val="24"/>
              </w:rPr>
              <w:t>Twig</w:t>
            </w:r>
            <w:proofErr w:type="spellEnd"/>
          </w:p>
        </w:tc>
        <w:tc>
          <w:tcPr>
            <w:tcW w:w="2313" w:type="dxa"/>
          </w:tcPr>
          <w:p w14:paraId="068C7E66" w14:textId="77777777" w:rsidR="00E821A8" w:rsidRPr="006161CA" w:rsidRDefault="00E821A8" w:rsidP="00304050">
            <w:pPr>
              <w:tabs>
                <w:tab w:val="left" w:pos="1134"/>
              </w:tabs>
              <w:spacing w:before="0" w:after="0" w:line="240" w:lineRule="auto"/>
              <w:jc w:val="center"/>
              <w:rPr>
                <w:color w:val="000000"/>
                <w:szCs w:val="24"/>
                <w:lang w:val="en-US"/>
              </w:rPr>
            </w:pPr>
            <w:r>
              <w:rPr>
                <w:color w:val="000000"/>
                <w:szCs w:val="24"/>
                <w:lang w:val="en-US"/>
              </w:rPr>
              <w:t>PHP</w:t>
            </w:r>
          </w:p>
        </w:tc>
        <w:tc>
          <w:tcPr>
            <w:tcW w:w="4525" w:type="dxa"/>
          </w:tcPr>
          <w:p w14:paraId="7B230292" w14:textId="77777777" w:rsidR="00E821A8" w:rsidRDefault="00E821A8" w:rsidP="00304050">
            <w:pPr>
              <w:tabs>
                <w:tab w:val="left" w:pos="1134"/>
              </w:tabs>
              <w:spacing w:before="0" w:after="0" w:line="240" w:lineRule="auto"/>
              <w:jc w:val="center"/>
              <w:rPr>
                <w:color w:val="000000"/>
                <w:szCs w:val="24"/>
              </w:rPr>
            </w:pPr>
            <w:r w:rsidRPr="00B07311">
              <w:rPr>
                <w:color w:val="000000"/>
                <w:szCs w:val="24"/>
              </w:rPr>
              <w:t>система веб-шаблонов, синта</w:t>
            </w:r>
            <w:r>
              <w:rPr>
                <w:color w:val="000000"/>
                <w:szCs w:val="24"/>
              </w:rPr>
              <w:t xml:space="preserve">ксис которой основан на </w:t>
            </w:r>
            <w:proofErr w:type="spellStart"/>
            <w:r>
              <w:rPr>
                <w:color w:val="000000"/>
                <w:szCs w:val="24"/>
              </w:rPr>
              <w:t>Django</w:t>
            </w:r>
            <w:proofErr w:type="spellEnd"/>
            <w:r>
              <w:rPr>
                <w:color w:val="000000"/>
                <w:szCs w:val="24"/>
              </w:rPr>
              <w:t>. Н</w:t>
            </w:r>
            <w:r w:rsidRPr="00B07311">
              <w:rPr>
                <w:color w:val="000000"/>
                <w:szCs w:val="24"/>
              </w:rPr>
              <w:t>аиболее часто используется при проектировании веб-приложений по паттерну MVC (</w:t>
            </w:r>
            <w:proofErr w:type="spellStart"/>
            <w:r w:rsidRPr="00B07311">
              <w:rPr>
                <w:color w:val="000000"/>
                <w:szCs w:val="24"/>
              </w:rPr>
              <w:t>Model</w:t>
            </w:r>
            <w:proofErr w:type="spellEnd"/>
            <w:r w:rsidRPr="00B07311">
              <w:rPr>
                <w:color w:val="000000"/>
                <w:szCs w:val="24"/>
              </w:rPr>
              <w:t xml:space="preserve"> </w:t>
            </w:r>
            <w:proofErr w:type="spellStart"/>
            <w:r w:rsidRPr="00B07311">
              <w:rPr>
                <w:color w:val="000000"/>
                <w:szCs w:val="24"/>
              </w:rPr>
              <w:t>View</w:t>
            </w:r>
            <w:proofErr w:type="spellEnd"/>
            <w:r w:rsidRPr="00B07311">
              <w:rPr>
                <w:color w:val="000000"/>
                <w:szCs w:val="24"/>
              </w:rPr>
              <w:t xml:space="preserve"> </w:t>
            </w:r>
            <w:proofErr w:type="spellStart"/>
            <w:r w:rsidRPr="00B07311">
              <w:rPr>
                <w:color w:val="000000"/>
                <w:szCs w:val="24"/>
              </w:rPr>
              <w:t>Controller</w:t>
            </w:r>
            <w:proofErr w:type="spellEnd"/>
            <w:r w:rsidRPr="00B07311">
              <w:rPr>
                <w:color w:val="000000"/>
                <w:szCs w:val="24"/>
              </w:rPr>
              <w:t>). Свободная лицензия</w:t>
            </w:r>
            <w:r>
              <w:rPr>
                <w:color w:val="000000"/>
                <w:szCs w:val="24"/>
                <w:lang w:val="en-US"/>
              </w:rPr>
              <w:t xml:space="preserve"> [5]</w:t>
            </w:r>
            <w:r>
              <w:rPr>
                <w:color w:val="000000"/>
                <w:szCs w:val="24"/>
              </w:rPr>
              <w:t>.</w:t>
            </w:r>
          </w:p>
          <w:p w14:paraId="56D9B62B" w14:textId="079BB2B2" w:rsidR="00E821A8" w:rsidRPr="00B07311" w:rsidRDefault="00E821A8" w:rsidP="00304050">
            <w:pPr>
              <w:tabs>
                <w:tab w:val="left" w:pos="1134"/>
              </w:tabs>
              <w:spacing w:before="0" w:after="0" w:line="240" w:lineRule="auto"/>
              <w:jc w:val="center"/>
              <w:rPr>
                <w:color w:val="000000"/>
                <w:szCs w:val="24"/>
              </w:rPr>
            </w:pPr>
          </w:p>
        </w:tc>
      </w:tr>
      <w:tr w:rsidR="00304050" w14:paraId="1B6D5643" w14:textId="77777777" w:rsidTr="00304050">
        <w:trPr>
          <w:trHeight w:val="982"/>
        </w:trPr>
        <w:tc>
          <w:tcPr>
            <w:tcW w:w="2662" w:type="dxa"/>
            <w:vAlign w:val="center"/>
          </w:tcPr>
          <w:p w14:paraId="62A8374D" w14:textId="66085D55" w:rsidR="00304050" w:rsidRPr="00BA795A" w:rsidRDefault="00304050" w:rsidP="00304050">
            <w:pPr>
              <w:tabs>
                <w:tab w:val="left" w:pos="1134"/>
              </w:tabs>
              <w:spacing w:before="0" w:after="0" w:line="240" w:lineRule="auto"/>
              <w:jc w:val="center"/>
              <w:rPr>
                <w:color w:val="000000"/>
                <w:szCs w:val="24"/>
              </w:rPr>
            </w:pPr>
            <w:r w:rsidRPr="00A04E4E">
              <w:rPr>
                <w:color w:val="000000"/>
                <w:szCs w:val="24"/>
              </w:rPr>
              <w:lastRenderedPageBreak/>
              <w:t>Система веб-шаблонов</w:t>
            </w:r>
          </w:p>
        </w:tc>
        <w:tc>
          <w:tcPr>
            <w:tcW w:w="2313" w:type="dxa"/>
            <w:vAlign w:val="center"/>
          </w:tcPr>
          <w:p w14:paraId="6A5E74B0" w14:textId="69F180E9" w:rsidR="00304050" w:rsidRPr="00BA795A" w:rsidRDefault="00304050" w:rsidP="00304050">
            <w:pPr>
              <w:tabs>
                <w:tab w:val="left" w:pos="1134"/>
              </w:tabs>
              <w:spacing w:before="0" w:after="0" w:line="240" w:lineRule="auto"/>
              <w:jc w:val="center"/>
              <w:rPr>
                <w:color w:val="000000"/>
                <w:szCs w:val="24"/>
                <w:lang w:val="en-US"/>
              </w:rPr>
            </w:pPr>
            <w:r w:rsidRPr="00A04E4E">
              <w:rPr>
                <w:color w:val="000000"/>
                <w:szCs w:val="24"/>
              </w:rPr>
              <w:t>Фреймворк/Язык</w:t>
            </w:r>
          </w:p>
        </w:tc>
        <w:tc>
          <w:tcPr>
            <w:tcW w:w="4525" w:type="dxa"/>
            <w:vAlign w:val="center"/>
          </w:tcPr>
          <w:p w14:paraId="44AF7D79" w14:textId="70EB4E39" w:rsidR="00304050" w:rsidRPr="00B07311" w:rsidRDefault="00304050" w:rsidP="00304050">
            <w:pPr>
              <w:keepNext/>
              <w:tabs>
                <w:tab w:val="left" w:pos="1134"/>
              </w:tabs>
              <w:spacing w:before="0" w:after="0" w:line="240" w:lineRule="auto"/>
              <w:jc w:val="center"/>
              <w:rPr>
                <w:color w:val="000000"/>
                <w:szCs w:val="24"/>
              </w:rPr>
            </w:pPr>
            <w:r w:rsidRPr="00A04E4E">
              <w:rPr>
                <w:color w:val="000000"/>
                <w:szCs w:val="24"/>
              </w:rPr>
              <w:t>Описание</w:t>
            </w:r>
          </w:p>
        </w:tc>
      </w:tr>
      <w:tr w:rsidR="00304050" w14:paraId="4657CD59" w14:textId="77777777" w:rsidTr="00304050">
        <w:trPr>
          <w:trHeight w:val="1844"/>
        </w:trPr>
        <w:tc>
          <w:tcPr>
            <w:tcW w:w="2662" w:type="dxa"/>
          </w:tcPr>
          <w:p w14:paraId="038271B3" w14:textId="77777777" w:rsidR="00304050" w:rsidRPr="00BA795A" w:rsidRDefault="00304050" w:rsidP="00304050">
            <w:pPr>
              <w:tabs>
                <w:tab w:val="left" w:pos="1134"/>
              </w:tabs>
              <w:spacing w:before="0" w:after="0" w:line="240" w:lineRule="auto"/>
              <w:jc w:val="center"/>
              <w:rPr>
                <w:color w:val="000000"/>
                <w:szCs w:val="24"/>
              </w:rPr>
            </w:pPr>
            <w:proofErr w:type="spellStart"/>
            <w:r w:rsidRPr="00BA795A">
              <w:rPr>
                <w:color w:val="000000"/>
                <w:szCs w:val="24"/>
              </w:rPr>
              <w:t>Lasso</w:t>
            </w:r>
            <w:proofErr w:type="spellEnd"/>
          </w:p>
        </w:tc>
        <w:tc>
          <w:tcPr>
            <w:tcW w:w="2313" w:type="dxa"/>
          </w:tcPr>
          <w:p w14:paraId="3E5096CD" w14:textId="77777777" w:rsidR="00304050" w:rsidRPr="00BA795A" w:rsidRDefault="00304050" w:rsidP="00304050">
            <w:pPr>
              <w:tabs>
                <w:tab w:val="left" w:pos="1134"/>
              </w:tabs>
              <w:spacing w:before="0" w:after="0" w:line="240" w:lineRule="auto"/>
              <w:jc w:val="center"/>
              <w:rPr>
                <w:color w:val="000000"/>
                <w:szCs w:val="24"/>
              </w:rPr>
            </w:pPr>
            <w:r w:rsidRPr="00BA795A">
              <w:rPr>
                <w:color w:val="000000"/>
                <w:szCs w:val="24"/>
                <w:lang w:val="en-US"/>
              </w:rPr>
              <w:t>Lasso</w:t>
            </w:r>
            <w:r w:rsidRPr="00BA795A">
              <w:rPr>
                <w:color w:val="000000"/>
                <w:szCs w:val="24"/>
              </w:rPr>
              <w:t>/</w:t>
            </w:r>
            <w:r w:rsidRPr="00BA795A">
              <w:rPr>
                <w:color w:val="000000"/>
                <w:szCs w:val="24"/>
                <w:lang w:val="en-US"/>
              </w:rPr>
              <w:t>C</w:t>
            </w:r>
          </w:p>
        </w:tc>
        <w:tc>
          <w:tcPr>
            <w:tcW w:w="4525" w:type="dxa"/>
          </w:tcPr>
          <w:p w14:paraId="34B607D9" w14:textId="7E5961E0" w:rsidR="00304050" w:rsidRPr="00B07311" w:rsidRDefault="00304050" w:rsidP="00304050">
            <w:pPr>
              <w:keepNext/>
              <w:tabs>
                <w:tab w:val="left" w:pos="1134"/>
              </w:tabs>
              <w:spacing w:before="0" w:after="0" w:line="240" w:lineRule="auto"/>
              <w:jc w:val="center"/>
              <w:rPr>
                <w:color w:val="000000"/>
                <w:szCs w:val="24"/>
              </w:rPr>
            </w:pPr>
            <w:r w:rsidRPr="00B07311">
              <w:rPr>
                <w:color w:val="000000"/>
                <w:szCs w:val="24"/>
              </w:rPr>
              <w:t>является сервером приложений, имеющий в своем составе одноим</w:t>
            </w:r>
            <w:r>
              <w:rPr>
                <w:color w:val="000000"/>
                <w:szCs w:val="24"/>
              </w:rPr>
              <w:t>е</w:t>
            </w:r>
            <w:r w:rsidRPr="00B07311">
              <w:rPr>
                <w:color w:val="000000"/>
                <w:szCs w:val="24"/>
              </w:rPr>
              <w:t xml:space="preserve">нную подсистему веб-шаблонов. Является примером </w:t>
            </w:r>
            <w:proofErr w:type="spellStart"/>
            <w:r w:rsidRPr="00B07311">
              <w:rPr>
                <w:color w:val="000000"/>
                <w:szCs w:val="24"/>
              </w:rPr>
              <w:t>проприетарной</w:t>
            </w:r>
            <w:proofErr w:type="spellEnd"/>
            <w:r w:rsidRPr="00B07311">
              <w:rPr>
                <w:color w:val="000000"/>
                <w:szCs w:val="24"/>
              </w:rPr>
              <w:t xml:space="preserve"> систем веб-шаблонов. По возможностям значительно уступает свободным аналогам</w:t>
            </w:r>
            <w:r>
              <w:rPr>
                <w:color w:val="000000"/>
                <w:szCs w:val="24"/>
              </w:rPr>
              <w:t>.</w:t>
            </w:r>
          </w:p>
        </w:tc>
      </w:tr>
    </w:tbl>
    <w:p w14:paraId="26553F33" w14:textId="6AA12AA6" w:rsidR="00BA795A" w:rsidRDefault="00BA795A" w:rsidP="0073095A">
      <w:pPr>
        <w:pStyle w:val="a1"/>
        <w:spacing w:before="240"/>
        <w:rPr>
          <w:lang w:bidi="ru-RU"/>
        </w:rPr>
      </w:pPr>
      <w:r w:rsidRPr="00BA795A">
        <w:rPr>
          <w:lang w:bidi="ru-RU"/>
        </w:rPr>
        <w:t>Также существуют системы веб-шаблонов, которые могут исполнятся прямо в клиентском приложении, как правило это веб-браузер. Основной принцип работы этой категории систем веб-шаблонов состоит в том, что они взаимодействуют с объектной моделью документа [5] (DOM), с целью изменения его внешнего представления. Достигается это пут</w:t>
      </w:r>
      <w:r w:rsidR="00284222">
        <w:rPr>
          <w:lang w:bidi="ru-RU"/>
        </w:rPr>
        <w:t>е</w:t>
      </w:r>
      <w:r w:rsidRPr="00BA795A">
        <w:rPr>
          <w:lang w:bidi="ru-RU"/>
        </w:rPr>
        <w:t xml:space="preserve">м использования сценарных языков, наиболее популярным из которых является </w:t>
      </w:r>
      <w:proofErr w:type="spellStart"/>
      <w:r w:rsidRPr="00BA795A">
        <w:rPr>
          <w:lang w:bidi="ru-RU"/>
        </w:rPr>
        <w:t>JavaScript</w:t>
      </w:r>
      <w:proofErr w:type="spellEnd"/>
      <w:r w:rsidR="00A97490" w:rsidRPr="00A97490">
        <w:rPr>
          <w:lang w:bidi="ru-RU"/>
        </w:rPr>
        <w:t xml:space="preserve"> [7]</w:t>
      </w:r>
      <w:r w:rsidRPr="00BA795A">
        <w:rPr>
          <w:lang w:bidi="ru-RU"/>
        </w:rPr>
        <w:t>. Ниже привед</w:t>
      </w:r>
      <w:r w:rsidR="00284222">
        <w:rPr>
          <w:lang w:bidi="ru-RU"/>
        </w:rPr>
        <w:t>е</w:t>
      </w:r>
      <w:r w:rsidRPr="00BA795A">
        <w:rPr>
          <w:lang w:bidi="ru-RU"/>
        </w:rPr>
        <w:t>н таблица систем веб-шаблонов, исполняемых на стороне клиента.</w:t>
      </w:r>
    </w:p>
    <w:p w14:paraId="00D3A7D6" w14:textId="2CCF8527" w:rsidR="00E821A8" w:rsidRPr="00950A1F" w:rsidRDefault="00E821A8" w:rsidP="00AF768B">
      <w:pPr>
        <w:pStyle w:val="a5"/>
        <w:keepNext/>
        <w:spacing w:before="0" w:after="0"/>
        <w:jc w:val="right"/>
      </w:pPr>
      <w:r>
        <w:t xml:space="preserve">Таблица </w:t>
      </w:r>
      <w:r w:rsidR="00950A1F">
        <w:fldChar w:fldCharType="begin"/>
      </w:r>
      <w:r w:rsidR="00950A1F">
        <w:instrText xml:space="preserve"> STYLEREF 1 \s </w:instrText>
      </w:r>
      <w:r w:rsidR="00950A1F">
        <w:fldChar w:fldCharType="separate"/>
      </w:r>
      <w:r w:rsidR="00EB4086">
        <w:rPr>
          <w:noProof/>
        </w:rPr>
        <w:t>1</w:t>
      </w:r>
      <w:r w:rsidR="00950A1F">
        <w:fldChar w:fldCharType="end"/>
      </w:r>
      <w:r w:rsidR="00950A1F">
        <w:t>.</w:t>
      </w:r>
      <w:r w:rsidR="00950A1F">
        <w:fldChar w:fldCharType="begin"/>
      </w:r>
      <w:r w:rsidR="00950A1F">
        <w:instrText xml:space="preserve"> SEQ Таблица \* ARABIC \s 1 </w:instrText>
      </w:r>
      <w:r w:rsidR="00950A1F">
        <w:fldChar w:fldCharType="separate"/>
      </w:r>
      <w:r w:rsidR="00EB4086">
        <w:rPr>
          <w:noProof/>
        </w:rPr>
        <w:t>2</w:t>
      </w:r>
      <w:r w:rsidR="00950A1F">
        <w:fldChar w:fldCharType="end"/>
      </w:r>
      <w:r w:rsidR="00D149A3" w:rsidRPr="00950A1F">
        <w:t>.</w:t>
      </w:r>
    </w:p>
    <w:p w14:paraId="306862A3" w14:textId="0209AFB3" w:rsidR="00E821A8" w:rsidRPr="00E821A8" w:rsidRDefault="00E821A8" w:rsidP="00AF768B">
      <w:pPr>
        <w:pStyle w:val="a5"/>
        <w:spacing w:before="0" w:after="0"/>
      </w:pPr>
      <w:r w:rsidRPr="00BA795A">
        <w:t>Системы веб-шаблонов, исполняемые на стороне клиента</w:t>
      </w:r>
    </w:p>
    <w:tbl>
      <w:tblPr>
        <w:tblStyle w:val="af8"/>
        <w:tblW w:w="0" w:type="auto"/>
        <w:tblLook w:val="04A0" w:firstRow="1" w:lastRow="0" w:firstColumn="1" w:lastColumn="0" w:noHBand="0" w:noVBand="1"/>
      </w:tblPr>
      <w:tblGrid>
        <w:gridCol w:w="2657"/>
        <w:gridCol w:w="2307"/>
        <w:gridCol w:w="4431"/>
      </w:tblGrid>
      <w:tr w:rsidR="00BA795A" w14:paraId="4D1DA843" w14:textId="77777777" w:rsidTr="00AF768B">
        <w:trPr>
          <w:trHeight w:val="561"/>
        </w:trPr>
        <w:tc>
          <w:tcPr>
            <w:tcW w:w="2657" w:type="dxa"/>
          </w:tcPr>
          <w:p w14:paraId="39C1CFC3" w14:textId="77777777" w:rsidR="00BA795A" w:rsidRPr="002A6605" w:rsidRDefault="00BA795A" w:rsidP="00AF768B">
            <w:pPr>
              <w:tabs>
                <w:tab w:val="left" w:pos="1134"/>
              </w:tabs>
              <w:spacing w:line="240" w:lineRule="auto"/>
              <w:jc w:val="center"/>
              <w:rPr>
                <w:color w:val="000000"/>
                <w:szCs w:val="24"/>
              </w:rPr>
            </w:pPr>
            <w:r w:rsidRPr="002A6605">
              <w:rPr>
                <w:color w:val="000000"/>
                <w:szCs w:val="24"/>
              </w:rPr>
              <w:t>Система веб-шаблонов</w:t>
            </w:r>
          </w:p>
        </w:tc>
        <w:tc>
          <w:tcPr>
            <w:tcW w:w="2307" w:type="dxa"/>
          </w:tcPr>
          <w:p w14:paraId="5B4C32A5" w14:textId="77777777" w:rsidR="00BA795A" w:rsidRPr="002A6605" w:rsidRDefault="00BA795A" w:rsidP="00AF768B">
            <w:pPr>
              <w:tabs>
                <w:tab w:val="left" w:pos="1134"/>
              </w:tabs>
              <w:spacing w:line="240" w:lineRule="auto"/>
              <w:jc w:val="center"/>
              <w:rPr>
                <w:color w:val="000000"/>
                <w:szCs w:val="24"/>
              </w:rPr>
            </w:pPr>
            <w:r w:rsidRPr="002A6605">
              <w:rPr>
                <w:color w:val="000000"/>
                <w:szCs w:val="24"/>
              </w:rPr>
              <w:t>Фреймворк/Язык</w:t>
            </w:r>
          </w:p>
        </w:tc>
        <w:tc>
          <w:tcPr>
            <w:tcW w:w="4431" w:type="dxa"/>
          </w:tcPr>
          <w:p w14:paraId="153FD6BC" w14:textId="77777777" w:rsidR="00BA795A" w:rsidRPr="002A6605" w:rsidRDefault="00BA795A" w:rsidP="00AF768B">
            <w:pPr>
              <w:tabs>
                <w:tab w:val="left" w:pos="1134"/>
              </w:tabs>
              <w:spacing w:line="240" w:lineRule="auto"/>
              <w:jc w:val="center"/>
              <w:rPr>
                <w:color w:val="000000"/>
                <w:szCs w:val="24"/>
              </w:rPr>
            </w:pPr>
            <w:r w:rsidRPr="002A6605">
              <w:rPr>
                <w:color w:val="000000"/>
                <w:szCs w:val="24"/>
              </w:rPr>
              <w:t>Описание</w:t>
            </w:r>
          </w:p>
        </w:tc>
      </w:tr>
      <w:tr w:rsidR="00E821A8" w14:paraId="1C330F0B" w14:textId="77777777" w:rsidTr="00AF768B">
        <w:trPr>
          <w:trHeight w:val="619"/>
        </w:trPr>
        <w:tc>
          <w:tcPr>
            <w:tcW w:w="2657" w:type="dxa"/>
          </w:tcPr>
          <w:p w14:paraId="035552EC" w14:textId="50F2683E" w:rsidR="00E821A8" w:rsidRPr="002A6605" w:rsidRDefault="00E821A8" w:rsidP="00AF768B">
            <w:pPr>
              <w:tabs>
                <w:tab w:val="left" w:pos="1134"/>
              </w:tabs>
              <w:spacing w:line="240" w:lineRule="auto"/>
              <w:jc w:val="center"/>
              <w:rPr>
                <w:color w:val="000000"/>
                <w:szCs w:val="24"/>
              </w:rPr>
            </w:pPr>
            <w:r w:rsidRPr="002A6605">
              <w:rPr>
                <w:color w:val="000000"/>
                <w:szCs w:val="24"/>
              </w:rPr>
              <w:t>Dot.js</w:t>
            </w:r>
          </w:p>
        </w:tc>
        <w:tc>
          <w:tcPr>
            <w:tcW w:w="2307" w:type="dxa"/>
          </w:tcPr>
          <w:p w14:paraId="7B5AE0E7" w14:textId="7E960250" w:rsidR="00E821A8" w:rsidRPr="002A6605" w:rsidRDefault="00E821A8" w:rsidP="00AF768B">
            <w:pPr>
              <w:tabs>
                <w:tab w:val="left" w:pos="1134"/>
              </w:tabs>
              <w:spacing w:line="240" w:lineRule="auto"/>
              <w:jc w:val="center"/>
              <w:rPr>
                <w:color w:val="000000"/>
                <w:szCs w:val="24"/>
              </w:rPr>
            </w:pPr>
            <w:r w:rsidRPr="002A6605">
              <w:rPr>
                <w:color w:val="000000"/>
                <w:szCs w:val="24"/>
                <w:lang w:val="en-US"/>
              </w:rPr>
              <w:t>JavaScript</w:t>
            </w:r>
          </w:p>
        </w:tc>
        <w:tc>
          <w:tcPr>
            <w:tcW w:w="4431" w:type="dxa"/>
          </w:tcPr>
          <w:p w14:paraId="6872EE76" w14:textId="5BE3B790" w:rsidR="00E821A8" w:rsidRPr="002A6605" w:rsidRDefault="00E821A8" w:rsidP="00AF768B">
            <w:pPr>
              <w:tabs>
                <w:tab w:val="left" w:pos="1134"/>
              </w:tabs>
              <w:spacing w:line="240" w:lineRule="auto"/>
              <w:jc w:val="center"/>
              <w:rPr>
                <w:color w:val="000000"/>
                <w:szCs w:val="24"/>
              </w:rPr>
            </w:pPr>
            <w:r w:rsidRPr="002A6605">
              <w:rPr>
                <w:color w:val="000000"/>
                <w:szCs w:val="24"/>
              </w:rPr>
              <w:t xml:space="preserve">является одним из самых быстрых и лаконичным из всех существующих </w:t>
            </w:r>
            <w:proofErr w:type="spellStart"/>
            <w:r w:rsidRPr="002A6605">
              <w:rPr>
                <w:color w:val="000000"/>
                <w:szCs w:val="24"/>
              </w:rPr>
              <w:t>шаблонизаторов</w:t>
            </w:r>
            <w:proofErr w:type="spellEnd"/>
            <w:r w:rsidRPr="002A6605">
              <w:rPr>
                <w:color w:val="000000"/>
                <w:szCs w:val="24"/>
              </w:rPr>
              <w:t xml:space="preserve"> на языке </w:t>
            </w:r>
            <w:proofErr w:type="spellStart"/>
            <w:r w:rsidRPr="002A6605">
              <w:rPr>
                <w:color w:val="000000"/>
                <w:szCs w:val="24"/>
              </w:rPr>
              <w:t>JavaScript</w:t>
            </w:r>
            <w:proofErr w:type="spellEnd"/>
            <w:r w:rsidRPr="002A6605">
              <w:rPr>
                <w:color w:val="000000"/>
                <w:szCs w:val="24"/>
              </w:rPr>
              <w:t>. Но из-за своей легковесности, не обладает всеми возможностями аналогов.</w:t>
            </w:r>
          </w:p>
        </w:tc>
      </w:tr>
      <w:tr w:rsidR="00E821A8" w14:paraId="4BB28F01" w14:textId="77777777" w:rsidTr="00AF768B">
        <w:trPr>
          <w:trHeight w:val="417"/>
        </w:trPr>
        <w:tc>
          <w:tcPr>
            <w:tcW w:w="2657" w:type="dxa"/>
          </w:tcPr>
          <w:p w14:paraId="05CCF480" w14:textId="77777777" w:rsidR="00E821A8" w:rsidRPr="002A6605" w:rsidRDefault="00E821A8" w:rsidP="00AF768B">
            <w:pPr>
              <w:tabs>
                <w:tab w:val="left" w:pos="1134"/>
              </w:tabs>
              <w:spacing w:line="240" w:lineRule="auto"/>
              <w:jc w:val="center"/>
              <w:rPr>
                <w:color w:val="000000"/>
                <w:szCs w:val="24"/>
              </w:rPr>
            </w:pPr>
            <w:proofErr w:type="spellStart"/>
            <w:r w:rsidRPr="002A6605">
              <w:rPr>
                <w:color w:val="000000"/>
                <w:szCs w:val="24"/>
              </w:rPr>
              <w:t>Handlebars</w:t>
            </w:r>
            <w:proofErr w:type="spellEnd"/>
          </w:p>
        </w:tc>
        <w:tc>
          <w:tcPr>
            <w:tcW w:w="2307" w:type="dxa"/>
          </w:tcPr>
          <w:p w14:paraId="22CC8408" w14:textId="77777777" w:rsidR="00E821A8" w:rsidRPr="002A6605" w:rsidRDefault="00E821A8" w:rsidP="00AF768B">
            <w:pPr>
              <w:tabs>
                <w:tab w:val="left" w:pos="1134"/>
              </w:tabs>
              <w:spacing w:line="240" w:lineRule="auto"/>
              <w:jc w:val="center"/>
              <w:rPr>
                <w:color w:val="000000"/>
                <w:szCs w:val="24"/>
                <w:lang w:val="en-US"/>
              </w:rPr>
            </w:pPr>
            <w:r w:rsidRPr="002A6605">
              <w:rPr>
                <w:color w:val="000000"/>
                <w:szCs w:val="24"/>
                <w:lang w:val="en-US"/>
              </w:rPr>
              <w:t>JavaScript</w:t>
            </w:r>
          </w:p>
        </w:tc>
        <w:tc>
          <w:tcPr>
            <w:tcW w:w="4431" w:type="dxa"/>
          </w:tcPr>
          <w:p w14:paraId="1AF1DCDB" w14:textId="21B74683" w:rsidR="00E821A8" w:rsidRPr="002A6605" w:rsidRDefault="00E821A8" w:rsidP="00AF768B">
            <w:pPr>
              <w:tabs>
                <w:tab w:val="left" w:pos="1134"/>
              </w:tabs>
              <w:spacing w:line="240" w:lineRule="auto"/>
              <w:jc w:val="center"/>
              <w:rPr>
                <w:color w:val="000000"/>
                <w:szCs w:val="24"/>
              </w:rPr>
            </w:pPr>
            <w:r w:rsidRPr="002A6605">
              <w:rPr>
                <w:color w:val="000000"/>
                <w:szCs w:val="24"/>
              </w:rPr>
              <w:t>синтаксис этой системы веб-шаблонов вдохновл</w:t>
            </w:r>
            <w:r w:rsidR="00284222">
              <w:rPr>
                <w:color w:val="000000"/>
                <w:szCs w:val="24"/>
              </w:rPr>
              <w:t>е</w:t>
            </w:r>
            <w:r w:rsidRPr="002A6605">
              <w:rPr>
                <w:color w:val="000000"/>
                <w:szCs w:val="24"/>
              </w:rPr>
              <w:t xml:space="preserve">н спецификацией </w:t>
            </w:r>
            <w:proofErr w:type="spellStart"/>
            <w:r w:rsidRPr="002A6605">
              <w:rPr>
                <w:color w:val="000000"/>
                <w:szCs w:val="24"/>
              </w:rPr>
              <w:t>Mustache</w:t>
            </w:r>
            <w:proofErr w:type="spellEnd"/>
            <w:r w:rsidRPr="002A6605">
              <w:rPr>
                <w:color w:val="000000"/>
                <w:szCs w:val="24"/>
              </w:rPr>
              <w:t xml:space="preserve">, и имеет с ней полную обратную совместимость. Для ускорения генерации документа, </w:t>
            </w:r>
            <w:proofErr w:type="spellStart"/>
            <w:r w:rsidRPr="002A6605">
              <w:rPr>
                <w:color w:val="000000"/>
                <w:szCs w:val="24"/>
              </w:rPr>
              <w:t>Handlebars</w:t>
            </w:r>
            <w:proofErr w:type="spellEnd"/>
            <w:r w:rsidRPr="002A6605">
              <w:rPr>
                <w:color w:val="000000"/>
                <w:szCs w:val="24"/>
              </w:rPr>
              <w:t xml:space="preserve"> заблаговременно компилирует веб-шаблон в </w:t>
            </w:r>
            <w:proofErr w:type="spellStart"/>
            <w:r w:rsidRPr="002A6605">
              <w:rPr>
                <w:color w:val="000000"/>
                <w:szCs w:val="24"/>
              </w:rPr>
              <w:t>JavaScript</w:t>
            </w:r>
            <w:proofErr w:type="spellEnd"/>
            <w:r w:rsidRPr="002A6605">
              <w:rPr>
                <w:color w:val="000000"/>
                <w:szCs w:val="24"/>
              </w:rPr>
              <w:t xml:space="preserve"> код, что положительно сказывается на его производительности</w:t>
            </w:r>
            <w:r w:rsidRPr="00A97490">
              <w:rPr>
                <w:color w:val="000000"/>
                <w:szCs w:val="24"/>
              </w:rPr>
              <w:t xml:space="preserve"> [8]</w:t>
            </w:r>
            <w:r w:rsidRPr="002A6605">
              <w:rPr>
                <w:color w:val="000000"/>
                <w:szCs w:val="24"/>
              </w:rPr>
              <w:t>.</w:t>
            </w:r>
          </w:p>
        </w:tc>
      </w:tr>
      <w:tr w:rsidR="00AF768B" w14:paraId="014C03D3" w14:textId="77777777" w:rsidTr="00AF768B">
        <w:trPr>
          <w:trHeight w:val="698"/>
        </w:trPr>
        <w:tc>
          <w:tcPr>
            <w:tcW w:w="2657" w:type="dxa"/>
          </w:tcPr>
          <w:p w14:paraId="3C5E5838" w14:textId="6326451D" w:rsidR="00AF768B" w:rsidRPr="002A6605" w:rsidRDefault="00AF768B" w:rsidP="00AF768B">
            <w:pPr>
              <w:tabs>
                <w:tab w:val="left" w:pos="1134"/>
              </w:tabs>
              <w:spacing w:line="240" w:lineRule="auto"/>
              <w:jc w:val="center"/>
              <w:rPr>
                <w:color w:val="000000"/>
                <w:szCs w:val="24"/>
              </w:rPr>
            </w:pPr>
            <w:r w:rsidRPr="002A6605">
              <w:rPr>
                <w:color w:val="000000"/>
                <w:szCs w:val="24"/>
              </w:rPr>
              <w:lastRenderedPageBreak/>
              <w:t>Система веб-шаблонов</w:t>
            </w:r>
          </w:p>
        </w:tc>
        <w:tc>
          <w:tcPr>
            <w:tcW w:w="2307" w:type="dxa"/>
          </w:tcPr>
          <w:p w14:paraId="0A6B2E9E" w14:textId="4E3645EC" w:rsidR="00AF768B" w:rsidRPr="002A6605" w:rsidRDefault="00AF768B" w:rsidP="00AF768B">
            <w:pPr>
              <w:tabs>
                <w:tab w:val="left" w:pos="1134"/>
              </w:tabs>
              <w:spacing w:line="240" w:lineRule="auto"/>
              <w:jc w:val="center"/>
              <w:rPr>
                <w:color w:val="000000"/>
                <w:szCs w:val="24"/>
                <w:lang w:val="en-US"/>
              </w:rPr>
            </w:pPr>
            <w:r w:rsidRPr="002A6605">
              <w:rPr>
                <w:color w:val="000000"/>
                <w:szCs w:val="24"/>
              </w:rPr>
              <w:t>Фреймворк/Язык</w:t>
            </w:r>
          </w:p>
        </w:tc>
        <w:tc>
          <w:tcPr>
            <w:tcW w:w="4431" w:type="dxa"/>
          </w:tcPr>
          <w:p w14:paraId="4CE827CF" w14:textId="13254727" w:rsidR="00AF768B" w:rsidRPr="002A6605" w:rsidRDefault="00AF768B" w:rsidP="00AF768B">
            <w:pPr>
              <w:keepNext/>
              <w:tabs>
                <w:tab w:val="left" w:pos="1134"/>
              </w:tabs>
              <w:spacing w:line="240" w:lineRule="auto"/>
              <w:jc w:val="center"/>
              <w:rPr>
                <w:color w:val="000000"/>
                <w:szCs w:val="24"/>
              </w:rPr>
            </w:pPr>
            <w:r w:rsidRPr="002A6605">
              <w:rPr>
                <w:color w:val="000000"/>
                <w:szCs w:val="24"/>
              </w:rPr>
              <w:t>Описание</w:t>
            </w:r>
          </w:p>
        </w:tc>
      </w:tr>
      <w:tr w:rsidR="00AF768B" w14:paraId="1037D26C" w14:textId="77777777" w:rsidTr="00AF768B">
        <w:trPr>
          <w:trHeight w:val="2456"/>
        </w:trPr>
        <w:tc>
          <w:tcPr>
            <w:tcW w:w="2657" w:type="dxa"/>
          </w:tcPr>
          <w:p w14:paraId="3977C0FD" w14:textId="77777777" w:rsidR="00AF768B" w:rsidRPr="002A6605" w:rsidRDefault="00AF768B" w:rsidP="00AF768B">
            <w:pPr>
              <w:tabs>
                <w:tab w:val="left" w:pos="1134"/>
              </w:tabs>
              <w:spacing w:line="240" w:lineRule="auto"/>
              <w:jc w:val="center"/>
              <w:rPr>
                <w:color w:val="000000"/>
                <w:szCs w:val="24"/>
              </w:rPr>
            </w:pPr>
            <w:proofErr w:type="spellStart"/>
            <w:r w:rsidRPr="002A6605">
              <w:rPr>
                <w:color w:val="000000"/>
                <w:szCs w:val="24"/>
              </w:rPr>
              <w:t>Squirrelly</w:t>
            </w:r>
            <w:proofErr w:type="spellEnd"/>
          </w:p>
        </w:tc>
        <w:tc>
          <w:tcPr>
            <w:tcW w:w="2307" w:type="dxa"/>
          </w:tcPr>
          <w:p w14:paraId="42337FC7" w14:textId="77777777" w:rsidR="00AF768B" w:rsidRPr="002A6605" w:rsidRDefault="00AF768B" w:rsidP="00AF768B">
            <w:pPr>
              <w:tabs>
                <w:tab w:val="left" w:pos="1134"/>
              </w:tabs>
              <w:spacing w:line="240" w:lineRule="auto"/>
              <w:jc w:val="center"/>
              <w:rPr>
                <w:color w:val="000000"/>
                <w:szCs w:val="24"/>
              </w:rPr>
            </w:pPr>
            <w:r w:rsidRPr="002A6605">
              <w:rPr>
                <w:color w:val="000000"/>
                <w:szCs w:val="24"/>
                <w:lang w:val="en-US"/>
              </w:rPr>
              <w:t>JavaScript</w:t>
            </w:r>
          </w:p>
        </w:tc>
        <w:tc>
          <w:tcPr>
            <w:tcW w:w="4431" w:type="dxa"/>
          </w:tcPr>
          <w:p w14:paraId="4CB9D547" w14:textId="77777777" w:rsidR="00AF768B" w:rsidRPr="002A6605" w:rsidRDefault="00AF768B" w:rsidP="00AF768B">
            <w:pPr>
              <w:keepNext/>
              <w:tabs>
                <w:tab w:val="left" w:pos="1134"/>
              </w:tabs>
              <w:spacing w:line="240" w:lineRule="auto"/>
              <w:jc w:val="center"/>
              <w:rPr>
                <w:color w:val="000000"/>
                <w:szCs w:val="24"/>
              </w:rPr>
            </w:pPr>
            <w:r w:rsidRPr="002A6605">
              <w:rPr>
                <w:color w:val="000000"/>
                <w:szCs w:val="24"/>
              </w:rPr>
              <w:t xml:space="preserve">легковесная встраиваемая система веб-шаблонов, разработанная в качестве библиотеки </w:t>
            </w:r>
            <w:proofErr w:type="spellStart"/>
            <w:r w:rsidRPr="002A6605">
              <w:rPr>
                <w:color w:val="000000"/>
                <w:szCs w:val="24"/>
              </w:rPr>
              <w:t>шаблонизации</w:t>
            </w:r>
            <w:proofErr w:type="spellEnd"/>
            <w:r w:rsidRPr="002A6605">
              <w:rPr>
                <w:color w:val="000000"/>
                <w:szCs w:val="24"/>
              </w:rPr>
              <w:t xml:space="preserve">, которая обладает высокими показателями эффективности. Не смотря на свой маленький размер, </w:t>
            </w:r>
            <w:proofErr w:type="spellStart"/>
            <w:r w:rsidRPr="002A6605">
              <w:rPr>
                <w:color w:val="000000"/>
                <w:szCs w:val="24"/>
              </w:rPr>
              <w:t>Squirrelly</w:t>
            </w:r>
            <w:proofErr w:type="spellEnd"/>
            <w:r w:rsidRPr="002A6605">
              <w:rPr>
                <w:color w:val="000000"/>
                <w:szCs w:val="24"/>
              </w:rPr>
              <w:t xml:space="preserve"> предоставляет широкий спектр возможностей </w:t>
            </w:r>
            <w:proofErr w:type="spellStart"/>
            <w:r w:rsidRPr="002A6605">
              <w:rPr>
                <w:color w:val="000000"/>
                <w:szCs w:val="24"/>
              </w:rPr>
              <w:t>шаблонизации</w:t>
            </w:r>
            <w:proofErr w:type="spellEnd"/>
          </w:p>
        </w:tc>
      </w:tr>
    </w:tbl>
    <w:p w14:paraId="4EDC710D" w14:textId="71B82813" w:rsidR="00BA795A" w:rsidRDefault="00BA795A" w:rsidP="0073095A">
      <w:pPr>
        <w:pStyle w:val="a1"/>
        <w:spacing w:before="240"/>
      </w:pPr>
      <w:r>
        <w:t>Все привед</w:t>
      </w:r>
      <w:r w:rsidR="00284222">
        <w:t>е</w:t>
      </w:r>
      <w:r>
        <w:t>нные выше системы веб-шаблонов были разработаны для решения определ</w:t>
      </w:r>
      <w:r w:rsidR="00284222">
        <w:t>е</w:t>
      </w:r>
      <w:r>
        <w:t>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79E9D19E" w14:textId="7C4A0A17" w:rsidR="00BA795A" w:rsidRDefault="00BA795A" w:rsidP="00D149A3">
      <w:pPr>
        <w:pStyle w:val="a1"/>
      </w:pPr>
      <w:r>
        <w:t>●</w:t>
      </w:r>
      <w:r>
        <w:tab/>
        <w:t>Уровень навыков и опыт команды разработчиков в применении определ</w:t>
      </w:r>
      <w:r w:rsidR="00284222">
        <w:t>е</w:t>
      </w:r>
      <w:r>
        <w:t>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w:t>
      </w:r>
      <w:r w:rsidR="00284222">
        <w:t>е</w:t>
      </w:r>
      <w:r>
        <w:t>нные риски, связанные с неопредел</w:t>
      </w:r>
      <w:r w:rsidR="00284222">
        <w:t>е</w:t>
      </w:r>
      <w:r>
        <w:t>нностью.</w:t>
      </w:r>
    </w:p>
    <w:p w14:paraId="1A1B88B2" w14:textId="77777777" w:rsidR="00BA795A" w:rsidRDefault="00BA795A" w:rsidP="00D149A3">
      <w:pPr>
        <w:pStyle w:val="a1"/>
      </w:pPr>
      <w:r>
        <w:t>●</w:t>
      </w:r>
      <w:r>
        <w:tab/>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D57D687" w14:textId="134CC926" w:rsidR="00BA795A" w:rsidRDefault="00BA795A" w:rsidP="00D149A3">
      <w:pPr>
        <w:pStyle w:val="a1"/>
      </w:pPr>
      <w:r>
        <w:t>●</w:t>
      </w:r>
      <w:r>
        <w:tab/>
        <w:t>Удобство в использовании. Насколько продукт понимаемый, изучаемый, используемый и привлекательный для пользователя в заданных условиях [2]. Иначе говоря, пользователь должен иметь возможность 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w:t>
      </w:r>
      <w:r w:rsidR="00284222">
        <w:t>е</w:t>
      </w:r>
      <w:r>
        <w:t>нностью.</w:t>
      </w:r>
    </w:p>
    <w:p w14:paraId="1DCDC5EC" w14:textId="77777777" w:rsidR="00BA795A" w:rsidRDefault="00BA795A" w:rsidP="00D149A3">
      <w:pPr>
        <w:pStyle w:val="a1"/>
      </w:pPr>
      <w:r>
        <w:lastRenderedPageBreak/>
        <w:t>●</w:t>
      </w:r>
      <w:r>
        <w:tab/>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7A2EB025" w14:textId="7CBAA392" w:rsidR="00BA795A" w:rsidRDefault="00BA795A" w:rsidP="00D149A3">
      <w:pPr>
        <w:pStyle w:val="a1"/>
      </w:pPr>
      <w:r>
        <w:t>●</w:t>
      </w:r>
      <w:r>
        <w:tab/>
        <w:t>Производительность. Насколько быстро работает программное обеспечение под определ</w:t>
      </w:r>
      <w:r w:rsidR="00284222">
        <w:t>е</w:t>
      </w:r>
      <w:r>
        <w:t>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6C286B3B" w14:textId="77777777" w:rsidR="00BA795A" w:rsidRDefault="00BA795A" w:rsidP="00D149A3">
      <w:pPr>
        <w:pStyle w:val="a1"/>
      </w:pPr>
      <w:r>
        <w:t>●</w:t>
      </w:r>
      <w:r>
        <w:tab/>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32D0D4BE" w14:textId="65A6B6EF" w:rsidR="00AA30EA" w:rsidRDefault="00BA795A" w:rsidP="00D149A3">
      <w:pPr>
        <w:pStyle w:val="a1"/>
      </w:pPr>
      <w:r>
        <w:t>Именно производительность и эффективность, и являются центральной темой исследования данной выпускной квалификационной работы.</w:t>
      </w:r>
    </w:p>
    <w:p w14:paraId="107E445C" w14:textId="73F96AAA" w:rsidR="00767746" w:rsidRDefault="00741138" w:rsidP="00545296">
      <w:pPr>
        <w:pStyle w:val="2"/>
      </w:pPr>
      <w:bookmarkStart w:id="14" w:name="_Ref34605953"/>
      <w:bookmarkStart w:id="15" w:name="_Toc42193685"/>
      <w:r>
        <w:t>Основные</w:t>
      </w:r>
      <w:r w:rsidR="009E277F">
        <w:t xml:space="preserve"> причины низкой</w:t>
      </w:r>
      <w:r w:rsidR="00993BB2">
        <w:t xml:space="preserve"> производительности </w:t>
      </w:r>
      <w:r w:rsidR="009E277F">
        <w:t>шаблонизаторов</w:t>
      </w:r>
      <w:bookmarkEnd w:id="14"/>
      <w:bookmarkEnd w:id="15"/>
    </w:p>
    <w:p w14:paraId="60CD3F7E" w14:textId="7B14282A" w:rsidR="00BA795A" w:rsidRDefault="00BA795A" w:rsidP="00D149A3">
      <w:pPr>
        <w:pStyle w:val="a1"/>
      </w:pPr>
      <w:r>
        <w:t>В разделе «Обзор существующих решений» был привед</w:t>
      </w:r>
      <w:r w:rsidR="00284222">
        <w:t>е</w:t>
      </w:r>
      <w:r>
        <w:t>н перечень самых широко-используемых систем веб шаблонов, проанализировав эти решения, можно сделать вывод о том, что большинство из них имеет ряд общих признаков, тем или иным образом влияющие на производительность системы в целом.</w:t>
      </w:r>
    </w:p>
    <w:p w14:paraId="11CCAD7A" w14:textId="58EF3A67" w:rsidR="00E821A8" w:rsidRDefault="00BA795A" w:rsidP="00D149A3">
      <w:pPr>
        <w:pStyle w:val="a1"/>
        <w:numPr>
          <w:ilvl w:val="0"/>
          <w:numId w:val="38"/>
        </w:numPr>
      </w:pPr>
      <w:r>
        <w:t xml:space="preserve">Они имеют в своем составе </w:t>
      </w:r>
      <w:proofErr w:type="spellStart"/>
      <w:r>
        <w:t>шаблонизатор</w:t>
      </w:r>
      <w:proofErr w:type="spellEnd"/>
      <w:r>
        <w:t>, написанный на интерпретируемом языке.</w:t>
      </w:r>
      <w:r w:rsidR="00E821A8">
        <w:t xml:space="preserve"> </w:t>
      </w:r>
    </w:p>
    <w:p w14:paraId="3ABC2D9C" w14:textId="77777777" w:rsidR="00E821A8" w:rsidRDefault="00BA795A" w:rsidP="00D149A3">
      <w:pPr>
        <w:pStyle w:val="a1"/>
        <w:numPr>
          <w:ilvl w:val="0"/>
          <w:numId w:val="38"/>
        </w:numPr>
      </w:pPr>
      <w:r>
        <w:t xml:space="preserve">Имплементация </w:t>
      </w:r>
      <w:proofErr w:type="spellStart"/>
      <w:r>
        <w:t>шаблонизатора</w:t>
      </w:r>
      <w:proofErr w:type="spellEnd"/>
      <w:r>
        <w:t>, часто использует выделение памяти из управляемой кучи.</w:t>
      </w:r>
      <w:r w:rsidR="00E821A8">
        <w:t xml:space="preserve"> </w:t>
      </w:r>
    </w:p>
    <w:p w14:paraId="571F08CD" w14:textId="77777777" w:rsidR="00E821A8" w:rsidRDefault="00BA795A" w:rsidP="00D149A3">
      <w:pPr>
        <w:pStyle w:val="a1"/>
        <w:numPr>
          <w:ilvl w:val="0"/>
          <w:numId w:val="38"/>
        </w:numPr>
      </w:pPr>
      <w:r>
        <w:lastRenderedPageBreak/>
        <w:t>Наличие сборщика мусора, входящее в состав среды исполнения.</w:t>
      </w:r>
      <w:r w:rsidR="00E821A8">
        <w:t xml:space="preserve"> </w:t>
      </w:r>
    </w:p>
    <w:p w14:paraId="18D8C5DA" w14:textId="77777777" w:rsidR="00E821A8" w:rsidRDefault="00BA795A" w:rsidP="00D149A3">
      <w:pPr>
        <w:pStyle w:val="a1"/>
        <w:numPr>
          <w:ilvl w:val="0"/>
          <w:numId w:val="38"/>
        </w:numPr>
      </w:pPr>
      <w:r>
        <w:t>Необходимость заново проводить шаги загрузки, лексического и синтаксического анализов при построение нового шаблона.</w:t>
      </w:r>
    </w:p>
    <w:p w14:paraId="4072BDCB" w14:textId="41F8785E" w:rsidR="00E821A8" w:rsidRDefault="00BA795A" w:rsidP="00D149A3">
      <w:pPr>
        <w:pStyle w:val="a1"/>
        <w:numPr>
          <w:ilvl w:val="0"/>
          <w:numId w:val="38"/>
        </w:numPr>
      </w:pPr>
      <w:r>
        <w:t>Простой ресурсов многоядерных процессоров.</w:t>
      </w:r>
    </w:p>
    <w:p w14:paraId="6214B3A7" w14:textId="1AE0C3C1" w:rsidR="00BA795A" w:rsidRPr="00BA795A" w:rsidRDefault="00BA795A" w:rsidP="00D149A3">
      <w:pPr>
        <w:pStyle w:val="a1"/>
      </w:pPr>
      <w:r>
        <w:t xml:space="preserve">Написание </w:t>
      </w:r>
      <w:proofErr w:type="spellStart"/>
      <w:r>
        <w:t>шаблонизаторов</w:t>
      </w:r>
      <w:proofErr w:type="spellEnd"/>
      <w:r>
        <w:t xml:space="preserve">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предполагает необходимость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w:t>
      </w:r>
      <w:r w:rsidR="00284222">
        <w:t>е</w:t>
      </w:r>
      <w:r>
        <w:t xml:space="preserve"> исполнения. Наглядно разницу между процессами компиляции и интер</w:t>
      </w:r>
      <w:r w:rsidR="006B2B43">
        <w:t>претации можно увидеть на рисунке</w:t>
      </w:r>
      <w:r w:rsidR="00A97490">
        <w:t xml:space="preserve"> </w:t>
      </w:r>
      <w:r w:rsidR="00D149A3">
        <w:t>1.6</w:t>
      </w:r>
      <w:r>
        <w:t>. 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Они идеально подходят для разработок по модели быстрого прототипирования.</w:t>
      </w:r>
    </w:p>
    <w:p w14:paraId="262A820F" w14:textId="77777777" w:rsidR="00CC7861" w:rsidRDefault="00A45237" w:rsidP="00CC7861">
      <w:pPr>
        <w:keepNext/>
      </w:pPr>
      <w:r>
        <w:rPr>
          <w:noProof/>
        </w:rPr>
        <w:lastRenderedPageBreak/>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4190E8CE" w:rsidR="00A45237" w:rsidRDefault="0073095A" w:rsidP="006B2B43">
      <w:pPr>
        <w:pStyle w:val="a5"/>
        <w:spacing w:after="200"/>
      </w:pPr>
      <w:bookmarkStart w:id="16" w:name="_Ref34602861"/>
      <w:r>
        <w:t>Рис.</w:t>
      </w:r>
      <w:r w:rsidR="00CC7861">
        <w:t xml:space="preserve"> </w:t>
      </w:r>
      <w:r w:rsidR="00B62552">
        <w:fldChar w:fldCharType="begin"/>
      </w:r>
      <w:r w:rsidR="00B62552">
        <w:instrText xml:space="preserve"> SEQ Рис._ \* ARABIC \s 2 </w:instrText>
      </w:r>
      <w:r w:rsidR="00B62552">
        <w:fldChar w:fldCharType="separate"/>
      </w:r>
      <w:r w:rsidR="00EB4086">
        <w:rPr>
          <w:noProof/>
        </w:rPr>
        <w:t>1</w:t>
      </w:r>
      <w:r w:rsidR="00B62552">
        <w:fldChar w:fldCharType="end"/>
      </w:r>
      <w:bookmarkEnd w:id="16"/>
      <w:r>
        <w:t>.6</w:t>
      </w:r>
      <w:r w:rsidR="00E821A8">
        <w:t>.</w:t>
      </w:r>
      <w:r w:rsidR="00CC7861" w:rsidRPr="00590D72">
        <w:t xml:space="preserve"> </w:t>
      </w:r>
      <w:r w:rsidR="00CC7861">
        <w:t>Сравнение процессов компиляции и интерпретации</w:t>
      </w:r>
    </w:p>
    <w:p w14:paraId="47FD1B27" w14:textId="7A6CE0F1" w:rsidR="00096BA9" w:rsidRPr="00096BA9" w:rsidRDefault="00096BA9" w:rsidP="00D149A3">
      <w:pPr>
        <w:pStyle w:val="a1"/>
        <w:rPr>
          <w:lang w:bidi="ru-RU"/>
        </w:rPr>
      </w:pPr>
      <w:r w:rsidRPr="00096BA9">
        <w:rPr>
          <w:lang w:bidi="ru-RU"/>
        </w:rPr>
        <w:t>Частое выделение памяти из управляемой кучи, и копирование данных из одной области памяти в другую, является ещ</w:t>
      </w:r>
      <w:r w:rsidR="00284222">
        <w:rPr>
          <w:lang w:bidi="ru-RU"/>
        </w:rPr>
        <w:t>е</w:t>
      </w:r>
      <w:r w:rsidRPr="00096BA9">
        <w:rPr>
          <w:lang w:bidi="ru-RU"/>
        </w:rPr>
        <w:t xml:space="preserve">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системного вызова, всегда подразумевает смену контекста исполнения, то есть управление процессором переходит операционной системе. Смена контекста, сам по себе является «дорогой» операцией, так как представляет собой сохранение состояния исполняемой программы, с последующим восстановлением этого состояния. Во время процесса сохранения и загрузки состояния потоков исполнения, не выполняется никакой полезной работы, соответственно это оказывает негативное влияние на общее время выполнения программы. Также использование системного вызова может возникнуть в </w:t>
      </w:r>
      <w:r w:rsidRPr="00096BA9">
        <w:rPr>
          <w:lang w:bidi="ru-RU"/>
        </w:rPr>
        <w:lastRenderedPageBreak/>
        <w:t>случайный момент времени и продолжаться случайное время. С графической схемой смены конт</w:t>
      </w:r>
      <w:r w:rsidR="006B2B43">
        <w:rPr>
          <w:lang w:bidi="ru-RU"/>
        </w:rPr>
        <w:t>екста можно ознакомится на рисунке</w:t>
      </w:r>
      <w:r w:rsidRPr="00096BA9">
        <w:rPr>
          <w:lang w:bidi="ru-RU"/>
        </w:rPr>
        <w:t xml:space="preserve"> 1.</w:t>
      </w:r>
      <w:r w:rsidR="00D149A3">
        <w:rPr>
          <w:lang w:bidi="ru-RU"/>
        </w:rPr>
        <w:t>7</w:t>
      </w:r>
      <w:r w:rsidR="00E821A8">
        <w:rPr>
          <w:lang w:bidi="ru-RU"/>
        </w:rPr>
        <w:t>.</w:t>
      </w:r>
    </w:p>
    <w:p w14:paraId="4782EAC8" w14:textId="77777777" w:rsidR="00590D72" w:rsidRDefault="00590D72" w:rsidP="00590D72">
      <w:pPr>
        <w:keepNext/>
      </w:pPr>
      <w:r>
        <w:rPr>
          <w:noProof/>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196A3CC3" w:rsidR="00590D72" w:rsidRDefault="00590D72" w:rsidP="006B2B43">
      <w:pPr>
        <w:pStyle w:val="a5"/>
        <w:spacing w:after="200"/>
      </w:pPr>
      <w:bookmarkStart w:id="17" w:name="_Ref34603200"/>
      <w:r>
        <w:t>Ри</w:t>
      </w:r>
      <w:r w:rsidR="0073095A">
        <w:t>с.</w:t>
      </w:r>
      <w:r>
        <w:t xml:space="preserve"> </w:t>
      </w:r>
      <w:bookmarkEnd w:id="17"/>
      <w:r w:rsidR="00D149A3" w:rsidRPr="00950A1F">
        <w:t>1.7</w:t>
      </w:r>
      <w:r w:rsidR="00E821A8">
        <w:t>.</w:t>
      </w:r>
      <w:r>
        <w:t xml:space="preserve"> Графическая схема смены контекста</w:t>
      </w:r>
    </w:p>
    <w:p w14:paraId="4E16080B" w14:textId="0F9D80DC" w:rsidR="00096BA9" w:rsidRDefault="00096BA9" w:rsidP="00D149A3">
      <w:pPr>
        <w:pStyle w:val="a1"/>
      </w:pPr>
      <w:r>
        <w:t>Сборщик мусора является неотъемлемой частью многих языков программирования, как интерпретируемых, так и компилируемых. Его наличие значительно снижает, а иногда и вовсе отменяет необходимость в ручном управлении памятью, а именно е</w:t>
      </w:r>
      <w:r w:rsidR="00284222">
        <w:t>е</w:t>
      </w:r>
      <w:r>
        <w:t xml:space="preserve">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часто это делается с помощью подсч</w:t>
      </w:r>
      <w:r w:rsidR="00284222">
        <w:t>е</w:t>
      </w:r>
      <w:r>
        <w:t xml:space="preserve">та ссылок на конкретную область или «объект». Регулярно сборщик мусора сканирует управляемую кучу на наличие «осиротевших» областей памяти, и освобождает </w:t>
      </w:r>
      <w:r>
        <w:lastRenderedPageBreak/>
        <w:t>их. Ещ</w:t>
      </w:r>
      <w:r w:rsidR="00284222">
        <w:t>е</w:t>
      </w:r>
      <w:r>
        <w:t xml:space="preserve"> одной задачей сборщика мусора может являться дефрагментация управляемой кучи, при невозможности выделения из не</w:t>
      </w:r>
      <w:r w:rsidR="00284222">
        <w:t>е</w:t>
      </w:r>
      <w:r>
        <w:t xml:space="preserve">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w:t>
      </w:r>
      <w:proofErr w:type="spellStart"/>
      <w:r>
        <w:t>шаблонизатора</w:t>
      </w:r>
      <w:proofErr w:type="spellEnd"/>
      <w:r>
        <w:t xml:space="preserve"> существенно деградирует</w:t>
      </w:r>
      <w:r w:rsidR="00A97490" w:rsidRPr="00A97490">
        <w:t xml:space="preserve"> [9]</w:t>
      </w:r>
      <w:r>
        <w:t>. Принцип работы, основанный на подсч</w:t>
      </w:r>
      <w:r w:rsidR="00284222">
        <w:t>е</w:t>
      </w:r>
      <w:r>
        <w:t>те активных ссылок на объекты в управляемой куче проиллюстрирован на рис</w:t>
      </w:r>
      <w:r w:rsidR="006B2B43">
        <w:t xml:space="preserve">унке </w:t>
      </w:r>
      <w:r w:rsidR="00D149A3">
        <w:t>1.8</w:t>
      </w:r>
      <w:r>
        <w:t>.</w:t>
      </w:r>
    </w:p>
    <w:p w14:paraId="59D42E42" w14:textId="3D66DD71" w:rsidR="005B3F81" w:rsidRDefault="00096BA9" w:rsidP="00D149A3">
      <w:pPr>
        <w:pStyle w:val="a1"/>
      </w:pPr>
      <w:r>
        <w:t xml:space="preserve">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w:t>
      </w:r>
      <w:proofErr w:type="spellStart"/>
      <w:r>
        <w:t>шаблонизации</w:t>
      </w:r>
      <w:proofErr w:type="spellEnd"/>
      <w:r>
        <w:t>,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r w:rsidR="00A97490" w:rsidRPr="00A97490">
        <w:t xml:space="preserve"> [12]</w:t>
      </w:r>
      <w:r>
        <w:t>.</w:t>
      </w:r>
    </w:p>
    <w:p w14:paraId="3E84BB60" w14:textId="77777777" w:rsidR="005B3F81" w:rsidRDefault="005B3F81" w:rsidP="005B3F81">
      <w:pPr>
        <w:keepNext/>
      </w:pPr>
      <w:r>
        <w:rPr>
          <w:noProof/>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131E840" w:rsidR="005B3F81" w:rsidRPr="00A45578" w:rsidRDefault="0073095A" w:rsidP="00837725">
      <w:pPr>
        <w:pStyle w:val="a5"/>
        <w:spacing w:after="200"/>
      </w:pPr>
      <w:bookmarkStart w:id="18" w:name="_Ref34604943"/>
      <w:r>
        <w:t>Рис.</w:t>
      </w:r>
      <w:r w:rsidR="005B3F81">
        <w:t xml:space="preserve"> </w:t>
      </w:r>
      <w:bookmarkEnd w:id="18"/>
      <w:r w:rsidR="00D149A3" w:rsidRPr="00D149A3">
        <w:t xml:space="preserve">1.8. </w:t>
      </w:r>
      <w:r w:rsidR="005B3F81">
        <w:t>Принцип работы «сборщика мусора»</w:t>
      </w:r>
    </w:p>
    <w:p w14:paraId="1CB3701B" w14:textId="7D866B49" w:rsidR="00445A9A" w:rsidRDefault="008A5E05" w:rsidP="00D149A3">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w:t>
      </w:r>
      <w:proofErr w:type="spellStart"/>
      <w:r w:rsidR="001247C3">
        <w:t>шаблонизации</w:t>
      </w:r>
      <w:proofErr w:type="spellEnd"/>
      <w:r w:rsidR="001247C3">
        <w:t xml:space="preserve"> и невозможностью </w:t>
      </w:r>
      <w:r w:rsidR="00353717">
        <w:t xml:space="preserve">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w:t>
      </w:r>
      <w:proofErr w:type="spellStart"/>
      <w:r w:rsidR="00353717">
        <w:t>шаблонизатора</w:t>
      </w:r>
      <w:proofErr w:type="spellEnd"/>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D149A3">
      <w:pPr>
        <w:pStyle w:val="a1"/>
      </w:pPr>
      <w:r>
        <w:t xml:space="preserve">Приняв во внимание вышеперечисленные проблемы и их специфику можно сформировать перечень целей и задач, которые необходимо достичь и </w:t>
      </w:r>
      <w:r>
        <w:lastRenderedPageBreak/>
        <w:t xml:space="preserve">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4D51EB8C" w:rsidR="00CE19DA" w:rsidRDefault="00CE19DA" w:rsidP="00545296">
      <w:pPr>
        <w:pStyle w:val="2"/>
      </w:pPr>
      <w:bookmarkStart w:id="19" w:name="_Toc42193686"/>
      <w:r>
        <w:t>Цели и задачи</w:t>
      </w:r>
      <w:bookmarkEnd w:id="19"/>
    </w:p>
    <w:p w14:paraId="1EAD3E2C" w14:textId="66EF3698" w:rsidR="00096BA9" w:rsidRDefault="00096BA9" w:rsidP="00D149A3">
      <w:pPr>
        <w:pStyle w:val="a1"/>
      </w:pPr>
      <w:r>
        <w:t xml:space="preserve">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w:t>
      </w:r>
      <w:proofErr w:type="spellStart"/>
      <w:r>
        <w:t>шаблонизаторов</w:t>
      </w:r>
      <w:proofErr w:type="spellEnd"/>
      <w:r>
        <w:t>» был привед</w:t>
      </w:r>
      <w:r w:rsidR="00284222">
        <w:t>е</w:t>
      </w:r>
      <w:r>
        <w:t>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736E8E9" w14:textId="77777777" w:rsidR="00096BA9" w:rsidRDefault="00096BA9" w:rsidP="00D149A3">
      <w:pPr>
        <w:pStyle w:val="a1"/>
      </w:pPr>
      <w:r>
        <w:t>1.</w:t>
      </w:r>
      <w:r>
        <w:tab/>
        <w:t xml:space="preserve">Исследовать альтернативные способы написания </w:t>
      </w:r>
      <w:proofErr w:type="spellStart"/>
      <w:r>
        <w:t>шаблонизаторов</w:t>
      </w:r>
      <w:proofErr w:type="spellEnd"/>
      <w:r>
        <w:t xml:space="preserve">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10922510" w14:textId="7C899B16" w:rsidR="00096BA9" w:rsidRDefault="00096BA9" w:rsidP="00D149A3">
      <w:pPr>
        <w:pStyle w:val="a1"/>
      </w:pPr>
      <w:r>
        <w:t>2.</w:t>
      </w:r>
      <w:r>
        <w:tab/>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w:t>
      </w:r>
      <w:r w:rsidR="00284222">
        <w:t>е</w:t>
      </w:r>
      <w:r>
        <w:t xml:space="preserve"> областями. При этом не должно происходить значительного усложнения модели управления памятью вычислительной системы.</w:t>
      </w:r>
    </w:p>
    <w:p w14:paraId="51A49860" w14:textId="77777777" w:rsidR="00096BA9" w:rsidRDefault="00096BA9" w:rsidP="00D149A3">
      <w:pPr>
        <w:pStyle w:val="a1"/>
      </w:pPr>
      <w:r>
        <w:t>3.</w:t>
      </w:r>
      <w:r>
        <w:tab/>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276723E" w14:textId="5D8B6F64" w:rsidR="00096BA9" w:rsidRDefault="00096BA9" w:rsidP="00D149A3">
      <w:pPr>
        <w:pStyle w:val="a1"/>
      </w:pPr>
      <w:r>
        <w:t>4.</w:t>
      </w:r>
      <w:r>
        <w:tab/>
        <w:t>Исследовать методологии и концепции кеширования результатов уже осуществл</w:t>
      </w:r>
      <w:r w:rsidR="00284222">
        <w:t>е</w:t>
      </w:r>
      <w:r>
        <w:t xml:space="preserve">нных вычислений, с целью минимизации накладных расходов, </w:t>
      </w:r>
      <w:r>
        <w:lastRenderedPageBreak/>
        <w:t xml:space="preserve">связанных с необходимостью повторного выполнения всех шагов </w:t>
      </w:r>
      <w:proofErr w:type="spellStart"/>
      <w:r>
        <w:t>шаблонизации</w:t>
      </w:r>
      <w:proofErr w:type="spellEnd"/>
      <w:r>
        <w:t>, возникающих как следствие смены текущего веб-шаблона.</w:t>
      </w:r>
    </w:p>
    <w:p w14:paraId="0509866D" w14:textId="2094FB61" w:rsidR="00096BA9" w:rsidRDefault="00096BA9" w:rsidP="00D149A3">
      <w:pPr>
        <w:pStyle w:val="a1"/>
      </w:pPr>
      <w:r>
        <w:t>5.</w:t>
      </w:r>
      <w:r>
        <w:tab/>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w:t>
      </w:r>
      <w:r w:rsidR="00284222">
        <w:t>е</w:t>
      </w:r>
      <w:r>
        <w:t xml:space="preserve"> применения для ещ</w:t>
      </w:r>
      <w:r w:rsidR="00284222">
        <w:t>е</w:t>
      </w:r>
      <w:r>
        <w:t xml:space="preserve"> более эффективного использования системных ресурсов.</w:t>
      </w:r>
    </w:p>
    <w:p w14:paraId="7638DBFC" w14:textId="5976A52A" w:rsidR="0073606B" w:rsidRPr="00445A9A" w:rsidRDefault="00096BA9" w:rsidP="00D149A3">
      <w:pPr>
        <w:pStyle w:val="a1"/>
      </w:pPr>
      <w:r>
        <w:t xml:space="preserve">Описанные выше задачи, отражают пять основных проблем низкой производительности </w:t>
      </w:r>
      <w:proofErr w:type="spellStart"/>
      <w:r>
        <w:t>шаблонизаторов</w:t>
      </w:r>
      <w:proofErr w:type="spellEnd"/>
      <w:r>
        <w:t>.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08B148CF" w:rsidR="00993BB2" w:rsidRDefault="00993BB2">
      <w:pPr>
        <w:spacing w:before="0" w:after="200" w:line="276" w:lineRule="auto"/>
      </w:pPr>
      <w:r>
        <w:br w:type="page"/>
      </w:r>
    </w:p>
    <w:p w14:paraId="73A532A8" w14:textId="77777777" w:rsidR="00993BB2" w:rsidRDefault="00993BB2" w:rsidP="00837725">
      <w:pPr>
        <w:pStyle w:val="1"/>
        <w:ind w:left="0" w:firstLine="709"/>
      </w:pPr>
      <w:bookmarkStart w:id="20" w:name="_Toc42193687"/>
      <w:r>
        <w:lastRenderedPageBreak/>
        <w:t>ИССЛЕДОВАНИЕ ВОЗМОЖНЫХ СПОСОБОВ ПОВЫШЕНИЯ ПРОИЗВОДИТЕЛЬНОСТИ СИСТЕМ ВЕБ ШАБЛОНОВ</w:t>
      </w:r>
      <w:bookmarkEnd w:id="20"/>
    </w:p>
    <w:p w14:paraId="23954BC6" w14:textId="0DFE0098" w:rsidR="009E277F" w:rsidRDefault="009E277F" w:rsidP="00545296">
      <w:pPr>
        <w:pStyle w:val="2"/>
      </w:pPr>
      <w:bookmarkStart w:id="21" w:name="_Toc42193688"/>
      <w:r>
        <w:t>Устранение причины низкой производительности, связанной с использованием интерпретаторов</w:t>
      </w:r>
      <w:bookmarkEnd w:id="21"/>
      <w:r>
        <w:t xml:space="preserve"> </w:t>
      </w:r>
    </w:p>
    <w:p w14:paraId="64698DF3" w14:textId="67305F8C" w:rsidR="007F6466" w:rsidRDefault="00FF4DC8" w:rsidP="00D149A3">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D149A3">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D149A3">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4781DF0F"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r w:rsidR="00E51E53">
        <w:t xml:space="preserve"> [17</w:t>
      </w:r>
      <w:r w:rsidR="00E51E53" w:rsidRPr="00E51E53">
        <w:t>]</w:t>
      </w:r>
      <w:r>
        <w:t>.</w:t>
      </w:r>
    </w:p>
    <w:p w14:paraId="00C09C45" w14:textId="71C61CF6" w:rsidR="00FF4DC8" w:rsidRDefault="00FF4DC8" w:rsidP="00D149A3">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56466988" w:rsidR="001D738F" w:rsidRDefault="004B4268" w:rsidP="00D149A3">
      <w:pPr>
        <w:pStyle w:val="af1"/>
        <w:numPr>
          <w:ilvl w:val="0"/>
          <w:numId w:val="12"/>
        </w:numPr>
        <w:tabs>
          <w:tab w:val="left" w:pos="1134"/>
        </w:tabs>
        <w:ind w:left="0" w:firstLine="709"/>
      </w:pPr>
      <w:r>
        <w:lastRenderedPageBreak/>
        <w:t>Я</w:t>
      </w:r>
      <w:r w:rsidR="001D738F">
        <w:t>зыки, которые компилируются в машинный код целевой архитектуры вычислительной машины;</w:t>
      </w:r>
    </w:p>
    <w:p w14:paraId="284342F4" w14:textId="44628B8E" w:rsidR="001D738F" w:rsidRDefault="004B4268" w:rsidP="00D149A3">
      <w:pPr>
        <w:pStyle w:val="af1"/>
        <w:numPr>
          <w:ilvl w:val="0"/>
          <w:numId w:val="12"/>
        </w:numPr>
        <w:tabs>
          <w:tab w:val="left" w:pos="1134"/>
        </w:tabs>
        <w:ind w:left="0" w:firstLine="709"/>
      </w:pPr>
      <w:r>
        <w:t>Я</w:t>
      </w:r>
      <w:r w:rsidR="001D738F">
        <w:t>зы</w:t>
      </w:r>
      <w:r w:rsidR="00246BFC">
        <w:t>ки, которые компилируются в машинный код</w:t>
      </w:r>
      <w:r w:rsidR="001D738F">
        <w:t xml:space="preserve"> некой виртуальной машины,</w:t>
      </w:r>
      <w:r w:rsidR="00246BFC">
        <w:t xml:space="preserve"> также известный как байт</w:t>
      </w:r>
      <w:r w:rsidR="00D71B78">
        <w:t>-код</w:t>
      </w:r>
      <w:r w:rsidR="001D738F">
        <w:t xml:space="preserve">. </w:t>
      </w:r>
    </w:p>
    <w:p w14:paraId="2D73156D" w14:textId="2C7EBD17" w:rsidR="00E56EC4" w:rsidRDefault="001D738F" w:rsidP="00D149A3">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D149A3">
      <w:pPr>
        <w:pStyle w:val="af1"/>
        <w:numPr>
          <w:ilvl w:val="0"/>
          <w:numId w:val="13"/>
        </w:numPr>
        <w:tabs>
          <w:tab w:val="left" w:pos="1134"/>
        </w:tabs>
        <w:ind w:left="0" w:firstLine="709"/>
      </w:pPr>
      <w:r>
        <w:t>C,</w:t>
      </w:r>
    </w:p>
    <w:p w14:paraId="7CCB973B" w14:textId="090FCFFA" w:rsidR="00E56EC4" w:rsidRDefault="00E56EC4" w:rsidP="00D149A3">
      <w:pPr>
        <w:pStyle w:val="af1"/>
        <w:numPr>
          <w:ilvl w:val="0"/>
          <w:numId w:val="13"/>
        </w:numPr>
        <w:tabs>
          <w:tab w:val="left" w:pos="1134"/>
        </w:tabs>
        <w:ind w:left="0" w:firstLine="709"/>
      </w:pPr>
      <w:r>
        <w:t>C++,</w:t>
      </w:r>
    </w:p>
    <w:p w14:paraId="2C83CF50" w14:textId="77777777" w:rsidR="00E56EC4" w:rsidRPr="00E56EC4" w:rsidRDefault="00E56EC4" w:rsidP="00D149A3">
      <w:pPr>
        <w:pStyle w:val="af1"/>
        <w:numPr>
          <w:ilvl w:val="0"/>
          <w:numId w:val="13"/>
        </w:numPr>
        <w:tabs>
          <w:tab w:val="left" w:pos="1134"/>
        </w:tabs>
        <w:ind w:left="0" w:firstLine="709"/>
      </w:pPr>
      <w:r>
        <w:rPr>
          <w:lang w:val="en-US"/>
        </w:rPr>
        <w:t>Haskell</w:t>
      </w:r>
      <w:r w:rsidRPr="00737C14">
        <w:t>,</w:t>
      </w:r>
    </w:p>
    <w:p w14:paraId="725DA025" w14:textId="77777777" w:rsidR="00E56EC4" w:rsidRPr="00E56EC4" w:rsidRDefault="00E56EC4" w:rsidP="00D149A3">
      <w:pPr>
        <w:pStyle w:val="af1"/>
        <w:numPr>
          <w:ilvl w:val="0"/>
          <w:numId w:val="13"/>
        </w:numPr>
        <w:tabs>
          <w:tab w:val="left" w:pos="1134"/>
        </w:tabs>
        <w:ind w:left="0" w:firstLine="709"/>
      </w:pPr>
      <w:r>
        <w:rPr>
          <w:lang w:val="en-US"/>
        </w:rPr>
        <w:t>Go</w:t>
      </w:r>
      <w:r w:rsidRPr="00737C14">
        <w:t>,</w:t>
      </w:r>
    </w:p>
    <w:p w14:paraId="3590E35E" w14:textId="6FF2BE77" w:rsidR="001D738F" w:rsidRPr="00E56EC4" w:rsidRDefault="00E56EC4" w:rsidP="00D149A3">
      <w:pPr>
        <w:pStyle w:val="af1"/>
        <w:numPr>
          <w:ilvl w:val="0"/>
          <w:numId w:val="13"/>
        </w:numPr>
        <w:tabs>
          <w:tab w:val="left" w:pos="1134"/>
        </w:tabs>
        <w:ind w:left="0" w:firstLine="709"/>
      </w:pPr>
      <w:r>
        <w:rPr>
          <w:lang w:val="en-US"/>
        </w:rPr>
        <w:t>Rust</w:t>
      </w:r>
      <w:r w:rsidRPr="00737C14">
        <w:t>,</w:t>
      </w:r>
    </w:p>
    <w:p w14:paraId="0ED1F67B" w14:textId="2C6AD800" w:rsidR="00E56EC4" w:rsidRPr="00E56EC4" w:rsidRDefault="00E56EC4" w:rsidP="00D149A3">
      <w:pPr>
        <w:pStyle w:val="af1"/>
        <w:numPr>
          <w:ilvl w:val="0"/>
          <w:numId w:val="13"/>
        </w:numPr>
        <w:tabs>
          <w:tab w:val="left" w:pos="1134"/>
        </w:tabs>
        <w:ind w:left="0" w:firstLine="709"/>
      </w:pPr>
      <w:r>
        <w:rPr>
          <w:lang w:val="en-US"/>
        </w:rPr>
        <w:t>Swift</w:t>
      </w:r>
      <w:r w:rsidRPr="00737C14">
        <w:t>.</w:t>
      </w:r>
    </w:p>
    <w:p w14:paraId="19ED46E7" w14:textId="00176C02" w:rsidR="00E56EC4" w:rsidRPr="00E56EC4" w:rsidRDefault="00E972AB" w:rsidP="00D149A3">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D149A3">
      <w:pPr>
        <w:pStyle w:val="af1"/>
        <w:numPr>
          <w:ilvl w:val="0"/>
          <w:numId w:val="14"/>
        </w:numPr>
        <w:tabs>
          <w:tab w:val="left" w:pos="1134"/>
        </w:tabs>
        <w:ind w:left="0" w:firstLine="709"/>
      </w:pPr>
      <w:r>
        <w:rPr>
          <w:lang w:val="en-US"/>
        </w:rPr>
        <w:t>Java,</w:t>
      </w:r>
    </w:p>
    <w:p w14:paraId="71976D20" w14:textId="464ED6EB" w:rsidR="00737C14" w:rsidRPr="00737C14" w:rsidRDefault="00737C14" w:rsidP="00D149A3">
      <w:pPr>
        <w:pStyle w:val="af1"/>
        <w:numPr>
          <w:ilvl w:val="0"/>
          <w:numId w:val="14"/>
        </w:numPr>
        <w:tabs>
          <w:tab w:val="left" w:pos="1134"/>
        </w:tabs>
        <w:ind w:left="0" w:firstLine="709"/>
      </w:pPr>
      <w:r>
        <w:rPr>
          <w:lang w:val="en-US"/>
        </w:rPr>
        <w:t>C#,</w:t>
      </w:r>
    </w:p>
    <w:p w14:paraId="4B2F5F7F" w14:textId="34DF2C96" w:rsidR="00737C14" w:rsidRDefault="00737C14" w:rsidP="00D149A3">
      <w:pPr>
        <w:pStyle w:val="af1"/>
        <w:numPr>
          <w:ilvl w:val="0"/>
          <w:numId w:val="14"/>
        </w:numPr>
        <w:tabs>
          <w:tab w:val="left" w:pos="1134"/>
        </w:tabs>
        <w:ind w:left="0" w:firstLine="709"/>
      </w:pPr>
      <w:proofErr w:type="spellStart"/>
      <w:r>
        <w:rPr>
          <w:lang w:val="en-US"/>
        </w:rPr>
        <w:t>Erlang</w:t>
      </w:r>
      <w:proofErr w:type="spellEnd"/>
      <w:r>
        <w:rPr>
          <w:lang w:val="en-US"/>
        </w:rPr>
        <w:t>.</w:t>
      </w:r>
    </w:p>
    <w:p w14:paraId="5B05A968" w14:textId="24C8BFC8" w:rsidR="00FF4DC8" w:rsidRDefault="00C67009" w:rsidP="00D149A3">
      <w:pPr>
        <w:pStyle w:val="a1"/>
      </w:pPr>
      <w:r>
        <w:lastRenderedPageBreak/>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D149A3">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7AE534B1" w:rsidR="00FF4DC8" w:rsidRDefault="004B4268" w:rsidP="000007CF">
      <w:pPr>
        <w:pStyle w:val="af1"/>
        <w:numPr>
          <w:ilvl w:val="0"/>
          <w:numId w:val="15"/>
        </w:numPr>
        <w:tabs>
          <w:tab w:val="left" w:pos="1134"/>
        </w:tabs>
        <w:ind w:left="0" w:firstLine="709"/>
      </w:pPr>
      <w:r>
        <w:t>Н</w:t>
      </w:r>
      <w:r w:rsidR="00335BB8">
        <w:t xml:space="preserve">аличие зрелой экосистемы вокруг языка, то есть активное сообщество, наличие библиотек для </w:t>
      </w:r>
      <w:r w:rsidR="00D149A3">
        <w:t>решения часто возникающих задач.</w:t>
      </w:r>
    </w:p>
    <w:p w14:paraId="245D56F5" w14:textId="2215555F" w:rsidR="00335BB8" w:rsidRDefault="004B4268" w:rsidP="000007CF">
      <w:pPr>
        <w:pStyle w:val="af1"/>
        <w:numPr>
          <w:ilvl w:val="0"/>
          <w:numId w:val="15"/>
        </w:numPr>
        <w:tabs>
          <w:tab w:val="left" w:pos="1134"/>
        </w:tabs>
        <w:ind w:left="0" w:firstLine="709"/>
      </w:pPr>
      <w:r>
        <w:t>Н</w:t>
      </w:r>
      <w:r w:rsidR="00407377">
        <w:t>аличие какого-либо</w:t>
      </w:r>
      <w:r w:rsidR="0065701D">
        <w:t xml:space="preserve"> программного</w:t>
      </w:r>
      <w:r w:rsidR="00407377">
        <w:t xml:space="preserve"> механизма</w:t>
      </w:r>
      <w:r w:rsidR="00335BB8">
        <w:t xml:space="preserve"> для управления </w:t>
      </w:r>
      <w:r w:rsidR="00407377">
        <w:t xml:space="preserve">пакетами и </w:t>
      </w:r>
      <w:r w:rsidR="00335BB8">
        <w:t>зависимостями</w:t>
      </w:r>
      <w:r w:rsidR="00D149A3">
        <w:t xml:space="preserve"> между ними.</w:t>
      </w:r>
    </w:p>
    <w:p w14:paraId="3E4300CF" w14:textId="5703743A" w:rsidR="00407377" w:rsidRDefault="004B4268" w:rsidP="000007CF">
      <w:pPr>
        <w:pStyle w:val="af1"/>
        <w:numPr>
          <w:ilvl w:val="0"/>
          <w:numId w:val="15"/>
        </w:numPr>
        <w:tabs>
          <w:tab w:val="left" w:pos="1134"/>
        </w:tabs>
        <w:ind w:left="0" w:firstLine="709"/>
      </w:pPr>
      <w:r>
        <w:t>П</w:t>
      </w:r>
      <w:r w:rsidR="00407377">
        <w:t>оддержка обобщ</w:t>
      </w:r>
      <w:r w:rsidR="00284222">
        <w:t>е</w:t>
      </w:r>
      <w:r w:rsidR="00407377">
        <w:t xml:space="preserve">нного программирования </w:t>
      </w:r>
      <w:r w:rsidR="00D149A3">
        <w:t>и какой-либо формы полиморфизма.</w:t>
      </w:r>
    </w:p>
    <w:p w14:paraId="4151971F" w14:textId="1C358BD8" w:rsidR="00D71B78" w:rsidRDefault="004B4268" w:rsidP="000007CF">
      <w:pPr>
        <w:pStyle w:val="af1"/>
        <w:numPr>
          <w:ilvl w:val="0"/>
          <w:numId w:val="15"/>
        </w:numPr>
        <w:tabs>
          <w:tab w:val="left" w:pos="1134"/>
        </w:tabs>
        <w:ind w:left="0" w:firstLine="709"/>
      </w:pPr>
      <w:r>
        <w:t>Н</w:t>
      </w:r>
      <w:r w:rsidR="00407377">
        <w:t>аличие встроенных механизмов документирования кода.</w:t>
      </w:r>
    </w:p>
    <w:p w14:paraId="20FE5935" w14:textId="5A0A3152" w:rsidR="00407377" w:rsidRPr="007F6466" w:rsidRDefault="00407377" w:rsidP="00D149A3">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6DC03DC8" w:rsidR="0089738A" w:rsidRDefault="0089738A" w:rsidP="00545296">
      <w:pPr>
        <w:pStyle w:val="2"/>
      </w:pPr>
      <w:bookmarkStart w:id="22" w:name="_Toc42193689"/>
      <w:r>
        <w:t xml:space="preserve">Уменьшение </w:t>
      </w:r>
      <w:r w:rsidR="00B17A22">
        <w:t>операций по выделению памяти</w:t>
      </w:r>
      <w:bookmarkEnd w:id="22"/>
    </w:p>
    <w:p w14:paraId="7CA3DA19" w14:textId="1228EC2B" w:rsidR="00CB0077" w:rsidRDefault="00410FE7" w:rsidP="00D149A3">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w:t>
      </w:r>
      <w:r w:rsidR="00284222">
        <w:t>е</w:t>
      </w:r>
      <w:r>
        <w:t>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 xml:space="preserve">Преимущество ссылочных типов в том, что программист сам решает, когда ему нужно создать новый экземпляр некоторого объекта, </w:t>
      </w:r>
      <w:r w:rsidR="00CF11D1">
        <w:lastRenderedPageBreak/>
        <w:t>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551C181C" w:rsidR="00410FE7" w:rsidRDefault="00CF7DD2" w:rsidP="00D149A3">
      <w:pPr>
        <w:pStyle w:val="a1"/>
      </w:pPr>
      <w:r>
        <w:t xml:space="preserve"> Ещ</w:t>
      </w:r>
      <w:r w:rsidR="00284222">
        <w:t>е</w:t>
      </w:r>
      <w:r>
        <w:t xml:space="preserve">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w:t>
      </w:r>
      <w:r w:rsidR="00284222">
        <w:t>е</w:t>
      </w:r>
      <w:r w:rsidR="00AC091A">
        <w:t xml:space="preserve"> выполнение, например, на основе статистических данных</w:t>
      </w:r>
      <w:r w:rsidR="00E51E53" w:rsidRPr="00E51E53">
        <w:t xml:space="preserve"> [18]</w:t>
      </w:r>
      <w:r w:rsidR="00CB0077">
        <w:t>.</w:t>
      </w:r>
    </w:p>
    <w:p w14:paraId="40B5D971" w14:textId="7DAE5985" w:rsidR="00CB0077" w:rsidRDefault="00C862F2" w:rsidP="00D149A3">
      <w:pPr>
        <w:pStyle w:val="a1"/>
      </w:pPr>
      <w:r>
        <w:t>На основе этих наблюдений, можно сформулировать дополнительные требования к выбираемому языку программирования:</w:t>
      </w:r>
    </w:p>
    <w:p w14:paraId="24AD440C" w14:textId="3868159F" w:rsidR="00C862F2" w:rsidRDefault="004B4268" w:rsidP="000007CF">
      <w:pPr>
        <w:pStyle w:val="af1"/>
        <w:numPr>
          <w:ilvl w:val="0"/>
          <w:numId w:val="16"/>
        </w:numPr>
        <w:tabs>
          <w:tab w:val="left" w:pos="1134"/>
        </w:tabs>
        <w:ind w:left="0" w:firstLine="709"/>
      </w:pPr>
      <w:r>
        <w:t>Н</w:t>
      </w:r>
      <w:r w:rsidR="00C862F2">
        <w:t>аличие п</w:t>
      </w:r>
      <w:r w:rsidR="00D149A3">
        <w:t>оддержки ссылочных типов данных.</w:t>
      </w:r>
    </w:p>
    <w:p w14:paraId="37DBC2A0" w14:textId="1CC0CF49" w:rsidR="00C862F2" w:rsidRDefault="004B4268" w:rsidP="000007CF">
      <w:pPr>
        <w:pStyle w:val="af1"/>
        <w:numPr>
          <w:ilvl w:val="0"/>
          <w:numId w:val="16"/>
        </w:numPr>
        <w:tabs>
          <w:tab w:val="left" w:pos="1134"/>
        </w:tabs>
        <w:ind w:left="0" w:firstLine="709"/>
      </w:pPr>
      <w:r>
        <w:t>Н</w:t>
      </w:r>
      <w:r w:rsidR="00C862F2">
        <w:t>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D149A3">
      <w:pPr>
        <w:pStyle w:val="a1"/>
      </w:pPr>
      <w:r>
        <w:t>Среди компилируемых языков, которые предоставляют ссылочные типы данных и соответственно более высокий уровень контроля над памятью, 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42EB1D5" w:rsidR="00C862F2" w:rsidRDefault="00F1654C" w:rsidP="00D149A3">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w:t>
      </w:r>
      <w:r w:rsidR="00284222">
        <w:t>е</w:t>
      </w:r>
      <w:r>
        <w:t>т полный контроль над вычислительными ресурсами</w:t>
      </w:r>
      <w:r w:rsidR="00735D6C">
        <w:t xml:space="preserve"> машины</w:t>
      </w:r>
      <w:r>
        <w:t xml:space="preserve">. Потенциально это </w:t>
      </w:r>
      <w:r>
        <w:lastRenderedPageBreak/>
        <w:t>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11FFD8E1" w:rsidR="00735D6C" w:rsidRDefault="00735D6C" w:rsidP="00D149A3">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w:t>
      </w:r>
      <w:r w:rsidR="00284222">
        <w:t>е</w:t>
      </w:r>
      <w:r w:rsidRPr="00735D6C">
        <w:t>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w:t>
      </w:r>
      <w:r w:rsidR="00284222">
        <w:t>е</w:t>
      </w:r>
      <w:r>
        <w:t>м программ, является не л</w:t>
      </w:r>
      <w:r w:rsidR="00284222">
        <w:t>е</w:t>
      </w:r>
      <w:r>
        <w:t>гкой задачей для тех, кто приш</w:t>
      </w:r>
      <w:r w:rsidR="00284222">
        <w:t>е</w:t>
      </w:r>
      <w:r>
        <w:t>л из более традиционного процедурного или объектно-ориентированного языка программирования. Ещ</w:t>
      </w:r>
      <w:r w:rsidR="00284222">
        <w:t>е</w:t>
      </w:r>
      <w:r>
        <w:t xml:space="preserve">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r w:rsidR="00E51E53" w:rsidRPr="00E51E53">
        <w:t xml:space="preserve"> [10]</w:t>
      </w:r>
      <w:r w:rsidR="00FA08C6">
        <w:t>.</w:t>
      </w:r>
    </w:p>
    <w:p w14:paraId="7C537CCE" w14:textId="48C7DBA8" w:rsidR="00FA08C6" w:rsidRDefault="00ED417C" w:rsidP="00D149A3">
      <w:pPr>
        <w:pStyle w:val="a1"/>
      </w:pPr>
      <w:r>
        <w:rPr>
          <w:lang w:val="en-US"/>
        </w:rPr>
        <w:t>Go</w:t>
      </w:r>
      <w:r w:rsidRPr="00ED417C">
        <w:t xml:space="preserve"> – компилируемый многопоточный язык программирования, разработанный внутри компании </w:t>
      </w:r>
      <w:proofErr w:type="spellStart"/>
      <w:r w:rsidRPr="00ED417C">
        <w:t>Google</w:t>
      </w:r>
      <w:proofErr w:type="spellEnd"/>
      <w:r w:rsidRPr="00ED417C">
        <w:t>.</w:t>
      </w:r>
      <w:r>
        <w:t xml:space="preserve"> Р</w:t>
      </w:r>
      <w:r w:rsidRPr="00ED417C">
        <w:t>азрабатывался как язык программирования для создания высокоэффективных программ, работающих на современных распредел</w:t>
      </w:r>
      <w:r w:rsidR="00284222">
        <w:t>е</w:t>
      </w:r>
      <w:r w:rsidRPr="00ED417C">
        <w:t>нных системах и многоядерных процессорах. Он может рассматриваться как попытка создать замену языкам Си и C++ с уч</w:t>
      </w:r>
      <w:r w:rsidR="00284222">
        <w:t>е</w:t>
      </w:r>
      <w:r w:rsidRPr="00ED417C">
        <w:t>том изменившихся компьютерных технологий и накопленного опыта разработки крупных систем</w:t>
      </w:r>
      <w:r>
        <w:t>. Является хорошим кандидатом для написания 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64CD2150" w:rsidR="00E02C64" w:rsidRDefault="00E02C64" w:rsidP="00D149A3">
      <w:pPr>
        <w:pStyle w:val="a1"/>
      </w:pPr>
      <w:r>
        <w:rPr>
          <w:lang w:val="en-US"/>
        </w:rPr>
        <w:t>Rust</w:t>
      </w:r>
      <w:r w:rsidRPr="00E02C64">
        <w:t xml:space="preserve"> – </w:t>
      </w:r>
      <w:proofErr w:type="spellStart"/>
      <w:r w:rsidRPr="00E02C64">
        <w:t>мультипарадигмальный</w:t>
      </w:r>
      <w:proofErr w:type="spellEnd"/>
      <w:r w:rsidRPr="00E02C64">
        <w:t xml:space="preserve">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xml:space="preserve">», что позволяет обходится без </w:t>
      </w:r>
      <w:r>
        <w:lastRenderedPageBreak/>
        <w:t>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r w:rsidR="0015684B">
        <w:t> </w:t>
      </w:r>
      <w:r w:rsidR="00E51E53" w:rsidRPr="004B4268">
        <w:t>[11]</w:t>
      </w:r>
      <w:r>
        <w:t>.</w:t>
      </w:r>
    </w:p>
    <w:p w14:paraId="63C163E0" w14:textId="2853B18B" w:rsidR="00D71B78" w:rsidRPr="00D71B78" w:rsidRDefault="003B2824" w:rsidP="00D149A3">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545296">
      <w:pPr>
        <w:pStyle w:val="2"/>
      </w:pPr>
      <w:r>
        <w:tab/>
      </w:r>
      <w:bookmarkStart w:id="23" w:name="_Toc42193690"/>
      <w:r>
        <w:t>Альтернатива сборщику мусора</w:t>
      </w:r>
      <w:bookmarkEnd w:id="23"/>
    </w:p>
    <w:p w14:paraId="0DF1DE50" w14:textId="564B3DD7" w:rsidR="004F44C2" w:rsidRDefault="003B2824" w:rsidP="00D149A3">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r w:rsidR="00E51E53" w:rsidRPr="00E51E53">
        <w:t xml:space="preserve"> [13]</w:t>
      </w:r>
      <w:r w:rsidR="00536BC8">
        <w:t>.</w:t>
      </w:r>
    </w:p>
    <w:p w14:paraId="40FF144C" w14:textId="09848104" w:rsidR="003B2824" w:rsidRDefault="004F44C2" w:rsidP="00D149A3">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3E8ED2EE" w:rsidR="004F44C2" w:rsidRDefault="004F44C2" w:rsidP="00D149A3">
      <w:pPr>
        <w:pStyle w:val="a1"/>
      </w:pPr>
      <w:r>
        <w:t>Ручное управление памятью – самый простой и прямой способ, программист сам решает, когда ему нужно выделение памяти, а после е</w:t>
      </w:r>
      <w:r w:rsidR="00284222">
        <w:t>е</w:t>
      </w:r>
      <w:r>
        <w:t xml:space="preserve"> </w:t>
      </w:r>
      <w:r>
        <w:lastRenderedPageBreak/>
        <w:t>получения бер</w:t>
      </w:r>
      <w:r w:rsidR="00284222">
        <w:t>е</w:t>
      </w:r>
      <w:r>
        <w:t>т на себя ответственность за е</w:t>
      </w:r>
      <w:r w:rsidR="00284222">
        <w:t>е</w:t>
      </w:r>
      <w:r>
        <w:t xml:space="preserve">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w:t>
      </w:r>
      <w:r w:rsidR="00284222">
        <w:t>е</w:t>
      </w:r>
      <w:r w:rsidR="00536BC8">
        <w:t>т к росту числа ошибок, некоторые из которых может быть достаточно сложно отладить.</w:t>
      </w:r>
    </w:p>
    <w:p w14:paraId="3A8D796D" w14:textId="2035B6F7" w:rsidR="00536BC8" w:rsidRDefault="00536BC8" w:rsidP="00D149A3">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D149A3">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связке с другими</w:t>
      </w:r>
      <w:r w:rsidR="00C766C1">
        <w:t xml:space="preserve"> подходами по управлению памятью</w:t>
      </w:r>
      <w:r>
        <w:t>, в силу описанных выше преимуществ.</w:t>
      </w:r>
    </w:p>
    <w:p w14:paraId="5A0FA831" w14:textId="449754A1" w:rsidR="00E7333F" w:rsidRDefault="00E7333F" w:rsidP="00D149A3">
      <w:pPr>
        <w:pStyle w:val="a1"/>
      </w:pPr>
      <w:r w:rsidRPr="00E7333F">
        <w:t xml:space="preserve">Получение ресурса есть инициализация (англ. </w:t>
      </w:r>
      <w:proofErr w:type="spellStart"/>
      <w:r w:rsidRPr="00E7333F">
        <w:t>Resource</w:t>
      </w:r>
      <w:proofErr w:type="spellEnd"/>
      <w:r w:rsidRPr="00E7333F">
        <w:t xml:space="preserve"> </w:t>
      </w:r>
      <w:proofErr w:type="spellStart"/>
      <w:r w:rsidRPr="00E7333F">
        <w:t>Acquisi</w:t>
      </w:r>
      <w:r w:rsidR="00060BE8">
        <w:t>tion</w:t>
      </w:r>
      <w:proofErr w:type="spellEnd"/>
      <w:r w:rsidR="00060BE8">
        <w:t xml:space="preserve"> </w:t>
      </w:r>
      <w:proofErr w:type="spellStart"/>
      <w:r w:rsidR="00060BE8">
        <w:t>Is</w:t>
      </w:r>
      <w:proofErr w:type="spellEnd"/>
      <w:r w:rsidR="00060BE8">
        <w:t xml:space="preserve"> </w:t>
      </w:r>
      <w:proofErr w:type="spellStart"/>
      <w:r w:rsidR="00060BE8">
        <w:t>Initialization</w:t>
      </w:r>
      <w:proofErr w:type="spellEnd"/>
      <w:r w:rsidR="00060BE8">
        <w:t xml:space="preserve">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xml:space="preserve">. В </w:t>
      </w:r>
      <w:r w:rsidR="00060BE8">
        <w:lastRenderedPageBreak/>
        <w:t>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r w:rsidR="00E51E53" w:rsidRPr="00E51E53">
        <w:t xml:space="preserve"> [18]</w:t>
      </w:r>
      <w:r w:rsidR="00060BE8">
        <w:t>.</w:t>
      </w:r>
    </w:p>
    <w:p w14:paraId="6628C6EC" w14:textId="34514CA0" w:rsidR="00060BE8" w:rsidRDefault="0065701D" w:rsidP="00D149A3">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6D32497F" w:rsidR="0065701D" w:rsidRDefault="004B4268" w:rsidP="000007CF">
      <w:pPr>
        <w:pStyle w:val="af1"/>
        <w:numPr>
          <w:ilvl w:val="0"/>
          <w:numId w:val="17"/>
        </w:numPr>
        <w:tabs>
          <w:tab w:val="left" w:pos="1134"/>
        </w:tabs>
        <w:ind w:left="0" w:firstLine="709"/>
      </w:pPr>
      <w:r>
        <w:t>О</w:t>
      </w:r>
      <w:r w:rsidR="0065701D">
        <w:t>тсутствие механизма сборки мусора, или на</w:t>
      </w:r>
      <w:r w:rsidR="00D149A3">
        <w:t>личие возможности е</w:t>
      </w:r>
      <w:r w:rsidR="00284222">
        <w:t>е</w:t>
      </w:r>
      <w:r w:rsidR="00D149A3">
        <w:t xml:space="preserve"> отключения.</w:t>
      </w:r>
    </w:p>
    <w:p w14:paraId="2DF563C1" w14:textId="01E1F087" w:rsidR="0065701D" w:rsidRDefault="004B4268" w:rsidP="000007CF">
      <w:pPr>
        <w:pStyle w:val="af1"/>
        <w:numPr>
          <w:ilvl w:val="0"/>
          <w:numId w:val="17"/>
        </w:numPr>
        <w:tabs>
          <w:tab w:val="left" w:pos="1134"/>
        </w:tabs>
        <w:ind w:left="0" w:firstLine="709"/>
      </w:pPr>
      <w:r>
        <w:t>Н</w:t>
      </w:r>
      <w:r w:rsidR="0065701D">
        <w:t xml:space="preserve">аличие программных механизмов, реализации идиомы </w:t>
      </w:r>
      <w:r w:rsidR="0065701D">
        <w:rPr>
          <w:lang w:val="en-US"/>
        </w:rPr>
        <w:t>RAII</w:t>
      </w:r>
      <w:r w:rsidR="0065701D" w:rsidRPr="0065701D">
        <w:t xml:space="preserve"> </w:t>
      </w:r>
      <w:r w:rsidR="0065701D">
        <w:t>для управления памятью.</w:t>
      </w:r>
    </w:p>
    <w:p w14:paraId="7DA1E0E5" w14:textId="032141A7" w:rsidR="00060BE8" w:rsidRPr="003B2824" w:rsidRDefault="00E72C2A" w:rsidP="00D149A3">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4AED0808" w:rsidR="00852BD9" w:rsidRDefault="00852BD9" w:rsidP="00545296">
      <w:pPr>
        <w:pStyle w:val="2"/>
      </w:pPr>
      <w:bookmarkStart w:id="24" w:name="_Toc42193691"/>
      <w:r>
        <w:t>Кеширование наиболее часто используемых шаблонов</w:t>
      </w:r>
      <w:bookmarkEnd w:id="24"/>
    </w:p>
    <w:p w14:paraId="1340B540" w14:textId="05D227E2" w:rsidR="004131DE" w:rsidRDefault="004131DE" w:rsidP="00D149A3">
      <w:pPr>
        <w:pStyle w:val="a1"/>
      </w:pPr>
      <w: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w:t>
      </w:r>
      <w:proofErr w:type="spellStart"/>
      <w:r>
        <w:t>кеша</w:t>
      </w:r>
      <w:proofErr w:type="spellEnd"/>
      <w:r>
        <w:t>». При этом происходит экономия времени за сч</w:t>
      </w:r>
      <w:r w:rsidR="00284222">
        <w:t>е</w:t>
      </w:r>
      <w:r>
        <w:t xml:space="preserve">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w:t>
      </w:r>
      <w:r>
        <w:lastRenderedPageBreak/>
        <w:t xml:space="preserve">повторного выполнения всех шагов </w:t>
      </w:r>
      <w:proofErr w:type="spellStart"/>
      <w:r>
        <w:t>шаблонизации</w:t>
      </w:r>
      <w:proofErr w:type="spellEnd"/>
      <w:r>
        <w:t xml:space="preserve">, можно использовать локальный для </w:t>
      </w:r>
      <w:proofErr w:type="spellStart"/>
      <w:r>
        <w:t>шаблонизатора</w:t>
      </w:r>
      <w:proofErr w:type="spellEnd"/>
      <w:r>
        <w:t xml:space="preserve"> «</w:t>
      </w:r>
      <w:proofErr w:type="spellStart"/>
      <w:r>
        <w:t>кеш</w:t>
      </w:r>
      <w:proofErr w:type="spellEnd"/>
      <w:r>
        <w:t xml:space="preserve">»,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w:t>
      </w:r>
      <w:proofErr w:type="spellStart"/>
      <w:r>
        <w:t>шаблонизации</w:t>
      </w:r>
      <w:proofErr w:type="spellEnd"/>
      <w:r>
        <w:t xml:space="preserve"> предшествующие построению веб-документа, можно пропустить, так как абстрактное синтаксическое дерево уже имеется в </w:t>
      </w:r>
      <w:proofErr w:type="spellStart"/>
      <w:r>
        <w:t>кеше</w:t>
      </w:r>
      <w:proofErr w:type="spellEnd"/>
      <w:r>
        <w:t>.</w:t>
      </w:r>
    </w:p>
    <w:p w14:paraId="34761EAF" w14:textId="77777777" w:rsidR="004131DE" w:rsidRDefault="004131DE" w:rsidP="00D149A3">
      <w:pPr>
        <w:pStyle w:val="a1"/>
      </w:pPr>
      <w:r>
        <w:t xml:space="preserve">В результате использования </w:t>
      </w:r>
      <w:proofErr w:type="spellStart"/>
      <w:r>
        <w:t>кеша</w:t>
      </w:r>
      <w:proofErr w:type="spellEnd"/>
      <w:r>
        <w:t xml:space="preserve"> возникают две основные проблемы:</w:t>
      </w:r>
    </w:p>
    <w:p w14:paraId="4075F4AF" w14:textId="59FDE2FE" w:rsidR="00D149A3" w:rsidRDefault="004131DE" w:rsidP="00D149A3">
      <w:pPr>
        <w:pStyle w:val="a1"/>
        <w:numPr>
          <w:ilvl w:val="0"/>
          <w:numId w:val="39"/>
        </w:numPr>
        <w:ind w:left="0" w:firstLine="709"/>
      </w:pPr>
      <w:r>
        <w:t xml:space="preserve">Необходимость поддерживать когерентность </w:t>
      </w:r>
      <w:proofErr w:type="spellStart"/>
      <w:r>
        <w:t>кеша</w:t>
      </w:r>
      <w:proofErr w:type="spellEnd"/>
      <w:r>
        <w:t>.</w:t>
      </w:r>
    </w:p>
    <w:p w14:paraId="139DF9C2" w14:textId="2DF238B3" w:rsidR="00D149A3" w:rsidRDefault="004131DE" w:rsidP="00D149A3">
      <w:pPr>
        <w:pStyle w:val="a1"/>
        <w:numPr>
          <w:ilvl w:val="0"/>
          <w:numId w:val="39"/>
        </w:numPr>
        <w:ind w:left="0" w:firstLine="709"/>
      </w:pPr>
      <w:r>
        <w:t>Необхо</w:t>
      </w:r>
      <w:r w:rsidR="00D149A3">
        <w:t xml:space="preserve">димость ограничить размер </w:t>
      </w:r>
      <w:proofErr w:type="spellStart"/>
      <w:r w:rsidR="00D149A3">
        <w:t>кеша</w:t>
      </w:r>
      <w:proofErr w:type="spellEnd"/>
      <w:r w:rsidR="00D149A3">
        <w:t>.</w:t>
      </w:r>
    </w:p>
    <w:p w14:paraId="3A5E0989" w14:textId="77777777" w:rsidR="004131DE" w:rsidRDefault="004131DE" w:rsidP="00D149A3">
      <w:pPr>
        <w:pStyle w:val="a1"/>
      </w:pPr>
      <w:r>
        <w:t xml:space="preserve">Суть проблемы когерентности </w:t>
      </w:r>
      <w:proofErr w:type="spellStart"/>
      <w:r>
        <w:t>кеша</w:t>
      </w:r>
      <w:proofErr w:type="spellEnd"/>
      <w:r>
        <w:t xml:space="preserve">, заключается в том, что данные в </w:t>
      </w:r>
      <w:proofErr w:type="spellStart"/>
      <w:r>
        <w:t>кеше</w:t>
      </w:r>
      <w:proofErr w:type="spellEnd"/>
      <w:r>
        <w:t xml:space="preserve">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w:t>
      </w:r>
      <w:proofErr w:type="spellStart"/>
      <w:r>
        <w:t>кеша</w:t>
      </w:r>
      <w:proofErr w:type="spellEnd"/>
      <w:r>
        <w:t xml:space="preserve"> при изменении шаблона, на основе которого было построено абстрактное синтаксическое дерево. Обновление </w:t>
      </w:r>
      <w:proofErr w:type="spellStart"/>
      <w:r>
        <w:t>кеша</w:t>
      </w:r>
      <w:proofErr w:type="spellEnd"/>
      <w:r>
        <w:t xml:space="preserve"> необходимо проводить с блокировкой </w:t>
      </w:r>
      <w:proofErr w:type="spellStart"/>
      <w:r>
        <w:t>шаблонизатора</w:t>
      </w:r>
      <w:proofErr w:type="spellEnd"/>
      <w:r>
        <w:t xml:space="preserve">, с целью исключить вероятность использования </w:t>
      </w:r>
      <w:proofErr w:type="spellStart"/>
      <w:r>
        <w:t>кеша</w:t>
      </w:r>
      <w:proofErr w:type="spellEnd"/>
      <w:r>
        <w:t xml:space="preserve"> другими нитями исполнения, во время его обновления.</w:t>
      </w:r>
    </w:p>
    <w:p w14:paraId="07BDF1B5" w14:textId="21E444E6" w:rsidR="0016083D" w:rsidRPr="0016083D" w:rsidRDefault="004131DE" w:rsidP="00D149A3">
      <w:pPr>
        <w:pStyle w:val="a1"/>
      </w:pPr>
      <w:r>
        <w:t xml:space="preserve">Необходимость ограничить размер </w:t>
      </w:r>
      <w:proofErr w:type="spellStart"/>
      <w:r>
        <w:t>кеша</w:t>
      </w:r>
      <w:proofErr w:type="spellEnd"/>
      <w:r>
        <w:t xml:space="preserve">, возникает как результат фиксированности размеров памяти, доступной для использования </w:t>
      </w:r>
      <w:proofErr w:type="spellStart"/>
      <w:r>
        <w:t>шаблонизатором</w:t>
      </w:r>
      <w:proofErr w:type="spellEnd"/>
      <w:r>
        <w:t>,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w:t>
      </w:r>
      <w:proofErr w:type="spellStart"/>
      <w:r>
        <w:t>Last</w:t>
      </w:r>
      <w:proofErr w:type="spellEnd"/>
      <w:r>
        <w:t xml:space="preserve"> </w:t>
      </w:r>
      <w:proofErr w:type="spellStart"/>
      <w:r>
        <w:t>Recently</w:t>
      </w:r>
      <w:proofErr w:type="spellEnd"/>
      <w:r>
        <w:t xml:space="preserve"> </w:t>
      </w:r>
      <w:proofErr w:type="spellStart"/>
      <w:r>
        <w:t>Used</w:t>
      </w:r>
      <w:proofErr w:type="spellEnd"/>
      <w:r>
        <w:t xml:space="preserve"> – Вытеснение давно неиспользуемых). Суть алгоритма заключается в том, что заранее задается размер </w:t>
      </w:r>
      <w:proofErr w:type="spellStart"/>
      <w:r>
        <w:t>кеша</w:t>
      </w:r>
      <w:proofErr w:type="spellEnd"/>
      <w:r>
        <w:t xml:space="preserve">, в случае </w:t>
      </w:r>
      <w:proofErr w:type="spellStart"/>
      <w:r>
        <w:t>шаблонизатора</w:t>
      </w:r>
      <w:proofErr w:type="spellEnd"/>
      <w:r>
        <w:t xml:space="preserve"> это максимальное количество абстрактных синтаксических деревьев, которые могут находится в </w:t>
      </w:r>
      <w:proofErr w:type="spellStart"/>
      <w:r>
        <w:t>кеше</w:t>
      </w:r>
      <w:proofErr w:type="spellEnd"/>
      <w:r>
        <w:t xml:space="preserve">. С каждым вхождением в </w:t>
      </w:r>
      <w:proofErr w:type="spellStart"/>
      <w:r>
        <w:t>кеше</w:t>
      </w:r>
      <w:proofErr w:type="spellEnd"/>
      <w:r>
        <w:t xml:space="preserve">, ассоциируется «бит возраста», который при обращении к этому вхождению становится равным нулю, а для всех остальных </w:t>
      </w:r>
      <w:r>
        <w:lastRenderedPageBreak/>
        <w:t xml:space="preserve">вхождений увеличивается на единицу. В результате, при переполнении </w:t>
      </w:r>
      <w:proofErr w:type="spellStart"/>
      <w:r>
        <w:t>кеша</w:t>
      </w:r>
      <w:proofErr w:type="spellEnd"/>
      <w:r>
        <w:t xml:space="preserve">, и необходимости загрузить в него новое АСД, то вхождение с наибольшим «возрастом» вытесняется из </w:t>
      </w:r>
      <w:proofErr w:type="spellStart"/>
      <w:r>
        <w:t>кеша</w:t>
      </w:r>
      <w:proofErr w:type="spellEnd"/>
      <w:r>
        <w:t xml:space="preserve"> и заменяется новым</w:t>
      </w:r>
      <w:r w:rsidR="00F454C9">
        <w:t xml:space="preserve"> [12</w:t>
      </w:r>
      <w:r w:rsidR="00F454C9" w:rsidRPr="00F454C9">
        <w:t>]</w:t>
      </w:r>
      <w:r>
        <w:t>.</w:t>
      </w:r>
    </w:p>
    <w:p w14:paraId="1A45EEDB" w14:textId="1123856A" w:rsidR="0016083D" w:rsidRDefault="00DF3E26" w:rsidP="00545296">
      <w:pPr>
        <w:pStyle w:val="2"/>
      </w:pPr>
      <w:bookmarkStart w:id="25" w:name="_Toc42193692"/>
      <w:r>
        <w:t>Решение проблемы простоя системных ресурсов</w:t>
      </w:r>
      <w:bookmarkEnd w:id="25"/>
    </w:p>
    <w:p w14:paraId="445DB77A" w14:textId="3581F566" w:rsidR="00220C33" w:rsidRDefault="00220C33" w:rsidP="00D149A3">
      <w:pPr>
        <w:pStyle w:val="a1"/>
      </w:pPr>
      <w:r>
        <w:t>Последний способ повышения производительности системы веб-шаблонов, который будет рассмотрен и примен</w:t>
      </w:r>
      <w:r w:rsidR="00284222">
        <w:t>е</w:t>
      </w:r>
      <w:r>
        <w:t xml:space="preserve">н в рамках выполнения данной выпускной квалификационной работы, это </w:t>
      </w:r>
      <w:r w:rsidR="00652640">
        <w:t xml:space="preserve">задействование простаивающих вычислительных ресурсов. Как говорилось ранее проблема простаивания системных ресурсов, в случае с </w:t>
      </w:r>
      <w:proofErr w:type="spellStart"/>
      <w:r w:rsidR="00652640">
        <w:t>шаблонизаторами</w:t>
      </w:r>
      <w:proofErr w:type="spellEnd"/>
      <w:r w:rsidR="00652640">
        <w:t xml:space="preserve">, заключается в сильной связанности шагов </w:t>
      </w:r>
      <w:proofErr w:type="spellStart"/>
      <w:r w:rsidR="00652640">
        <w:t>шаблонизации</w:t>
      </w:r>
      <w:proofErr w:type="spellEnd"/>
      <w:r w:rsidR="00652640">
        <w:t xml:space="preserve">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w:t>
      </w:r>
      <w:proofErr w:type="spellStart"/>
      <w:r w:rsidR="00652640">
        <w:t>шаблонизации</w:t>
      </w:r>
      <w:proofErr w:type="spellEnd"/>
      <w:r w:rsidR="00652640">
        <w:t xml:space="preserve">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r w:rsidR="00F454C9" w:rsidRPr="00F454C9">
        <w:t xml:space="preserve"> [19]</w:t>
      </w:r>
      <w:r w:rsidR="00C33C7A">
        <w:t>.</w:t>
      </w:r>
    </w:p>
    <w:p w14:paraId="42CAECCB" w14:textId="125B7244" w:rsidR="00C33C7A" w:rsidRDefault="00C33C7A" w:rsidP="00D149A3">
      <w:pPr>
        <w:pStyle w:val="a1"/>
      </w:pPr>
      <w:r>
        <w:t xml:space="preserve">Но, как показывает практика, </w:t>
      </w:r>
      <w:proofErr w:type="spellStart"/>
      <w:r>
        <w:t>шаблонизаторы</w:t>
      </w:r>
      <w:proofErr w:type="spellEnd"/>
      <w:r>
        <w:t xml:space="preserve">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0E6D1A3A" w:rsidR="006225C6" w:rsidRDefault="006225C6" w:rsidP="00D149A3">
      <w:pPr>
        <w:pStyle w:val="a1"/>
      </w:pPr>
      <w:r>
        <w:lastRenderedPageBreak/>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w:t>
      </w:r>
      <w:proofErr w:type="spellStart"/>
      <w:r w:rsidR="00066D42">
        <w:t>шаблонизатором</w:t>
      </w:r>
      <w:proofErr w:type="spellEnd"/>
      <w:r w:rsidR="00066D42">
        <w:t xml:space="preserve">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w:t>
      </w:r>
      <w:r w:rsidR="00284222">
        <w:t>е</w:t>
      </w:r>
      <w:r w:rsidR="00D10288">
        <w:t>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w:t>
      </w:r>
      <w:r w:rsidR="00284222">
        <w:t>е</w:t>
      </w:r>
      <w:r w:rsidR="00D10288">
        <w:t>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r w:rsidR="00F454C9">
        <w:t xml:space="preserve"> </w:t>
      </w:r>
      <w:r w:rsidR="00F454C9" w:rsidRPr="00F454C9">
        <w:t>[</w:t>
      </w:r>
      <w:r w:rsidR="00F454C9">
        <w:t>20</w:t>
      </w:r>
      <w:r w:rsidR="00F454C9" w:rsidRPr="00F454C9">
        <w:t>]</w:t>
      </w:r>
      <w:r w:rsidR="00D10288">
        <w:t>.</w:t>
      </w:r>
    </w:p>
    <w:p w14:paraId="13206BE3" w14:textId="29B82294" w:rsidR="00D10288" w:rsidRDefault="00E31C69" w:rsidP="00D149A3">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237CD1C8" w:rsidR="00D10288" w:rsidRDefault="004B4268" w:rsidP="000007CF">
      <w:pPr>
        <w:pStyle w:val="af1"/>
        <w:numPr>
          <w:ilvl w:val="0"/>
          <w:numId w:val="19"/>
        </w:numPr>
        <w:tabs>
          <w:tab w:val="left" w:pos="1134"/>
        </w:tabs>
        <w:ind w:left="0" w:firstLine="709"/>
      </w:pPr>
      <w:r>
        <w:t>П</w:t>
      </w:r>
      <w:r w:rsidR="00D10288">
        <w:t>оддержка многопоточного программирования</w:t>
      </w:r>
      <w:r w:rsidR="00D149A3">
        <w:t>.</w:t>
      </w:r>
    </w:p>
    <w:p w14:paraId="178976EE" w14:textId="5F1BDAFF" w:rsidR="00D10288" w:rsidRPr="00220C33" w:rsidRDefault="004B4268" w:rsidP="000007CF">
      <w:pPr>
        <w:pStyle w:val="af1"/>
        <w:numPr>
          <w:ilvl w:val="0"/>
          <w:numId w:val="19"/>
        </w:numPr>
        <w:tabs>
          <w:tab w:val="left" w:pos="1134"/>
        </w:tabs>
        <w:ind w:left="0" w:firstLine="709"/>
      </w:pPr>
      <w:r>
        <w:t>П</w:t>
      </w:r>
      <w:r w:rsidR="00D10288">
        <w:t>оддержка асинхронного программирования.</w:t>
      </w:r>
    </w:p>
    <w:p w14:paraId="4DF93364" w14:textId="3BC1C856" w:rsidR="00E72C2A" w:rsidRPr="00E72C2A" w:rsidRDefault="00E72C2A" w:rsidP="00D149A3">
      <w:pPr>
        <w:pStyle w:val="a1"/>
      </w:pPr>
      <w:r>
        <w:lastRenderedPageBreak/>
        <w:t>В следующем разделе будет выбран язык программирования для написания системы веб-шаблонов, с уч</w:t>
      </w:r>
      <w:r w:rsidR="00284222">
        <w:t>е</w:t>
      </w:r>
      <w:r>
        <w:t>том всех вышепривед</w:t>
      </w:r>
      <w:r w:rsidR="00284222">
        <w:t>е</w:t>
      </w:r>
      <w:r>
        <w:t>нных требований.</w:t>
      </w:r>
    </w:p>
    <w:p w14:paraId="22C91501" w14:textId="70D2540D" w:rsidR="00E72C2A" w:rsidRDefault="00E72C2A" w:rsidP="00545296">
      <w:pPr>
        <w:pStyle w:val="2"/>
      </w:pPr>
      <w:bookmarkStart w:id="26" w:name="_Toc42193693"/>
      <w:r>
        <w:t>Выбор языка программирования</w:t>
      </w:r>
      <w:bookmarkEnd w:id="26"/>
    </w:p>
    <w:p w14:paraId="15D6A0F4" w14:textId="779F1B4F" w:rsidR="004131DE" w:rsidRDefault="004131DE" w:rsidP="00D149A3">
      <w:pPr>
        <w:pStyle w:val="a1"/>
      </w:pPr>
      <w:r w:rsidRPr="004131DE">
        <w:t>На основе привед</w:t>
      </w:r>
      <w:r w:rsidR="00284222">
        <w:t>е</w:t>
      </w:r>
      <w:r w:rsidRPr="004131DE">
        <w:t xml:space="preserve">нных выше требований были отобраны несколько языков программирования, который потенциально могут быть использованы для реализации проекта системы </w:t>
      </w:r>
      <w:proofErr w:type="spellStart"/>
      <w:r w:rsidRPr="004131DE">
        <w:t>шаблонизации</w:t>
      </w:r>
      <w:proofErr w:type="spellEnd"/>
      <w:r w:rsidRPr="004131DE">
        <w:t xml:space="preserve">. Эти языки: С, С++, </w:t>
      </w:r>
      <w:proofErr w:type="spellStart"/>
      <w:r w:rsidRPr="004131DE">
        <w:t>Go</w:t>
      </w:r>
      <w:proofErr w:type="spellEnd"/>
      <w:r w:rsidRPr="004131DE">
        <w:t xml:space="preserve">, </w:t>
      </w:r>
      <w:proofErr w:type="spellStart"/>
      <w:r w:rsidRPr="004131DE">
        <w:t>Rust</w:t>
      </w:r>
      <w:proofErr w:type="spellEnd"/>
      <w:r w:rsidRPr="004131DE">
        <w:t xml:space="preserve">, </w:t>
      </w:r>
      <w:proofErr w:type="spellStart"/>
      <w:r w:rsidRPr="004131DE">
        <w:t>Haskell</w:t>
      </w:r>
      <w:proofErr w:type="spellEnd"/>
      <w:r w:rsidRPr="004131DE">
        <w:t>. Далее приведена таблица сравнения данных языков, которая демонстрирует степень, с которой тот или иной язык удовлетворяет требованиям.</w:t>
      </w:r>
    </w:p>
    <w:p w14:paraId="53D8D882" w14:textId="56727B60" w:rsidR="00950A1F" w:rsidRPr="00950A1F" w:rsidRDefault="00950A1F" w:rsidP="00D15A8E">
      <w:pPr>
        <w:pStyle w:val="a5"/>
        <w:keepNext/>
        <w:spacing w:before="0" w:after="0"/>
        <w:jc w:val="right"/>
      </w:pPr>
      <w:r>
        <w:t xml:space="preserve">Таблица </w:t>
      </w:r>
      <w:r>
        <w:fldChar w:fldCharType="begin"/>
      </w:r>
      <w:r>
        <w:instrText xml:space="preserve"> STYLEREF 1 \s </w:instrText>
      </w:r>
      <w:r>
        <w:fldChar w:fldCharType="separate"/>
      </w:r>
      <w:r w:rsidR="00EB4086">
        <w:rPr>
          <w:noProof/>
        </w:rPr>
        <w:t>2</w:t>
      </w:r>
      <w:r>
        <w:fldChar w:fldCharType="end"/>
      </w:r>
      <w:r>
        <w:t>.</w:t>
      </w:r>
      <w:r>
        <w:fldChar w:fldCharType="begin"/>
      </w:r>
      <w:r>
        <w:instrText xml:space="preserve"> SEQ Таблица \* ARABIC \s 1 </w:instrText>
      </w:r>
      <w:r>
        <w:fldChar w:fldCharType="separate"/>
      </w:r>
      <w:r w:rsidR="00EB4086">
        <w:rPr>
          <w:noProof/>
        </w:rPr>
        <w:t>1</w:t>
      </w:r>
      <w:r>
        <w:fldChar w:fldCharType="end"/>
      </w:r>
      <w:r w:rsidRPr="00950A1F">
        <w:t>.</w:t>
      </w:r>
    </w:p>
    <w:p w14:paraId="427F8E44" w14:textId="3BAB18AB" w:rsidR="00950A1F" w:rsidRPr="00950A1F" w:rsidRDefault="00950A1F" w:rsidP="00D15A8E">
      <w:pPr>
        <w:spacing w:before="0" w:after="0"/>
        <w:jc w:val="center"/>
        <w:rPr>
          <w:sz w:val="28"/>
          <w:szCs w:val="28"/>
          <w:lang w:bidi="ru-RU"/>
        </w:rPr>
      </w:pPr>
      <w:r w:rsidRPr="00950A1F">
        <w:rPr>
          <w:sz w:val="28"/>
          <w:szCs w:val="28"/>
        </w:rPr>
        <w:t>Сравнение языков программирования на предмет удовлетворения требованиям</w:t>
      </w:r>
    </w:p>
    <w:tbl>
      <w:tblPr>
        <w:tblStyle w:val="af8"/>
        <w:tblW w:w="0" w:type="auto"/>
        <w:tblLook w:val="04A0" w:firstRow="1" w:lastRow="0" w:firstColumn="1" w:lastColumn="0" w:noHBand="0" w:noVBand="1"/>
      </w:tblPr>
      <w:tblGrid>
        <w:gridCol w:w="4504"/>
        <w:gridCol w:w="971"/>
        <w:gridCol w:w="972"/>
        <w:gridCol w:w="970"/>
        <w:gridCol w:w="913"/>
        <w:gridCol w:w="1065"/>
      </w:tblGrid>
      <w:tr w:rsidR="004131DE" w14:paraId="3DB352C5" w14:textId="77777777" w:rsidTr="00293D6A">
        <w:trPr>
          <w:trHeight w:val="775"/>
        </w:trPr>
        <w:tc>
          <w:tcPr>
            <w:tcW w:w="4644" w:type="dxa"/>
            <w:tcBorders>
              <w:tl2br w:val="single" w:sz="4" w:space="0" w:color="auto"/>
            </w:tcBorders>
          </w:tcPr>
          <w:p w14:paraId="68FEAAEA" w14:textId="6EE5133C" w:rsidR="004131DE" w:rsidRPr="00430337" w:rsidRDefault="00D149A3" w:rsidP="00430337">
            <w:pPr>
              <w:pStyle w:val="a1"/>
              <w:spacing w:line="240" w:lineRule="auto"/>
              <w:ind w:firstLine="0"/>
              <w:rPr>
                <w:sz w:val="24"/>
                <w:szCs w:val="24"/>
              </w:rPr>
            </w:pPr>
            <w:r w:rsidRPr="00430337">
              <w:rPr>
                <w:sz w:val="24"/>
                <w:szCs w:val="24"/>
              </w:rPr>
              <w:t xml:space="preserve">        </w:t>
            </w:r>
            <w:r w:rsidR="00950A1F" w:rsidRPr="00430337">
              <w:rPr>
                <w:sz w:val="24"/>
                <w:szCs w:val="24"/>
              </w:rPr>
              <w:t xml:space="preserve">          </w:t>
            </w:r>
            <w:r w:rsidR="004131DE" w:rsidRPr="00430337">
              <w:rPr>
                <w:sz w:val="24"/>
                <w:szCs w:val="24"/>
              </w:rPr>
              <w:t xml:space="preserve">Язык программирования                                                  </w:t>
            </w:r>
          </w:p>
          <w:p w14:paraId="0CEFB923" w14:textId="77777777" w:rsidR="004131DE" w:rsidRPr="00430337" w:rsidRDefault="004131DE" w:rsidP="00430337">
            <w:pPr>
              <w:pStyle w:val="a1"/>
              <w:spacing w:line="240" w:lineRule="auto"/>
              <w:ind w:firstLine="0"/>
              <w:rPr>
                <w:sz w:val="24"/>
                <w:szCs w:val="24"/>
              </w:rPr>
            </w:pPr>
            <w:r w:rsidRPr="00430337">
              <w:rPr>
                <w:sz w:val="24"/>
                <w:szCs w:val="24"/>
              </w:rPr>
              <w:t>Требование</w:t>
            </w:r>
          </w:p>
        </w:tc>
        <w:tc>
          <w:tcPr>
            <w:tcW w:w="993" w:type="dxa"/>
          </w:tcPr>
          <w:p w14:paraId="639E3D4B" w14:textId="77777777" w:rsidR="004131DE" w:rsidRPr="00430337" w:rsidRDefault="004131DE" w:rsidP="00430337">
            <w:pPr>
              <w:pStyle w:val="a1"/>
              <w:spacing w:line="240" w:lineRule="auto"/>
              <w:ind w:firstLine="0"/>
              <w:jc w:val="center"/>
              <w:rPr>
                <w:sz w:val="24"/>
                <w:szCs w:val="24"/>
              </w:rPr>
            </w:pPr>
            <w:r w:rsidRPr="00430337">
              <w:rPr>
                <w:sz w:val="24"/>
                <w:szCs w:val="24"/>
              </w:rPr>
              <w:t>С</w:t>
            </w:r>
          </w:p>
        </w:tc>
        <w:tc>
          <w:tcPr>
            <w:tcW w:w="992" w:type="dxa"/>
          </w:tcPr>
          <w:p w14:paraId="48A24E52" w14:textId="77777777" w:rsidR="004131DE" w:rsidRPr="00430337" w:rsidRDefault="004131DE" w:rsidP="00430337">
            <w:pPr>
              <w:pStyle w:val="a1"/>
              <w:spacing w:line="240" w:lineRule="auto"/>
              <w:ind w:firstLine="0"/>
              <w:jc w:val="center"/>
              <w:rPr>
                <w:sz w:val="24"/>
                <w:szCs w:val="24"/>
              </w:rPr>
            </w:pPr>
            <w:r w:rsidRPr="00430337">
              <w:rPr>
                <w:sz w:val="24"/>
                <w:szCs w:val="24"/>
              </w:rPr>
              <w:t>С++</w:t>
            </w:r>
          </w:p>
        </w:tc>
        <w:tc>
          <w:tcPr>
            <w:tcW w:w="992" w:type="dxa"/>
          </w:tcPr>
          <w:p w14:paraId="15A38518" w14:textId="4E620081" w:rsidR="004131DE" w:rsidRPr="00430337" w:rsidRDefault="004131DE" w:rsidP="00430337">
            <w:pPr>
              <w:pStyle w:val="a1"/>
              <w:spacing w:line="240" w:lineRule="auto"/>
              <w:ind w:firstLine="0"/>
              <w:jc w:val="center"/>
              <w:rPr>
                <w:sz w:val="24"/>
                <w:szCs w:val="24"/>
                <w:lang w:val="en-US"/>
              </w:rPr>
            </w:pPr>
            <w:r w:rsidRPr="00430337">
              <w:rPr>
                <w:sz w:val="24"/>
                <w:szCs w:val="24"/>
                <w:lang w:val="en-US"/>
              </w:rPr>
              <w:t>Go</w:t>
            </w:r>
          </w:p>
        </w:tc>
        <w:tc>
          <w:tcPr>
            <w:tcW w:w="928" w:type="dxa"/>
          </w:tcPr>
          <w:p w14:paraId="3D35B360" w14:textId="77777777" w:rsidR="004131DE" w:rsidRPr="00430337" w:rsidRDefault="004131DE" w:rsidP="00430337">
            <w:pPr>
              <w:pStyle w:val="a1"/>
              <w:spacing w:line="240" w:lineRule="auto"/>
              <w:ind w:firstLine="0"/>
              <w:jc w:val="center"/>
              <w:rPr>
                <w:sz w:val="24"/>
                <w:szCs w:val="24"/>
                <w:lang w:val="en-US"/>
              </w:rPr>
            </w:pPr>
            <w:r w:rsidRPr="00430337">
              <w:rPr>
                <w:sz w:val="24"/>
                <w:szCs w:val="24"/>
                <w:lang w:val="en-US"/>
              </w:rPr>
              <w:t>Rust</w:t>
            </w:r>
          </w:p>
        </w:tc>
        <w:tc>
          <w:tcPr>
            <w:tcW w:w="1072" w:type="dxa"/>
          </w:tcPr>
          <w:p w14:paraId="502F328E" w14:textId="77777777" w:rsidR="004131DE" w:rsidRPr="00430337" w:rsidRDefault="004131DE" w:rsidP="00430337">
            <w:pPr>
              <w:pStyle w:val="a1"/>
              <w:spacing w:line="240" w:lineRule="auto"/>
              <w:ind w:firstLine="0"/>
              <w:jc w:val="center"/>
              <w:rPr>
                <w:sz w:val="24"/>
                <w:szCs w:val="24"/>
                <w:lang w:val="en-US"/>
              </w:rPr>
            </w:pPr>
            <w:r w:rsidRPr="00430337">
              <w:rPr>
                <w:sz w:val="24"/>
                <w:szCs w:val="24"/>
                <w:lang w:val="en-US"/>
              </w:rPr>
              <w:t>Haskell</w:t>
            </w:r>
          </w:p>
        </w:tc>
      </w:tr>
      <w:tr w:rsidR="004131DE" w14:paraId="256C32D0" w14:textId="77777777" w:rsidTr="00293D6A">
        <w:tc>
          <w:tcPr>
            <w:tcW w:w="4644" w:type="dxa"/>
          </w:tcPr>
          <w:p w14:paraId="237B1999" w14:textId="77777777" w:rsidR="004131DE" w:rsidRPr="00430337" w:rsidRDefault="004131DE" w:rsidP="00430337">
            <w:pPr>
              <w:pStyle w:val="a1"/>
              <w:spacing w:line="240" w:lineRule="auto"/>
              <w:ind w:firstLine="0"/>
              <w:jc w:val="center"/>
              <w:rPr>
                <w:sz w:val="24"/>
                <w:szCs w:val="24"/>
              </w:rPr>
            </w:pPr>
            <w:r w:rsidRPr="00430337">
              <w:rPr>
                <w:sz w:val="24"/>
                <w:szCs w:val="24"/>
              </w:rPr>
              <w:t>Наличие зрелой экосистемы</w:t>
            </w:r>
          </w:p>
        </w:tc>
        <w:tc>
          <w:tcPr>
            <w:tcW w:w="993" w:type="dxa"/>
          </w:tcPr>
          <w:p w14:paraId="4491C7BE"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27A8909A"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08C02FDA"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28" w:type="dxa"/>
          </w:tcPr>
          <w:p w14:paraId="4FF871BF"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1072" w:type="dxa"/>
          </w:tcPr>
          <w:p w14:paraId="09308508"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r>
      <w:tr w:rsidR="004131DE" w14:paraId="0D0EC70D" w14:textId="77777777" w:rsidTr="00293D6A">
        <w:tc>
          <w:tcPr>
            <w:tcW w:w="4644" w:type="dxa"/>
          </w:tcPr>
          <w:p w14:paraId="0509F149" w14:textId="115F3F99" w:rsidR="004131DE" w:rsidRPr="00430337" w:rsidRDefault="004131DE" w:rsidP="00430337">
            <w:pPr>
              <w:pStyle w:val="a1"/>
              <w:spacing w:line="240" w:lineRule="auto"/>
              <w:ind w:firstLine="0"/>
              <w:jc w:val="center"/>
              <w:rPr>
                <w:sz w:val="24"/>
                <w:szCs w:val="24"/>
              </w:rPr>
            </w:pPr>
            <w:r w:rsidRPr="00430337">
              <w:rPr>
                <w:sz w:val="24"/>
                <w:szCs w:val="24"/>
              </w:rPr>
              <w:t>Наличие пакетного менеджера</w:t>
            </w:r>
          </w:p>
        </w:tc>
        <w:tc>
          <w:tcPr>
            <w:tcW w:w="993" w:type="dxa"/>
          </w:tcPr>
          <w:p w14:paraId="697A26BA"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92" w:type="dxa"/>
          </w:tcPr>
          <w:p w14:paraId="0E2CAA08"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92" w:type="dxa"/>
          </w:tcPr>
          <w:p w14:paraId="62839D11"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28" w:type="dxa"/>
          </w:tcPr>
          <w:p w14:paraId="6E2D7CCD"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1072" w:type="dxa"/>
          </w:tcPr>
          <w:p w14:paraId="6219A654"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r>
      <w:tr w:rsidR="004131DE" w14:paraId="3C7E3AF4" w14:textId="77777777" w:rsidTr="00293D6A">
        <w:tc>
          <w:tcPr>
            <w:tcW w:w="4644" w:type="dxa"/>
          </w:tcPr>
          <w:p w14:paraId="0AF6EBBB" w14:textId="298F8F5B" w:rsidR="004131DE" w:rsidRPr="00430337" w:rsidRDefault="004131DE" w:rsidP="00430337">
            <w:pPr>
              <w:pStyle w:val="a1"/>
              <w:spacing w:line="240" w:lineRule="auto"/>
              <w:ind w:firstLine="0"/>
              <w:jc w:val="center"/>
              <w:rPr>
                <w:sz w:val="24"/>
                <w:szCs w:val="24"/>
              </w:rPr>
            </w:pPr>
            <w:r w:rsidRPr="00430337">
              <w:rPr>
                <w:sz w:val="24"/>
                <w:szCs w:val="24"/>
              </w:rPr>
              <w:t>Поддержка обобщ</w:t>
            </w:r>
            <w:r w:rsidR="00284222" w:rsidRPr="00430337">
              <w:rPr>
                <w:sz w:val="24"/>
                <w:szCs w:val="24"/>
              </w:rPr>
              <w:t>е</w:t>
            </w:r>
            <w:r w:rsidRPr="00430337">
              <w:rPr>
                <w:sz w:val="24"/>
                <w:szCs w:val="24"/>
              </w:rPr>
              <w:t>нного программирования</w:t>
            </w:r>
          </w:p>
        </w:tc>
        <w:tc>
          <w:tcPr>
            <w:tcW w:w="993" w:type="dxa"/>
          </w:tcPr>
          <w:p w14:paraId="3DBE2CA4"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92" w:type="dxa"/>
          </w:tcPr>
          <w:p w14:paraId="43C362E6"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39B5EACC"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28" w:type="dxa"/>
          </w:tcPr>
          <w:p w14:paraId="12FD5467"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1072" w:type="dxa"/>
          </w:tcPr>
          <w:p w14:paraId="1B9BA10D"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r>
      <w:tr w:rsidR="004131DE" w14:paraId="740EEE36" w14:textId="77777777" w:rsidTr="00293D6A">
        <w:tc>
          <w:tcPr>
            <w:tcW w:w="4644" w:type="dxa"/>
          </w:tcPr>
          <w:p w14:paraId="51A86434" w14:textId="77777777" w:rsidR="004131DE" w:rsidRPr="00430337" w:rsidRDefault="004131DE" w:rsidP="00430337">
            <w:pPr>
              <w:pStyle w:val="a1"/>
              <w:spacing w:line="240" w:lineRule="auto"/>
              <w:ind w:firstLine="0"/>
              <w:jc w:val="center"/>
              <w:rPr>
                <w:sz w:val="24"/>
                <w:szCs w:val="24"/>
              </w:rPr>
            </w:pPr>
            <w:r w:rsidRPr="00430337">
              <w:rPr>
                <w:sz w:val="24"/>
                <w:szCs w:val="24"/>
              </w:rPr>
              <w:t>Поддержка механизмов документирования кода</w:t>
            </w:r>
          </w:p>
        </w:tc>
        <w:tc>
          <w:tcPr>
            <w:tcW w:w="993" w:type="dxa"/>
          </w:tcPr>
          <w:p w14:paraId="4418F642"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92" w:type="dxa"/>
          </w:tcPr>
          <w:p w14:paraId="0CAC13E0"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92" w:type="dxa"/>
          </w:tcPr>
          <w:p w14:paraId="4083404E"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28" w:type="dxa"/>
          </w:tcPr>
          <w:p w14:paraId="0646D891"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1072" w:type="dxa"/>
          </w:tcPr>
          <w:p w14:paraId="66EED930"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r>
      <w:tr w:rsidR="004131DE" w14:paraId="08E30E4E" w14:textId="77777777" w:rsidTr="00293D6A">
        <w:tc>
          <w:tcPr>
            <w:tcW w:w="4644" w:type="dxa"/>
          </w:tcPr>
          <w:p w14:paraId="7BD57D68" w14:textId="77777777" w:rsidR="004131DE" w:rsidRPr="00430337" w:rsidRDefault="004131DE" w:rsidP="00430337">
            <w:pPr>
              <w:pStyle w:val="a1"/>
              <w:spacing w:line="240" w:lineRule="auto"/>
              <w:ind w:firstLine="0"/>
              <w:jc w:val="center"/>
              <w:rPr>
                <w:sz w:val="24"/>
                <w:szCs w:val="24"/>
              </w:rPr>
            </w:pPr>
            <w:r w:rsidRPr="00430337">
              <w:rPr>
                <w:sz w:val="24"/>
                <w:szCs w:val="24"/>
              </w:rPr>
              <w:t>Поддержка ссылочных типов данных</w:t>
            </w:r>
          </w:p>
        </w:tc>
        <w:tc>
          <w:tcPr>
            <w:tcW w:w="993" w:type="dxa"/>
          </w:tcPr>
          <w:p w14:paraId="4838FF48"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4DA65AC7"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01F5542C"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28" w:type="dxa"/>
          </w:tcPr>
          <w:p w14:paraId="3BAAC139"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1072" w:type="dxa"/>
          </w:tcPr>
          <w:p w14:paraId="20C38C1E"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r>
      <w:tr w:rsidR="004131DE" w14:paraId="6AF04E5B" w14:textId="77777777" w:rsidTr="00293D6A">
        <w:tc>
          <w:tcPr>
            <w:tcW w:w="4644" w:type="dxa"/>
          </w:tcPr>
          <w:p w14:paraId="09A86AAE" w14:textId="5624DC59" w:rsidR="004131DE" w:rsidRPr="00430337" w:rsidRDefault="004131DE" w:rsidP="00430337">
            <w:pPr>
              <w:pStyle w:val="a1"/>
              <w:spacing w:line="240" w:lineRule="auto"/>
              <w:ind w:firstLine="0"/>
              <w:jc w:val="center"/>
              <w:rPr>
                <w:sz w:val="24"/>
                <w:szCs w:val="24"/>
              </w:rPr>
            </w:pPr>
            <w:r w:rsidRPr="00430337">
              <w:rPr>
                <w:sz w:val="24"/>
                <w:szCs w:val="24"/>
              </w:rPr>
              <w:t>Наличие механизмов снижающих риск возникновения ошибок, связанных с управлением памятью</w:t>
            </w:r>
          </w:p>
        </w:tc>
        <w:tc>
          <w:tcPr>
            <w:tcW w:w="993" w:type="dxa"/>
          </w:tcPr>
          <w:p w14:paraId="1D114C5C"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92" w:type="dxa"/>
          </w:tcPr>
          <w:p w14:paraId="3BAB3346"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92" w:type="dxa"/>
          </w:tcPr>
          <w:p w14:paraId="31DAD3B4"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28" w:type="dxa"/>
          </w:tcPr>
          <w:p w14:paraId="32F880F9"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1072" w:type="dxa"/>
          </w:tcPr>
          <w:p w14:paraId="0278AF78"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r>
      <w:tr w:rsidR="004131DE" w14:paraId="601C7B17" w14:textId="77777777" w:rsidTr="00293D6A">
        <w:tc>
          <w:tcPr>
            <w:tcW w:w="4644" w:type="dxa"/>
          </w:tcPr>
          <w:p w14:paraId="1FFAE902" w14:textId="5F2613B4" w:rsidR="004131DE" w:rsidRPr="00430337" w:rsidRDefault="004131DE" w:rsidP="00430337">
            <w:pPr>
              <w:pStyle w:val="a1"/>
              <w:spacing w:line="240" w:lineRule="auto"/>
              <w:ind w:firstLine="0"/>
              <w:jc w:val="center"/>
              <w:rPr>
                <w:sz w:val="24"/>
                <w:szCs w:val="24"/>
              </w:rPr>
            </w:pPr>
            <w:r w:rsidRPr="00430337">
              <w:rPr>
                <w:sz w:val="24"/>
                <w:szCs w:val="24"/>
              </w:rPr>
              <w:t>Отсутствие сборщика мусора</w:t>
            </w:r>
          </w:p>
        </w:tc>
        <w:tc>
          <w:tcPr>
            <w:tcW w:w="993" w:type="dxa"/>
          </w:tcPr>
          <w:p w14:paraId="77C9A426"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0DAB4F60"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0010DC3D"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28" w:type="dxa"/>
          </w:tcPr>
          <w:p w14:paraId="21DDB2C7"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1072" w:type="dxa"/>
          </w:tcPr>
          <w:p w14:paraId="512052FC"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r>
      <w:tr w:rsidR="004131DE" w14:paraId="29C6DC4E" w14:textId="77777777" w:rsidTr="00293D6A">
        <w:tc>
          <w:tcPr>
            <w:tcW w:w="4644" w:type="dxa"/>
          </w:tcPr>
          <w:p w14:paraId="3FAB10A0" w14:textId="77777777" w:rsidR="004131DE" w:rsidRPr="00430337" w:rsidRDefault="004131DE" w:rsidP="00430337">
            <w:pPr>
              <w:pStyle w:val="a1"/>
              <w:spacing w:line="240" w:lineRule="auto"/>
              <w:ind w:firstLine="0"/>
              <w:jc w:val="center"/>
              <w:rPr>
                <w:sz w:val="24"/>
                <w:szCs w:val="24"/>
              </w:rPr>
            </w:pPr>
            <w:r w:rsidRPr="00430337">
              <w:rPr>
                <w:sz w:val="24"/>
                <w:szCs w:val="24"/>
              </w:rPr>
              <w:t xml:space="preserve">Наличие механизмов реализации идиомы </w:t>
            </w:r>
            <w:r w:rsidRPr="00430337">
              <w:rPr>
                <w:sz w:val="24"/>
                <w:szCs w:val="24"/>
                <w:lang w:val="en-US"/>
              </w:rPr>
              <w:t>RAII</w:t>
            </w:r>
          </w:p>
        </w:tc>
        <w:tc>
          <w:tcPr>
            <w:tcW w:w="993" w:type="dxa"/>
          </w:tcPr>
          <w:p w14:paraId="20A999DA"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257FFDDD"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3A3ACD92"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c>
          <w:tcPr>
            <w:tcW w:w="928" w:type="dxa"/>
          </w:tcPr>
          <w:p w14:paraId="7CED1C0C"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1072" w:type="dxa"/>
          </w:tcPr>
          <w:p w14:paraId="2F59F989" w14:textId="77777777" w:rsidR="004131DE" w:rsidRPr="00430337" w:rsidRDefault="004131DE" w:rsidP="00430337">
            <w:pPr>
              <w:pStyle w:val="a1"/>
              <w:spacing w:line="240" w:lineRule="auto"/>
              <w:ind w:firstLine="0"/>
              <w:jc w:val="center"/>
              <w:rPr>
                <w:sz w:val="24"/>
                <w:szCs w:val="24"/>
              </w:rPr>
            </w:pPr>
            <w:r w:rsidRPr="00430337">
              <w:rPr>
                <w:sz w:val="24"/>
                <w:szCs w:val="24"/>
              </w:rPr>
              <w:t>Нет</w:t>
            </w:r>
          </w:p>
        </w:tc>
      </w:tr>
      <w:tr w:rsidR="004131DE" w14:paraId="3627021A" w14:textId="77777777" w:rsidTr="00293D6A">
        <w:tc>
          <w:tcPr>
            <w:tcW w:w="4644" w:type="dxa"/>
          </w:tcPr>
          <w:p w14:paraId="4CFE6684" w14:textId="77777777" w:rsidR="004131DE" w:rsidRPr="00430337" w:rsidRDefault="004131DE" w:rsidP="00430337">
            <w:pPr>
              <w:pStyle w:val="a1"/>
              <w:spacing w:line="240" w:lineRule="auto"/>
              <w:ind w:firstLine="0"/>
              <w:jc w:val="center"/>
              <w:rPr>
                <w:sz w:val="24"/>
                <w:szCs w:val="24"/>
              </w:rPr>
            </w:pPr>
            <w:r w:rsidRPr="00430337">
              <w:rPr>
                <w:sz w:val="24"/>
                <w:szCs w:val="24"/>
              </w:rPr>
              <w:t>Поддержка многопоточного программирования</w:t>
            </w:r>
          </w:p>
        </w:tc>
        <w:tc>
          <w:tcPr>
            <w:tcW w:w="993" w:type="dxa"/>
          </w:tcPr>
          <w:p w14:paraId="56AFA90C"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2BF51C0F"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75423819"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28" w:type="dxa"/>
          </w:tcPr>
          <w:p w14:paraId="086F1052"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1072" w:type="dxa"/>
          </w:tcPr>
          <w:p w14:paraId="27D1C95F"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r>
      <w:tr w:rsidR="004131DE" w14:paraId="23F38EB4" w14:textId="77777777" w:rsidTr="00293D6A">
        <w:tc>
          <w:tcPr>
            <w:tcW w:w="4644" w:type="dxa"/>
          </w:tcPr>
          <w:p w14:paraId="118868F4" w14:textId="77777777" w:rsidR="004131DE" w:rsidRPr="00430337" w:rsidRDefault="004131DE" w:rsidP="00430337">
            <w:pPr>
              <w:pStyle w:val="a1"/>
              <w:spacing w:line="240" w:lineRule="auto"/>
              <w:ind w:firstLine="0"/>
              <w:jc w:val="center"/>
              <w:rPr>
                <w:sz w:val="24"/>
                <w:szCs w:val="24"/>
              </w:rPr>
            </w:pPr>
            <w:r w:rsidRPr="00430337">
              <w:rPr>
                <w:sz w:val="24"/>
                <w:szCs w:val="24"/>
              </w:rPr>
              <w:t>Поддержка многопоточного программирования</w:t>
            </w:r>
          </w:p>
        </w:tc>
        <w:tc>
          <w:tcPr>
            <w:tcW w:w="993" w:type="dxa"/>
          </w:tcPr>
          <w:p w14:paraId="392F1363"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5E078006"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92" w:type="dxa"/>
          </w:tcPr>
          <w:p w14:paraId="60C755D2"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928" w:type="dxa"/>
          </w:tcPr>
          <w:p w14:paraId="5A344BDA"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c>
          <w:tcPr>
            <w:tcW w:w="1072" w:type="dxa"/>
          </w:tcPr>
          <w:p w14:paraId="234EDFFC" w14:textId="77777777" w:rsidR="004131DE" w:rsidRPr="00430337" w:rsidRDefault="004131DE" w:rsidP="00430337">
            <w:pPr>
              <w:pStyle w:val="a1"/>
              <w:spacing w:line="240" w:lineRule="auto"/>
              <w:ind w:firstLine="0"/>
              <w:jc w:val="center"/>
              <w:rPr>
                <w:sz w:val="24"/>
                <w:szCs w:val="24"/>
              </w:rPr>
            </w:pPr>
            <w:r w:rsidRPr="00430337">
              <w:rPr>
                <w:sz w:val="24"/>
                <w:szCs w:val="24"/>
              </w:rPr>
              <w:t>Да</w:t>
            </w:r>
          </w:p>
        </w:tc>
      </w:tr>
    </w:tbl>
    <w:p w14:paraId="0581942D" w14:textId="2E925DFB" w:rsidR="00012F4B" w:rsidRDefault="00640990" w:rsidP="00504851">
      <w:pPr>
        <w:pStyle w:val="a1"/>
        <w:spacing w:before="240"/>
      </w:pPr>
      <w:r>
        <w:t xml:space="preserve">В ходе детального анализа существующих языков программирования, изучения их преимуществ и недостатков, </w:t>
      </w:r>
      <w:r w:rsidR="00012F4B">
        <w:t xml:space="preserve">для разработки проекта системы веб </w:t>
      </w:r>
      <w:r w:rsidR="00012F4B">
        <w:lastRenderedPageBreak/>
        <w:t xml:space="preserve">шаблонов был выбран компилируемый язык программирования </w:t>
      </w:r>
      <w:proofErr w:type="spellStart"/>
      <w:r w:rsidR="00012F4B">
        <w:t>Rust</w:t>
      </w:r>
      <w:proofErr w:type="spellEnd"/>
      <w:r w:rsidR="00012F4B">
        <w:t>.</w:t>
      </w:r>
      <w:r w:rsidR="00012F4B" w:rsidRPr="00012F4B">
        <w:t xml:space="preserve"> </w:t>
      </w:r>
      <w:r w:rsidR="00012F4B">
        <w:t>Сам язык и его возможности кратко описывались ранее. Далее повторно будет привед</w:t>
      </w:r>
      <w:r w:rsidR="00284222">
        <w:t>е</w:t>
      </w:r>
      <w:r w:rsidR="00012F4B">
        <w:t xml:space="preserve">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034325FD" w:rsidR="0042017E" w:rsidRPr="0042017E" w:rsidRDefault="0042017E" w:rsidP="00D149A3">
      <w:pPr>
        <w:pStyle w:val="a1"/>
      </w:pPr>
      <w:r>
        <w:t>Наличие зрелой экосистемы вокруг язык</w:t>
      </w:r>
      <w:r w:rsidR="004131DE">
        <w:t xml:space="preserve">а, то есть активное сообщество и </w:t>
      </w:r>
      <w:r>
        <w:t xml:space="preserve">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D149A3">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w:t>
      </w:r>
      <w:proofErr w:type="spellStart"/>
      <w:r>
        <w:t>репозиторий</w:t>
      </w:r>
      <w:proofErr w:type="spellEnd"/>
      <w:r>
        <w:t xml:space="preserve"> пакетов </w:t>
      </w:r>
      <w:r>
        <w:rPr>
          <w:lang w:val="en-US"/>
        </w:rPr>
        <w:t>crates</w:t>
      </w:r>
      <w:r w:rsidRPr="0042017E">
        <w:t>.</w:t>
      </w:r>
      <w:proofErr w:type="spellStart"/>
      <w:r>
        <w:rPr>
          <w:lang w:val="en-US"/>
        </w:rPr>
        <w:t>io</w:t>
      </w:r>
      <w:proofErr w:type="spellEnd"/>
      <w:r w:rsidRPr="0042017E">
        <w:t xml:space="preserve"> </w:t>
      </w:r>
      <w:r>
        <w:t xml:space="preserve">или </w:t>
      </w:r>
      <w:proofErr w:type="spellStart"/>
      <w:r>
        <w:rPr>
          <w:lang w:val="en-US"/>
        </w:rPr>
        <w:t>github</w:t>
      </w:r>
      <w:proofErr w:type="spellEnd"/>
      <w:r w:rsidRPr="0042017E">
        <w:t>.</w:t>
      </w:r>
    </w:p>
    <w:p w14:paraId="1B7DD6ED" w14:textId="2CD20A19" w:rsidR="0042017E" w:rsidRPr="00AB3432" w:rsidRDefault="00AB3432" w:rsidP="00D149A3">
      <w:pPr>
        <w:pStyle w:val="a1"/>
      </w:pPr>
      <w:r>
        <w:t>П</w:t>
      </w:r>
      <w:r w:rsidR="0042017E">
        <w:t>оддержка обобщ</w:t>
      </w:r>
      <w:r w:rsidR="00284222">
        <w:t>е</w:t>
      </w:r>
      <w:r w:rsidR="0042017E">
        <w:t xml:space="preserve">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w:t>
      </w:r>
      <w:r w:rsidR="00284222">
        <w:t>е</w:t>
      </w:r>
      <w:r>
        <w:t>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w:t>
      </w:r>
      <w:r w:rsidR="00284222">
        <w:t>е</w:t>
      </w:r>
      <w:r>
        <w:t>нный код будет привед</w:t>
      </w:r>
      <w:r w:rsidR="00284222">
        <w:t>е</w:t>
      </w:r>
      <w:r>
        <w:t>н к конкретным типам данных ещ</w:t>
      </w:r>
      <w:r w:rsidR="00284222">
        <w:t>е</w:t>
      </w:r>
      <w:r>
        <w:t xml:space="preserve"> на этапе компиляции</w:t>
      </w:r>
      <w:r w:rsidR="00C766C1">
        <w:t xml:space="preserve"> (процесс </w:t>
      </w:r>
      <w:proofErr w:type="spellStart"/>
      <w:r w:rsidR="00C766C1">
        <w:t>мономорфизации</w:t>
      </w:r>
      <w:proofErr w:type="spellEnd"/>
      <w:r w:rsidR="00C766C1">
        <w:t>)</w:t>
      </w:r>
      <w:r>
        <w:t xml:space="preserve">, а не во время выполнения, что в свою очередь </w:t>
      </w:r>
      <w:r>
        <w:lastRenderedPageBreak/>
        <w:t>положительно сказывается на быстродействии и размере исполняемой программы.</w:t>
      </w:r>
    </w:p>
    <w:p w14:paraId="45AAF86C" w14:textId="3F7CD89B" w:rsidR="0042017E" w:rsidRDefault="00AB3432" w:rsidP="00D149A3">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D149A3">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1AC652F1" w:rsidR="00BD2AB1" w:rsidRDefault="009D0434" w:rsidP="00D149A3">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w:t>
      </w:r>
      <w:r w:rsidR="00284222">
        <w:t>е</w:t>
      </w:r>
      <w:r>
        <w:t xml:space="preserve">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59D0C48C" w:rsidR="009D0434" w:rsidRPr="008935E8" w:rsidRDefault="009D0434" w:rsidP="00D149A3">
      <w:pPr>
        <w:pStyle w:val="a1"/>
      </w:pPr>
      <w:r>
        <w:t>Отсутствие механизма сборки мусора, или наличие возможности е</w:t>
      </w:r>
      <w:r w:rsidR="00284222">
        <w:t>е</w:t>
      </w:r>
      <w:r>
        <w:t xml:space="preserve">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xml:space="preserve">++, и наличие механизма сборки мусора является недопустимым, так как это крайне </w:t>
      </w:r>
      <w:r w:rsidR="008935E8">
        <w:lastRenderedPageBreak/>
        <w:t>негативно сказывается на производительность и общем размере исполняемых файлов.</w:t>
      </w:r>
    </w:p>
    <w:p w14:paraId="64C8C078" w14:textId="6213B852" w:rsidR="009D0434" w:rsidRPr="008935E8" w:rsidRDefault="008935E8" w:rsidP="00D149A3">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w:t>
      </w:r>
      <w:r w:rsidR="004131DE">
        <w:t xml:space="preserve">амятью, в связи с этим </w:t>
      </w:r>
      <w:r w:rsidRPr="008935E8">
        <w:t xml:space="preserve">идиома </w:t>
      </w:r>
      <w:r>
        <w:rPr>
          <w:lang w:val="en-US"/>
        </w:rPr>
        <w:t>RAII</w:t>
      </w:r>
      <w:r w:rsidRPr="008935E8">
        <w:t xml:space="preserve"> </w:t>
      </w:r>
      <w:r>
        <w:t xml:space="preserve">заложена в основу </w:t>
      </w:r>
      <w:r>
        <w:rPr>
          <w:lang w:val="en-US"/>
        </w:rPr>
        <w:t>Rust</w:t>
      </w:r>
      <w:r>
        <w:t>, а именно в е</w:t>
      </w:r>
      <w:r w:rsidR="00284222">
        <w:t>е</w:t>
      </w:r>
      <w:r>
        <w:t xml:space="preserve">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памятью, управление заложено в основу языка, и не имеет никакого отрицательного влияния на производительность.</w:t>
      </w:r>
    </w:p>
    <w:p w14:paraId="0C32AB2B" w14:textId="09922138" w:rsidR="009D0434" w:rsidRPr="00400CD0" w:rsidRDefault="00400CD0" w:rsidP="00D149A3">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мился быть модульным языком. Это значит, что по умолчанию, в н</w:t>
      </w:r>
      <w:r w:rsidR="00284222">
        <w:t>е</w:t>
      </w:r>
      <w:r>
        <w:t xml:space="preserve">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1AF64FD5" w:rsidR="009D0434" w:rsidRDefault="00400CD0" w:rsidP="00D149A3">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да</w:t>
      </w:r>
      <w:r w:rsidR="00284222">
        <w:t>е</w:t>
      </w:r>
      <w:r w:rsidR="003C1CFB">
        <w:t xml:space="preserve">т при написании синхронного кода, распространяются и на асинхронный код, таким образом, </w:t>
      </w:r>
      <w:r w:rsidR="003C1CFB">
        <w:lastRenderedPageBreak/>
        <w:t xml:space="preserve">например, в </w:t>
      </w:r>
      <w:r w:rsidR="003C1CFB">
        <w:rPr>
          <w:lang w:val="en-US"/>
        </w:rPr>
        <w:t>Rust</w:t>
      </w:r>
      <w:r w:rsidR="003C1CFB">
        <w:t xml:space="preserve"> невозможно написать код, который будет иметь состояние гонки</w:t>
      </w:r>
      <w:r w:rsidR="00F454C9" w:rsidRPr="00F454C9">
        <w:t xml:space="preserve"> [11]</w:t>
      </w:r>
      <w:r w:rsidR="003C1CFB">
        <w:t>.</w:t>
      </w:r>
    </w:p>
    <w:p w14:paraId="4EA3B488" w14:textId="1B5ABEE4" w:rsidR="0089738A" w:rsidRPr="0089738A" w:rsidRDefault="003C1CFB" w:rsidP="00D149A3">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1290A1AC" w:rsidR="00DF3E26" w:rsidRDefault="00DF3E26" w:rsidP="00545296">
      <w:pPr>
        <w:pStyle w:val="2"/>
      </w:pPr>
      <w:bookmarkStart w:id="27" w:name="_Toc42193694"/>
      <w:r>
        <w:rPr>
          <w:lang w:val="en-US"/>
        </w:rPr>
        <w:t>RESTful</w:t>
      </w:r>
      <w:r w:rsidRPr="00DF3E26">
        <w:t xml:space="preserve"> </w:t>
      </w:r>
      <w:r>
        <w:t>сервис, выполняющий роль системы веб шаблонов</w:t>
      </w:r>
      <w:bookmarkEnd w:id="27"/>
    </w:p>
    <w:p w14:paraId="30E7B595" w14:textId="0E51B2F3" w:rsidR="00A156DA" w:rsidRDefault="00A156DA" w:rsidP="00D149A3">
      <w:pPr>
        <w:pStyle w:val="a1"/>
      </w:pPr>
      <w:r>
        <w:t xml:space="preserve">В предыдущем разделе, в качестве основного языка разработки был выбран </w:t>
      </w:r>
      <w:r>
        <w:rPr>
          <w:lang w:val="en-US"/>
        </w:rPr>
        <w:t>Rust</w:t>
      </w:r>
      <w:r>
        <w:t>, что приводит к возникновению ещ</w:t>
      </w:r>
      <w:r w:rsidR="00284222">
        <w:t>е</w:t>
      </w:r>
      <w:r>
        <w:t xml:space="preserve"> одной проблемы – проблемы </w:t>
      </w:r>
      <w:proofErr w:type="spellStart"/>
      <w:r>
        <w:t>интероперабельности</w:t>
      </w:r>
      <w:proofErr w:type="spellEnd"/>
      <w:r>
        <w:t xml:space="preserve">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EE7FA6" w:rsidRPr="00EE7FA6">
        <w:t xml:space="preserve"> [3]</w:t>
      </w:r>
      <w:r w:rsidR="00F64574">
        <w:t xml:space="preserve">, </w:t>
      </w:r>
      <w:r w:rsidR="00F64574">
        <w:rPr>
          <w:lang w:val="en-US"/>
        </w:rPr>
        <w:t>Python</w:t>
      </w:r>
      <w:r w:rsidR="00F64574">
        <w:t xml:space="preserve">, </w:t>
      </w:r>
      <w:proofErr w:type="spellStart"/>
      <w:r w:rsidR="00F64574">
        <w:rPr>
          <w:lang w:val="en-US"/>
        </w:rPr>
        <w:t>Kotlin</w:t>
      </w:r>
      <w:proofErr w:type="spellEnd"/>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4B2D9423" w:rsidR="00F64574" w:rsidRPr="00DE1A4C" w:rsidRDefault="00F64574" w:rsidP="00D149A3">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w:t>
      </w:r>
      <w:r w:rsidR="00DE1A4C">
        <w:lastRenderedPageBreak/>
        <w:t xml:space="preserve">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r w:rsidR="00EE7FA6" w:rsidRPr="00EE7FA6">
        <w:t xml:space="preserve"> [14]</w:t>
      </w:r>
      <w:r w:rsidR="00DE1A4C">
        <w:t>.</w:t>
      </w:r>
    </w:p>
    <w:p w14:paraId="50BC2CBE" w14:textId="2448387E" w:rsidR="00DE1A4C" w:rsidRDefault="00DE1A4C" w:rsidP="00D149A3">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программирования приложений </w:t>
      </w:r>
      <w:r w:rsidR="00C01408" w:rsidRPr="00C01408">
        <w:t xml:space="preserve">– </w:t>
      </w:r>
      <w:r w:rsidR="00C01408">
        <w:rPr>
          <w:lang w:val="en-US"/>
        </w:rPr>
        <w:t>API</w:t>
      </w:r>
      <w:r w:rsidR="00C01408">
        <w:t xml:space="preserve">, который в свою очередь будет содержать различные методы для предоставления услуг </w:t>
      </w:r>
      <w:proofErr w:type="spellStart"/>
      <w:r w:rsidR="00C01408">
        <w:t>шаблонизации</w:t>
      </w:r>
      <w:proofErr w:type="spellEnd"/>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будет разрабатываться с уч</w:t>
      </w:r>
      <w:r w:rsidR="00284222">
        <w:t>е</w:t>
      </w:r>
      <w:r w:rsidR="00C01408">
        <w:t xml:space="preserve">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3E5463EB" w:rsidR="0044745A" w:rsidRDefault="00A40FFC" w:rsidP="00D149A3">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w:t>
      </w:r>
      <w:r w:rsidR="00284222">
        <w:t>е</w:t>
      </w:r>
      <w:r w:rsidR="0044745A">
        <w:t xml:space="preserve"> одним способом уменьшения времени передачи между клиентом и сервером является расположение их на одной вычислительной машине, что позволит им про</w:t>
      </w:r>
      <w:r w:rsidR="00EE7FA6">
        <w:t>изводить обмен информацией минуя</w:t>
      </w:r>
      <w:r w:rsidR="0044745A">
        <w:t xml:space="preserve"> сетевые интерфейсы.</w:t>
      </w:r>
    </w:p>
    <w:p w14:paraId="7D374752" w14:textId="6BC916A5" w:rsidR="00A40FFC" w:rsidRPr="00A40FFC" w:rsidRDefault="0044745A" w:rsidP="00D149A3">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BE0165">
      <w:pPr>
        <w:pStyle w:val="1"/>
        <w:ind w:left="0" w:firstLine="709"/>
      </w:pPr>
      <w:bookmarkStart w:id="28" w:name="_Toc42193695"/>
      <w:r>
        <w:lastRenderedPageBreak/>
        <w:t>ПРОЕКТИРОВАНИЕ СЕРВИСА ПО ПРЕДОСТАВЛЕНИЮ УСЛУГ СИСТЕМЫ ВЕБ-ШАБЛОНОВ</w:t>
      </w:r>
      <w:bookmarkEnd w:id="28"/>
    </w:p>
    <w:p w14:paraId="5ACD81A7" w14:textId="4D50A2E8" w:rsidR="00A97D09" w:rsidRDefault="00A97D09" w:rsidP="00545296">
      <w:pPr>
        <w:pStyle w:val="2"/>
      </w:pPr>
      <w:bookmarkStart w:id="29" w:name="_Toc42193696"/>
      <w:r>
        <w:t>Требования, предъявляемые к качеству разрабатываемой системы</w:t>
      </w:r>
      <w:bookmarkEnd w:id="29"/>
    </w:p>
    <w:p w14:paraId="0D30CE3F" w14:textId="2369A065" w:rsidR="000258D0" w:rsidRDefault="000258D0" w:rsidP="00D149A3">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«ГОСТ Р ИСО/МЭК 25010 Модели качества систем и программных продуктов»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r w:rsidR="00EE7FA6">
        <w:t xml:space="preserve"> [2</w:t>
      </w:r>
      <w:r w:rsidR="00EE7FA6" w:rsidRPr="00EE7FA6">
        <w:t>]</w:t>
      </w:r>
      <w:r>
        <w:t>.</w:t>
      </w:r>
    </w:p>
    <w:p w14:paraId="16B71DFD" w14:textId="290C792C" w:rsidR="00206DA0" w:rsidRDefault="000258D0" w:rsidP="00D149A3">
      <w:pPr>
        <w:pStyle w:val="a1"/>
      </w:pPr>
      <w:r>
        <w:t>Модель качества при использовании содержит пять основных характеристик качества, стру</w:t>
      </w:r>
      <w:r w:rsidR="00950A1F">
        <w:t>ктура модели изображена на рис</w:t>
      </w:r>
      <w:r w:rsidR="00BE0165">
        <w:t>унке</w:t>
      </w:r>
      <w:r>
        <w:t xml:space="preserve"> 3.1</w:t>
      </w:r>
      <w:r w:rsidR="00E00DAB">
        <w:t>.</w:t>
      </w:r>
    </w:p>
    <w:p w14:paraId="23091C4A" w14:textId="77777777" w:rsidR="00206DA0" w:rsidRDefault="00206DA0" w:rsidP="00206DA0">
      <w:pPr>
        <w:keepNext/>
        <w:jc w:val="center"/>
      </w:pPr>
      <w:r>
        <w:rPr>
          <w:noProof/>
        </w:rPr>
        <w:drawing>
          <wp:inline distT="0" distB="0" distL="0" distR="0" wp14:anchorId="499F631C" wp14:editId="78C1B488">
            <wp:extent cx="5822315" cy="2384755"/>
            <wp:effectExtent l="19050" t="19050" r="26035" b="158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7">
                      <a:extLst>
                        <a:ext uri="{28A0092B-C50C-407E-A947-70E740481C1C}">
                          <a14:useLocalDpi xmlns:a14="http://schemas.microsoft.com/office/drawing/2010/main" val="0"/>
                        </a:ext>
                      </a:extLst>
                    </a:blip>
                    <a:stretch>
                      <a:fillRect/>
                    </a:stretch>
                  </pic:blipFill>
                  <pic:spPr>
                    <a:xfrm>
                      <a:off x="0" y="0"/>
                      <a:ext cx="5839354" cy="2391734"/>
                    </a:xfrm>
                    <a:prstGeom prst="rect">
                      <a:avLst/>
                    </a:prstGeom>
                    <a:ln>
                      <a:solidFill>
                        <a:schemeClr val="tx1"/>
                      </a:solidFill>
                    </a:ln>
                  </pic:spPr>
                </pic:pic>
              </a:graphicData>
            </a:graphic>
          </wp:inline>
        </w:drawing>
      </w:r>
    </w:p>
    <w:p w14:paraId="42C53D2E" w14:textId="6A9413FF" w:rsidR="00206DA0" w:rsidRDefault="00950A1F" w:rsidP="00BE0165">
      <w:pPr>
        <w:pStyle w:val="a5"/>
        <w:spacing w:after="200"/>
      </w:pPr>
      <w:bookmarkStart w:id="30" w:name="_Ref35171961"/>
      <w:r>
        <w:t xml:space="preserve">Рис. </w:t>
      </w:r>
      <w:r w:rsidRPr="00950A1F">
        <w:t>3</w:t>
      </w:r>
      <w:r w:rsidR="00B62552">
        <w:t>.</w:t>
      </w:r>
      <w:r w:rsidR="00B62552">
        <w:fldChar w:fldCharType="begin"/>
      </w:r>
      <w:r w:rsidR="00B62552">
        <w:instrText xml:space="preserve"> SEQ Рис._ \* ARABIC \s 2 </w:instrText>
      </w:r>
      <w:r w:rsidR="00B62552">
        <w:fldChar w:fldCharType="separate"/>
      </w:r>
      <w:r w:rsidR="00EB4086">
        <w:rPr>
          <w:noProof/>
        </w:rPr>
        <w:t>1</w:t>
      </w:r>
      <w:r w:rsidR="00B62552">
        <w:fldChar w:fldCharType="end"/>
      </w:r>
      <w:bookmarkEnd w:id="30"/>
      <w:r w:rsidRPr="00950A1F">
        <w:t>.</w:t>
      </w:r>
      <w:r w:rsidR="00206DA0">
        <w:t xml:space="preserve"> </w:t>
      </w:r>
      <w:r w:rsidR="000258D0">
        <w:t>М</w:t>
      </w:r>
      <w:r w:rsidR="00206DA0">
        <w:t xml:space="preserve">одель качества при </w:t>
      </w:r>
      <w:r w:rsidR="00206DA0" w:rsidRPr="002938E3">
        <w:t>использовании</w:t>
      </w:r>
    </w:p>
    <w:p w14:paraId="15D5E81E" w14:textId="085F37FC" w:rsidR="00E00DAB" w:rsidRDefault="00206DA0" w:rsidP="00D149A3">
      <w:pPr>
        <w:pStyle w:val="a1"/>
        <w:rPr>
          <w:lang w:bidi="ru-RU"/>
        </w:rPr>
      </w:pPr>
      <w:r>
        <w:rPr>
          <w:lang w:bidi="ru-RU"/>
        </w:rPr>
        <w:t>Из привед</w:t>
      </w:r>
      <w:r w:rsidR="00284222">
        <w:rPr>
          <w:lang w:bidi="ru-RU"/>
        </w:rPr>
        <w:t>е</w:t>
      </w:r>
      <w:r>
        <w:rPr>
          <w:lang w:bidi="ru-RU"/>
        </w:rPr>
        <w:t>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w:t>
      </w:r>
      <w:r w:rsidR="00284222">
        <w:rPr>
          <w:lang w:bidi="ru-RU"/>
        </w:rPr>
        <w:t>е</w:t>
      </w:r>
      <w:r w:rsidR="00E00DAB">
        <w:rPr>
          <w:lang w:bidi="ru-RU"/>
        </w:rPr>
        <w:t>м из них:</w:t>
      </w:r>
    </w:p>
    <w:p w14:paraId="25ED85A0" w14:textId="5F2411EE" w:rsidR="00206DA0" w:rsidRDefault="00E00DAB" w:rsidP="000007CF">
      <w:pPr>
        <w:pStyle w:val="af1"/>
        <w:numPr>
          <w:ilvl w:val="0"/>
          <w:numId w:val="20"/>
        </w:numPr>
        <w:tabs>
          <w:tab w:val="left" w:pos="1134"/>
        </w:tabs>
        <w:ind w:left="0" w:firstLine="709"/>
      </w:pPr>
      <w:r>
        <w:rPr>
          <w:lang w:bidi="ru-RU"/>
        </w:rPr>
        <w:lastRenderedPageBreak/>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3E36A78A" w:rsidR="00E00DAB" w:rsidRPr="00950A1F" w:rsidRDefault="00E00DAB" w:rsidP="00D149A3">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r w:rsidR="00BD3025">
        <w:rPr>
          <w:lang w:bidi="ru-RU"/>
        </w:rPr>
        <w:t>рисунке 3.2.</w:t>
      </w:r>
    </w:p>
    <w:p w14:paraId="14575378" w14:textId="77777777" w:rsidR="000572B8" w:rsidRDefault="00E00DAB" w:rsidP="000572B8">
      <w:pPr>
        <w:keepNext/>
        <w:jc w:val="center"/>
      </w:pPr>
      <w:r>
        <w:rPr>
          <w:noProof/>
        </w:rPr>
        <w:drawing>
          <wp:inline distT="0" distB="0" distL="0" distR="0" wp14:anchorId="0CDF0C32" wp14:editId="6FC315D4">
            <wp:extent cx="5972175" cy="2186813"/>
            <wp:effectExtent l="19050" t="19050" r="9525" b="234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82238" cy="2190498"/>
                    </a:xfrm>
                    <a:prstGeom prst="rect">
                      <a:avLst/>
                    </a:prstGeom>
                    <a:ln>
                      <a:solidFill>
                        <a:schemeClr val="tx1"/>
                      </a:solidFill>
                    </a:ln>
                  </pic:spPr>
                </pic:pic>
              </a:graphicData>
            </a:graphic>
          </wp:inline>
        </w:drawing>
      </w:r>
    </w:p>
    <w:p w14:paraId="398B447D" w14:textId="73A9DA5B" w:rsidR="00E00DAB" w:rsidRDefault="00950A1F" w:rsidP="002938E3">
      <w:pPr>
        <w:pStyle w:val="a5"/>
        <w:spacing w:after="200"/>
      </w:pPr>
      <w:bookmarkStart w:id="31" w:name="_Ref39485277"/>
      <w:r>
        <w:t>Рис.</w:t>
      </w:r>
      <w:r w:rsidR="000572B8">
        <w:t xml:space="preserve"> </w:t>
      </w:r>
      <w:r w:rsidR="009664DF">
        <w:t>3.</w:t>
      </w:r>
      <w:bookmarkEnd w:id="31"/>
      <w:r w:rsidR="009664DF">
        <w:t>2.</w:t>
      </w:r>
      <w:r w:rsidR="000572B8">
        <w:t xml:space="preserve"> </w:t>
      </w:r>
      <w:r w:rsidR="000258D0">
        <w:rPr>
          <w:color w:val="000000"/>
          <w:szCs w:val="28"/>
        </w:rPr>
        <w:t>Модель качества продукта</w:t>
      </w:r>
    </w:p>
    <w:p w14:paraId="4C649F01" w14:textId="645B3FF7" w:rsidR="000572B8" w:rsidRDefault="000572B8" w:rsidP="00D149A3">
      <w:pPr>
        <w:pStyle w:val="a1"/>
        <w:rPr>
          <w:lang w:bidi="ru-RU"/>
        </w:rPr>
      </w:pPr>
      <w:r w:rsidRPr="000572B8">
        <w:rPr>
          <w:lang w:bidi="ru-RU"/>
        </w:rPr>
        <w:t>Из привед</w:t>
      </w:r>
      <w:r w:rsidR="00284222">
        <w:rPr>
          <w:lang w:bidi="ru-RU"/>
        </w:rPr>
        <w:t>е</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50CF3948" w:rsidR="000572B8" w:rsidRDefault="000572B8" w:rsidP="001620BB">
      <w:pPr>
        <w:pStyle w:val="af1"/>
        <w:numPr>
          <w:ilvl w:val="0"/>
          <w:numId w:val="21"/>
        </w:numPr>
        <w:tabs>
          <w:tab w:val="left" w:pos="1134"/>
        </w:tabs>
        <w:ind w:left="0" w:firstLine="709"/>
        <w:rPr>
          <w:lang w:bidi="ru-RU"/>
        </w:rPr>
      </w:pPr>
      <w:r>
        <w:rPr>
          <w:lang w:bidi="ru-RU"/>
        </w:rPr>
        <w:t>У</w:t>
      </w:r>
      <w:r w:rsidR="00950A1F">
        <w:rPr>
          <w:lang w:bidi="ru-RU"/>
        </w:rPr>
        <w:t xml:space="preserve">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1620BB">
      <w:pPr>
        <w:pStyle w:val="af1"/>
        <w:numPr>
          <w:ilvl w:val="0"/>
          <w:numId w:val="21"/>
        </w:numPr>
        <w:tabs>
          <w:tab w:val="left" w:pos="1134"/>
        </w:tabs>
        <w:ind w:left="0" w:firstLine="709"/>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1620BB">
      <w:pPr>
        <w:pStyle w:val="af1"/>
        <w:numPr>
          <w:ilvl w:val="0"/>
          <w:numId w:val="21"/>
        </w:numPr>
        <w:tabs>
          <w:tab w:val="left" w:pos="1134"/>
        </w:tabs>
        <w:ind w:left="0" w:firstLine="709"/>
        <w:rPr>
          <w:lang w:bidi="ru-RU"/>
        </w:rPr>
      </w:pPr>
      <w:r>
        <w:rPr>
          <w:lang w:bidi="ru-RU"/>
        </w:rPr>
        <w:lastRenderedPageBreak/>
        <w:t xml:space="preserve">Удобство использования. </w:t>
      </w:r>
      <w:r w:rsidRPr="0065787C">
        <w:rPr>
          <w:lang w:bidi="ru-RU"/>
        </w:rPr>
        <w:t>Степень, в которой продукт или система могут быть использованы определенными пользователями для 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1620BB">
      <w:pPr>
        <w:pStyle w:val="af1"/>
        <w:numPr>
          <w:ilvl w:val="0"/>
          <w:numId w:val="21"/>
        </w:numPr>
        <w:tabs>
          <w:tab w:val="left" w:pos="1134"/>
        </w:tabs>
        <w:ind w:left="0" w:firstLine="709"/>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7CED3449" w:rsidR="0065787C" w:rsidRDefault="0065787C" w:rsidP="001620BB">
      <w:pPr>
        <w:pStyle w:val="af1"/>
        <w:numPr>
          <w:ilvl w:val="0"/>
          <w:numId w:val="21"/>
        </w:numPr>
        <w:tabs>
          <w:tab w:val="left" w:pos="1134"/>
        </w:tabs>
        <w:ind w:left="0" w:firstLine="709"/>
        <w:rPr>
          <w:lang w:bidi="ru-RU"/>
        </w:rPr>
      </w:pPr>
      <w:proofErr w:type="spellStart"/>
      <w:r>
        <w:rPr>
          <w:lang w:bidi="ru-RU"/>
        </w:rPr>
        <w:t>С</w:t>
      </w:r>
      <w:r w:rsidRPr="0065787C">
        <w:rPr>
          <w:lang w:bidi="ru-RU"/>
        </w:rPr>
        <w:t>опр</w:t>
      </w:r>
      <w:r>
        <w:rPr>
          <w:lang w:bidi="ru-RU"/>
        </w:rPr>
        <w:t>овождаемость</w:t>
      </w:r>
      <w:proofErr w:type="spellEnd"/>
      <w:r>
        <w:rPr>
          <w:lang w:bidi="ru-RU"/>
        </w:rPr>
        <w:t xml:space="preserve">, модифицируемость. </w:t>
      </w:r>
      <w:r w:rsidRPr="0065787C">
        <w:rPr>
          <w:lang w:bidi="ru-RU"/>
        </w:rPr>
        <w:t>Результативность и эффективность, с которыми продукт или система могут быт</w:t>
      </w:r>
      <w:r w:rsidR="00EE7FA6">
        <w:rPr>
          <w:lang w:bidi="ru-RU"/>
        </w:rPr>
        <w:t>ь модифицированы</w:t>
      </w:r>
      <w:r w:rsidRPr="0065787C">
        <w:rPr>
          <w:lang w:bidi="ru-RU"/>
        </w:rPr>
        <w:t xml:space="preserve"> специалистами по обслуживанию</w:t>
      </w:r>
      <w:r w:rsidR="00EE7FA6" w:rsidRPr="00EE7FA6">
        <w:rPr>
          <w:lang w:bidi="ru-RU"/>
        </w:rPr>
        <w:t xml:space="preserve"> </w:t>
      </w:r>
      <w:r w:rsidR="00EE7FA6">
        <w:rPr>
          <w:lang w:val="en-US" w:bidi="ru-RU"/>
        </w:rPr>
        <w:t>[2]</w:t>
      </w:r>
      <w:r>
        <w:rPr>
          <w:lang w:bidi="ru-RU"/>
        </w:rPr>
        <w:t xml:space="preserve">. </w:t>
      </w:r>
    </w:p>
    <w:p w14:paraId="5DDFDCE2" w14:textId="120F3AD8" w:rsidR="0044745A" w:rsidRPr="000572B8" w:rsidRDefault="0044745A" w:rsidP="00D149A3">
      <w:pPr>
        <w:pStyle w:val="a1"/>
        <w:rPr>
          <w:lang w:bidi="ru-RU"/>
        </w:rPr>
      </w:pPr>
      <w:r>
        <w:rPr>
          <w:lang w:bidi="ru-RU"/>
        </w:rPr>
        <w:t>Все описанные требования в дальнейшем будут оказывать влияние на выбор определ</w:t>
      </w:r>
      <w:r w:rsidR="00284222">
        <w:rPr>
          <w:lang w:bidi="ru-RU"/>
        </w:rPr>
        <w:t>е</w:t>
      </w:r>
      <w:r>
        <w:rPr>
          <w:lang w:bidi="ru-RU"/>
        </w:rPr>
        <w:t>нных технологий для разработки проекта, и на архитектурные решения во время его проектирования</w:t>
      </w:r>
    </w:p>
    <w:p w14:paraId="2EE9E046" w14:textId="6600C5AF" w:rsidR="00DF3E26" w:rsidRDefault="00DF3E26" w:rsidP="00545296">
      <w:pPr>
        <w:pStyle w:val="2"/>
      </w:pPr>
      <w:bookmarkStart w:id="32" w:name="_Toc42193697"/>
      <w:r>
        <w:t xml:space="preserve">Моделирование </w:t>
      </w:r>
      <w:r w:rsidR="002C4705">
        <w:t>работы сервиса</w:t>
      </w:r>
      <w:bookmarkEnd w:id="32"/>
    </w:p>
    <w:p w14:paraId="094B081C" w14:textId="6035660C" w:rsidR="00540A1E" w:rsidRDefault="0044745A" w:rsidP="00D149A3">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ответ. Такая архитектура позволяет удовлетворить требование совместимости с уже существующей ИТ инфраструктурой. Ещ</w:t>
      </w:r>
      <w:r w:rsidR="00284222">
        <w:t>е</w:t>
      </w:r>
      <w:r w:rsidR="00300A4B">
        <w:t xml:space="preserve">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D149A3">
      <w:pPr>
        <w:pStyle w:val="a1"/>
      </w:pPr>
      <w:r>
        <w:lastRenderedPageBreak/>
        <w:t xml:space="preserve">Так как взаимодействовать исключительно через </w:t>
      </w:r>
      <w:r w:rsidR="00EC47B4">
        <w:rPr>
          <w:lang w:val="en-US"/>
        </w:rPr>
        <w:t>API</w:t>
      </w:r>
      <w:r w:rsidR="00EC47B4" w:rsidRPr="00EC47B4">
        <w:t xml:space="preserve"> </w:t>
      </w:r>
      <w:r w:rsidR="00EC47B4">
        <w:t>может быть неудобным для специалистов не технического профиля и даже прикладным 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D149A3">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D149A3">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4A09AEB2" w:rsidR="00170AD0" w:rsidRPr="00170AD0" w:rsidRDefault="00170AD0" w:rsidP="00D149A3">
      <w:pPr>
        <w:pStyle w:val="a1"/>
      </w:pPr>
      <w:r>
        <w:t xml:space="preserve">На самом верхнем уровне, работа веб-сервиса </w:t>
      </w:r>
      <w:r w:rsidR="00950A1F">
        <w:t xml:space="preserve">изображена на </w:t>
      </w:r>
      <w:r w:rsidR="00DC12A4">
        <w:t>рисунке 3.3.</w:t>
      </w:r>
    </w:p>
    <w:p w14:paraId="141F25F9" w14:textId="77777777" w:rsidR="00C20BE0" w:rsidRDefault="00FC46E6" w:rsidP="00540A1E">
      <w:pPr>
        <w:keepNext/>
        <w:jc w:val="center"/>
      </w:pPr>
      <w:r>
        <w:rPr>
          <w:noProof/>
        </w:rPr>
        <w:drawing>
          <wp:inline distT="0" distB="0" distL="0" distR="0" wp14:anchorId="1340EB6C" wp14:editId="76F513C0">
            <wp:extent cx="4805680" cy="28968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19">
                      <a:extLst>
                        <a:ext uri="{28A0092B-C50C-407E-A947-70E740481C1C}">
                          <a14:useLocalDpi xmlns:a14="http://schemas.microsoft.com/office/drawing/2010/main" val="0"/>
                        </a:ext>
                      </a:extLst>
                    </a:blip>
                    <a:stretch>
                      <a:fillRect/>
                    </a:stretch>
                  </pic:blipFill>
                  <pic:spPr>
                    <a:xfrm>
                      <a:off x="0" y="0"/>
                      <a:ext cx="4814263" cy="2901993"/>
                    </a:xfrm>
                    <a:prstGeom prst="rect">
                      <a:avLst/>
                    </a:prstGeom>
                  </pic:spPr>
                </pic:pic>
              </a:graphicData>
            </a:graphic>
          </wp:inline>
        </w:drawing>
      </w:r>
    </w:p>
    <w:p w14:paraId="2D6DB221" w14:textId="31E8E3F6" w:rsidR="0065787C" w:rsidRDefault="00950A1F" w:rsidP="00A85CF3">
      <w:pPr>
        <w:pStyle w:val="a5"/>
        <w:spacing w:after="200"/>
      </w:pPr>
      <w:bookmarkStart w:id="33" w:name="_Ref35252914"/>
      <w:r>
        <w:t>Рис.</w:t>
      </w:r>
      <w:r w:rsidR="00DC12A4">
        <w:t xml:space="preserve"> 3.3</w:t>
      </w:r>
      <w:r w:rsidR="00B62552">
        <w:t>.</w:t>
      </w:r>
      <w:bookmarkEnd w:id="33"/>
      <w:r w:rsidR="00C20BE0" w:rsidRPr="00C20BE0">
        <w:t xml:space="preserve"> </w:t>
      </w:r>
      <w:r w:rsidR="00C20BE0">
        <w:t>Контекстная диаграмма работы веб-сервиса</w:t>
      </w:r>
    </w:p>
    <w:p w14:paraId="05BE1D0F" w14:textId="4F6B95E7" w:rsidR="00170AD0" w:rsidRDefault="00170AD0" w:rsidP="00D149A3">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w:t>
      </w:r>
      <w:proofErr w:type="spellStart"/>
      <w:r>
        <w:rPr>
          <w:lang w:bidi="ru-RU"/>
        </w:rPr>
        <w:t>шаблонизации</w:t>
      </w:r>
      <w:proofErr w:type="spellEnd"/>
      <w:r>
        <w:rPr>
          <w:lang w:bidi="ru-RU"/>
        </w:rPr>
        <w:t xml:space="preserve"> обрабатывает его, руководствуясь спецификацией </w:t>
      </w:r>
      <w:r>
        <w:rPr>
          <w:lang w:val="en-US" w:bidi="ru-RU"/>
        </w:rPr>
        <w:t>REST</w:t>
      </w:r>
      <w:r>
        <w:rPr>
          <w:lang w:bidi="ru-RU"/>
        </w:rPr>
        <w:t xml:space="preserve"> и настройками самого </w:t>
      </w:r>
      <w:r>
        <w:rPr>
          <w:lang w:bidi="ru-RU"/>
        </w:rPr>
        <w:lastRenderedPageBreak/>
        <w:t>сервиса, и на выходе он выда</w:t>
      </w:r>
      <w:r w:rsidR="00284222">
        <w:rPr>
          <w:lang w:bidi="ru-RU"/>
        </w:rPr>
        <w:t>е</w:t>
      </w:r>
      <w:r>
        <w:rPr>
          <w:lang w:bidi="ru-RU"/>
        </w:rPr>
        <w:t>т ответ, который содержит запрашиваемый ресурс или ошибку, если запрос не может быть удовлетвор</w:t>
      </w:r>
      <w:r w:rsidR="00284222">
        <w:rPr>
          <w:lang w:bidi="ru-RU"/>
        </w:rPr>
        <w:t>е</w:t>
      </w:r>
      <w:r>
        <w:rPr>
          <w:lang w:bidi="ru-RU"/>
        </w:rPr>
        <w:t>н.</w:t>
      </w:r>
    </w:p>
    <w:p w14:paraId="402619ED" w14:textId="6D131685" w:rsidR="00170AD0" w:rsidRPr="00170AD0" w:rsidRDefault="00170AD0" w:rsidP="00D149A3">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DC12A4">
        <w:rPr>
          <w:lang w:bidi="ru-RU"/>
        </w:rPr>
        <w:t>рис. 3.</w:t>
      </w:r>
      <w:r w:rsidR="000E005E">
        <w:rPr>
          <w:lang w:bidi="ru-RU"/>
        </w:rPr>
        <w:t>4</w:t>
      </w:r>
      <w:r w:rsidR="00004AC3">
        <w:rPr>
          <w:lang w:bidi="ru-RU"/>
        </w:rPr>
        <w:t>).</w:t>
      </w:r>
    </w:p>
    <w:p w14:paraId="3D3D3483" w14:textId="77777777" w:rsidR="00C20BE0" w:rsidRDefault="00FC46E6" w:rsidP="00C20BE0">
      <w:pPr>
        <w:keepNext/>
      </w:pPr>
      <w:r>
        <w:rPr>
          <w:noProof/>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2D32C287" w:rsidR="00FC46E6" w:rsidRDefault="00950A1F" w:rsidP="00D56943">
      <w:pPr>
        <w:pStyle w:val="a5"/>
        <w:spacing w:after="200"/>
      </w:pPr>
      <w:bookmarkStart w:id="34" w:name="_Ref35253186"/>
      <w:r>
        <w:t>Рис.</w:t>
      </w:r>
      <w:r w:rsidR="00C20BE0">
        <w:t xml:space="preserve"> </w:t>
      </w:r>
      <w:bookmarkEnd w:id="34"/>
      <w:r w:rsidR="000E005E">
        <w:t xml:space="preserve">3.4. </w:t>
      </w:r>
      <w:r w:rsidR="00C20BE0">
        <w:t>Декомпозиция контекстной диаграммы</w:t>
      </w:r>
    </w:p>
    <w:p w14:paraId="7B98F3E7" w14:textId="7D87B9BF" w:rsidR="00004AC3" w:rsidRDefault="00004AC3" w:rsidP="00D149A3">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w:t>
      </w:r>
      <w:r w:rsidR="00284222">
        <w:rPr>
          <w:lang w:bidi="ru-RU"/>
        </w:rPr>
        <w:t>е</w:t>
      </w:r>
      <w:r>
        <w:rPr>
          <w:lang w:bidi="ru-RU"/>
        </w:rPr>
        <w:t>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78334459" w:rsidR="00004AC3" w:rsidRPr="0006528D" w:rsidRDefault="00004AC3" w:rsidP="00D149A3">
      <w:pPr>
        <w:pStyle w:val="a1"/>
        <w:rPr>
          <w:lang w:bidi="ru-RU"/>
        </w:rPr>
      </w:pPr>
      <w:r>
        <w:rPr>
          <w:lang w:bidi="ru-RU"/>
        </w:rPr>
        <w:lastRenderedPageBreak/>
        <w:t xml:space="preserve">На </w:t>
      </w:r>
      <w:r w:rsidR="000E005E">
        <w:rPr>
          <w:lang w:bidi="ru-RU"/>
        </w:rPr>
        <w:t>рисунке 3.5 приведена</w:t>
      </w:r>
      <w:r>
        <w:rPr>
          <w:lang w:bidi="ru-RU"/>
        </w:rPr>
        <w:t xml:space="preserve">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его сначала необходимо считать с сокета установленного подключения, после чего это множество байт </w:t>
      </w:r>
      <w:r w:rsidR="000258D0">
        <w:rPr>
          <w:lang w:bidi="ru-RU"/>
        </w:rPr>
        <w:t>разбирается</w:t>
      </w:r>
      <w:r w:rsidR="0006528D">
        <w:rPr>
          <w:lang w:bidi="ru-RU"/>
        </w:rPr>
        <w:t xml:space="preserve">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2BCAF179" w:rsidR="00FC46E6" w:rsidRDefault="00950A1F" w:rsidP="00D56943">
      <w:pPr>
        <w:pStyle w:val="a5"/>
        <w:spacing w:after="200"/>
      </w:pPr>
      <w:bookmarkStart w:id="35" w:name="_Ref35253709"/>
      <w:r>
        <w:t xml:space="preserve">Рис. </w:t>
      </w:r>
      <w:bookmarkEnd w:id="35"/>
      <w:r w:rsidR="000E005E">
        <w:t>3.5.</w:t>
      </w:r>
      <w:r w:rsidR="00C20BE0">
        <w:t xml:space="preserve"> </w:t>
      </w:r>
      <w:r w:rsidR="00C20BE0">
        <w:rPr>
          <w:lang w:val="en-US"/>
        </w:rPr>
        <w:t>DFD</w:t>
      </w:r>
      <w:r w:rsidR="00C20BE0" w:rsidRPr="00C20BE0">
        <w:t xml:space="preserve"> </w:t>
      </w:r>
      <w:r w:rsidR="00C20BE0">
        <w:t>декомпозиция предварительного обработки запроса</w:t>
      </w:r>
    </w:p>
    <w:p w14:paraId="3C5A7E49" w14:textId="470B8636" w:rsidR="0006528D" w:rsidRPr="00F23C7B" w:rsidRDefault="0006528D" w:rsidP="00D149A3">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sidR="000E005E">
        <w:rPr>
          <w:lang w:bidi="ru-RU"/>
        </w:rPr>
        <w:t>рисунке 3.6</w:t>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w:t>
      </w:r>
      <w:r>
        <w:rPr>
          <w:lang w:bidi="ru-RU"/>
        </w:rPr>
        <w:lastRenderedPageBreak/>
        <w:t xml:space="preserve">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rPr>
        <w:drawing>
          <wp:inline distT="0" distB="0" distL="0" distR="0" wp14:anchorId="3E5C891D" wp14:editId="3496F08D">
            <wp:extent cx="5972175" cy="427207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2">
                      <a:extLst>
                        <a:ext uri="{28A0092B-C50C-407E-A947-70E740481C1C}">
                          <a14:useLocalDpi xmlns:a14="http://schemas.microsoft.com/office/drawing/2010/main" val="0"/>
                        </a:ext>
                      </a:extLst>
                    </a:blip>
                    <a:stretch>
                      <a:fillRect/>
                    </a:stretch>
                  </pic:blipFill>
                  <pic:spPr>
                    <a:xfrm>
                      <a:off x="0" y="0"/>
                      <a:ext cx="5977395" cy="4275810"/>
                    </a:xfrm>
                    <a:prstGeom prst="rect">
                      <a:avLst/>
                    </a:prstGeom>
                  </pic:spPr>
                </pic:pic>
              </a:graphicData>
            </a:graphic>
          </wp:inline>
        </w:drawing>
      </w:r>
    </w:p>
    <w:p w14:paraId="6263E64C" w14:textId="79C77F67" w:rsidR="00FC46E6" w:rsidRDefault="00950A1F" w:rsidP="00D56943">
      <w:pPr>
        <w:pStyle w:val="a5"/>
        <w:spacing w:after="200"/>
      </w:pPr>
      <w:bookmarkStart w:id="36" w:name="_Ref35254113"/>
      <w:r>
        <w:t xml:space="preserve">Рис. </w:t>
      </w:r>
      <w:bookmarkEnd w:id="36"/>
      <w:r w:rsidR="000E005E">
        <w:t>3.6.</w:t>
      </w:r>
      <w:r w:rsidR="00C20BE0">
        <w:t xml:space="preserve"> </w:t>
      </w:r>
      <w:r w:rsidR="00C20BE0">
        <w:rPr>
          <w:lang w:val="en-US"/>
        </w:rPr>
        <w:t>DFD</w:t>
      </w:r>
      <w:r w:rsidR="00C20BE0" w:rsidRPr="00C20BE0">
        <w:t xml:space="preserve"> </w:t>
      </w:r>
      <w:r w:rsidR="00C20BE0">
        <w:t>декомпозиция процесса получения шаблона</w:t>
      </w:r>
    </w:p>
    <w:p w14:paraId="52FB6553" w14:textId="7B259403" w:rsidR="00F23C7B" w:rsidRPr="00F23C7B" w:rsidRDefault="00F23C7B" w:rsidP="00D149A3">
      <w:pPr>
        <w:pStyle w:val="a1"/>
        <w:rPr>
          <w:lang w:bidi="ru-RU"/>
        </w:rPr>
      </w:pPr>
      <w:r>
        <w:rPr>
          <w:lang w:bidi="ru-RU"/>
        </w:rPr>
        <w:t xml:space="preserve">На </w:t>
      </w:r>
      <w:r w:rsidR="000E005E">
        <w:rPr>
          <w:lang w:bidi="ru-RU"/>
        </w:rPr>
        <w:t>рисунке 3.7</w:t>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w:t>
      </w:r>
      <w:proofErr w:type="spellStart"/>
      <w:r w:rsidR="008B0B0E">
        <w:rPr>
          <w:lang w:bidi="ru-RU"/>
        </w:rPr>
        <w:t>Шаблонизатору</w:t>
      </w:r>
      <w:proofErr w:type="spellEnd"/>
      <w:r w:rsidR="008B0B0E">
        <w:rPr>
          <w:lang w:bidi="ru-RU"/>
        </w:rPr>
        <w:t xml:space="preserve"> для построения конечного веб-документа необходимо наличие абстрактного синтаксического дерева и данных </w:t>
      </w:r>
      <w:proofErr w:type="spellStart"/>
      <w:r w:rsidR="008B0B0E">
        <w:rPr>
          <w:lang w:bidi="ru-RU"/>
        </w:rPr>
        <w:t>шаблонизации</w:t>
      </w:r>
      <w:proofErr w:type="spellEnd"/>
      <w:r w:rsidR="008B0B0E">
        <w:rPr>
          <w:lang w:bidi="ru-RU"/>
        </w:rPr>
        <w:t xml:space="preserve">. Так как для ускорения процесса </w:t>
      </w:r>
      <w:proofErr w:type="spellStart"/>
      <w:r w:rsidR="008B0B0E">
        <w:rPr>
          <w:lang w:bidi="ru-RU"/>
        </w:rPr>
        <w:t>шаблонизации</w:t>
      </w:r>
      <w:proofErr w:type="spellEnd"/>
      <w:r w:rsidR="008B0B0E">
        <w:rPr>
          <w:lang w:bidi="ru-RU"/>
        </w:rPr>
        <w:t xml:space="preserve"> была введена особая структура данных для хранения уже построенных АСД – </w:t>
      </w:r>
      <w:proofErr w:type="spellStart"/>
      <w:r w:rsidR="008B0B0E">
        <w:rPr>
          <w:lang w:bidi="ru-RU"/>
        </w:rPr>
        <w:t>кеш</w:t>
      </w:r>
      <w:proofErr w:type="spellEnd"/>
      <w:r w:rsidR="008B0B0E">
        <w:rPr>
          <w:lang w:bidi="ru-RU"/>
        </w:rPr>
        <w:t xml:space="preserve">,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w:t>
      </w:r>
      <w:proofErr w:type="spellStart"/>
      <w:r w:rsidR="001E3A8B">
        <w:rPr>
          <w:lang w:bidi="ru-RU"/>
        </w:rPr>
        <w:t>кеше</w:t>
      </w:r>
      <w:proofErr w:type="spellEnd"/>
      <w:r w:rsidR="001E3A8B">
        <w:rPr>
          <w:lang w:bidi="ru-RU"/>
        </w:rPr>
        <w:t xml:space="preserve">. Если шаблон отсутствует в </w:t>
      </w:r>
      <w:proofErr w:type="spellStart"/>
      <w:r w:rsidR="001E3A8B">
        <w:rPr>
          <w:lang w:bidi="ru-RU"/>
        </w:rPr>
        <w:t>кеше</w:t>
      </w:r>
      <w:proofErr w:type="spellEnd"/>
      <w:r w:rsidR="001E3A8B">
        <w:rPr>
          <w:lang w:bidi="ru-RU"/>
        </w:rPr>
        <w:t xml:space="preserve">, нужно выполнять все шаги по построению АСД </w:t>
      </w:r>
      <w:r w:rsidR="001E3A8B">
        <w:rPr>
          <w:lang w:bidi="ru-RU"/>
        </w:rPr>
        <w:lastRenderedPageBreak/>
        <w:t>сначала, в противном случае можно сразу вернуть готовое АСД, данный процесс изображ</w:t>
      </w:r>
      <w:r w:rsidR="00284222">
        <w:rPr>
          <w:lang w:bidi="ru-RU"/>
        </w:rPr>
        <w:t>е</w:t>
      </w:r>
      <w:r w:rsidR="001E3A8B">
        <w:rPr>
          <w:lang w:bidi="ru-RU"/>
        </w:rPr>
        <w:t>н на</w:t>
      </w:r>
      <w:r w:rsidR="000E005E">
        <w:rPr>
          <w:lang w:bidi="ru-RU"/>
        </w:rPr>
        <w:t xml:space="preserve"> рисунке 3.8</w:t>
      </w:r>
      <w:r w:rsidR="001E3A8B">
        <w:rPr>
          <w:lang w:bidi="ru-RU"/>
        </w:rPr>
        <w:t xml:space="preserve">. После получения абстрактного синтаксического дерева, необходимо сделать </w:t>
      </w:r>
      <w:proofErr w:type="spellStart"/>
      <w:r w:rsidR="001E3A8B">
        <w:rPr>
          <w:lang w:bidi="ru-RU"/>
        </w:rPr>
        <w:t>валидацию</w:t>
      </w:r>
      <w:proofErr w:type="spellEnd"/>
      <w:r w:rsidR="001E3A8B">
        <w:rPr>
          <w:lang w:bidi="ru-RU"/>
        </w:rPr>
        <w:t xml:space="preserve"> данных в соответствии с настройками </w:t>
      </w:r>
      <w:proofErr w:type="spellStart"/>
      <w:r w:rsidR="001E3A8B">
        <w:rPr>
          <w:lang w:bidi="ru-RU"/>
        </w:rPr>
        <w:t>шаблонизатора</w:t>
      </w:r>
      <w:proofErr w:type="spellEnd"/>
      <w:r w:rsidR="001E3A8B">
        <w:rPr>
          <w:lang w:bidi="ru-RU"/>
        </w:rPr>
        <w:t>. Последним шагом является непосредственное построение конечного веб-документа и формирование ответа сервиса (</w:t>
      </w:r>
      <w:r w:rsidR="000E005E">
        <w:rPr>
          <w:lang w:bidi="ru-RU"/>
        </w:rPr>
        <w:t>рис. 3.9</w:t>
      </w:r>
      <w:r w:rsidR="001E3A8B">
        <w:rPr>
          <w:lang w:bidi="ru-RU"/>
        </w:rPr>
        <w:t>).</w:t>
      </w:r>
    </w:p>
    <w:p w14:paraId="2CE68769" w14:textId="77777777" w:rsidR="00C20BE0" w:rsidRDefault="00FC46E6" w:rsidP="00886F1C">
      <w:pPr>
        <w:keepNext/>
        <w:jc w:val="center"/>
      </w:pPr>
      <w:r>
        <w:rPr>
          <w:noProof/>
        </w:rPr>
        <w:drawing>
          <wp:inline distT="0" distB="0" distL="0" distR="0" wp14:anchorId="41C42B98" wp14:editId="2E104958">
            <wp:extent cx="5551805" cy="38112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3">
                      <a:extLst>
                        <a:ext uri="{28A0092B-C50C-407E-A947-70E740481C1C}">
                          <a14:useLocalDpi xmlns:a14="http://schemas.microsoft.com/office/drawing/2010/main" val="0"/>
                        </a:ext>
                      </a:extLst>
                    </a:blip>
                    <a:stretch>
                      <a:fillRect/>
                    </a:stretch>
                  </pic:blipFill>
                  <pic:spPr>
                    <a:xfrm>
                      <a:off x="0" y="0"/>
                      <a:ext cx="5571412" cy="3824679"/>
                    </a:xfrm>
                    <a:prstGeom prst="rect">
                      <a:avLst/>
                    </a:prstGeom>
                  </pic:spPr>
                </pic:pic>
              </a:graphicData>
            </a:graphic>
          </wp:inline>
        </w:drawing>
      </w:r>
    </w:p>
    <w:p w14:paraId="3DB65BBA" w14:textId="20A028B7" w:rsidR="00FC46E6" w:rsidRPr="00C20BE0" w:rsidRDefault="00870EAD" w:rsidP="00D56943">
      <w:pPr>
        <w:pStyle w:val="a5"/>
        <w:spacing w:after="200"/>
      </w:pPr>
      <w:bookmarkStart w:id="37" w:name="_Ref35254633"/>
      <w:r>
        <w:t>Рис.</w:t>
      </w:r>
      <w:bookmarkEnd w:id="37"/>
      <w:r w:rsidR="000E005E">
        <w:t xml:space="preserve"> 3.7</w:t>
      </w:r>
      <w:r>
        <w:t>.</w:t>
      </w:r>
      <w:r w:rsidR="00C20BE0">
        <w:t xml:space="preserve"> </w:t>
      </w:r>
      <w:r w:rsidR="00C20BE0">
        <w:rPr>
          <w:lang w:val="en-US"/>
        </w:rPr>
        <w:t>IDEF</w:t>
      </w:r>
      <w:r w:rsidR="00C20BE0" w:rsidRPr="00C20BE0">
        <w:t xml:space="preserve">0 </w:t>
      </w:r>
      <w:r w:rsidR="00C20BE0">
        <w:t>декомпозиция процесса генерации веб-документа</w:t>
      </w:r>
    </w:p>
    <w:p w14:paraId="071E89B8" w14:textId="77777777" w:rsidR="00C20BE0" w:rsidRDefault="00FC46E6" w:rsidP="001E3A8B">
      <w:pPr>
        <w:keepNext/>
        <w:jc w:val="center"/>
      </w:pPr>
      <w:r>
        <w:rPr>
          <w:noProof/>
        </w:rPr>
        <w:lastRenderedPageBreak/>
        <w:drawing>
          <wp:inline distT="0" distB="0" distL="0" distR="0" wp14:anchorId="109EB2BC" wp14:editId="6C3E5BD8">
            <wp:extent cx="4813402" cy="30937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4">
                      <a:extLst>
                        <a:ext uri="{28A0092B-C50C-407E-A947-70E740481C1C}">
                          <a14:useLocalDpi xmlns:a14="http://schemas.microsoft.com/office/drawing/2010/main" val="0"/>
                        </a:ext>
                      </a:extLst>
                    </a:blip>
                    <a:stretch>
                      <a:fillRect/>
                    </a:stretch>
                  </pic:blipFill>
                  <pic:spPr>
                    <a:xfrm>
                      <a:off x="0" y="0"/>
                      <a:ext cx="4820703" cy="3098413"/>
                    </a:xfrm>
                    <a:prstGeom prst="rect">
                      <a:avLst/>
                    </a:prstGeom>
                  </pic:spPr>
                </pic:pic>
              </a:graphicData>
            </a:graphic>
          </wp:inline>
        </w:drawing>
      </w:r>
    </w:p>
    <w:p w14:paraId="3926C92B" w14:textId="54B354F9" w:rsidR="00FC46E6" w:rsidRPr="00C20BE0" w:rsidRDefault="00870EAD" w:rsidP="00BE5867">
      <w:pPr>
        <w:pStyle w:val="a5"/>
        <w:spacing w:after="200"/>
      </w:pPr>
      <w:bookmarkStart w:id="38" w:name="_Ref35255242"/>
      <w:r>
        <w:t>Рис.</w:t>
      </w:r>
      <w:r w:rsidR="00C20BE0">
        <w:t xml:space="preserve"> </w:t>
      </w:r>
      <w:r w:rsidR="000E005E">
        <w:t>3.8</w:t>
      </w:r>
      <w:r w:rsidR="00B62552">
        <w:t>.</w:t>
      </w:r>
      <w:bookmarkEnd w:id="38"/>
      <w:r w:rsidR="00C20BE0" w:rsidRPr="00C20BE0">
        <w:t xml:space="preserve"> </w:t>
      </w:r>
      <w:r w:rsidR="00C20BE0">
        <w:rPr>
          <w:lang w:val="en-US"/>
        </w:rPr>
        <w:t>DFD</w:t>
      </w:r>
      <w:r w:rsidR="00C20BE0" w:rsidRPr="00C20BE0">
        <w:t xml:space="preserve"> </w:t>
      </w:r>
      <w:r w:rsidR="00C20BE0">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rPr>
        <w:drawing>
          <wp:inline distT="0" distB="0" distL="0" distR="0" wp14:anchorId="389C6948" wp14:editId="63C79F98">
            <wp:extent cx="5852160" cy="36423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5">
                      <a:extLst>
                        <a:ext uri="{28A0092B-C50C-407E-A947-70E740481C1C}">
                          <a14:useLocalDpi xmlns:a14="http://schemas.microsoft.com/office/drawing/2010/main" val="0"/>
                        </a:ext>
                      </a:extLst>
                    </a:blip>
                    <a:stretch>
                      <a:fillRect/>
                    </a:stretch>
                  </pic:blipFill>
                  <pic:spPr>
                    <a:xfrm>
                      <a:off x="0" y="0"/>
                      <a:ext cx="5858038" cy="3646018"/>
                    </a:xfrm>
                    <a:prstGeom prst="rect">
                      <a:avLst/>
                    </a:prstGeom>
                  </pic:spPr>
                </pic:pic>
              </a:graphicData>
            </a:graphic>
          </wp:inline>
        </w:drawing>
      </w:r>
    </w:p>
    <w:p w14:paraId="685AA4F6" w14:textId="545C0B50" w:rsidR="00FC46E6" w:rsidRDefault="00870EAD" w:rsidP="00BE5867">
      <w:pPr>
        <w:pStyle w:val="a5"/>
        <w:spacing w:after="200"/>
      </w:pPr>
      <w:bookmarkStart w:id="39" w:name="_Ref35255465"/>
      <w:r>
        <w:t>Рис.</w:t>
      </w:r>
      <w:r w:rsidR="00C20BE0">
        <w:t xml:space="preserve"> </w:t>
      </w:r>
      <w:bookmarkEnd w:id="39"/>
      <w:r w:rsidR="000E005E">
        <w:t>3.9.</w:t>
      </w:r>
      <w:r w:rsidR="00C20BE0">
        <w:t xml:space="preserve"> </w:t>
      </w:r>
      <w:r w:rsidR="00C20BE0">
        <w:rPr>
          <w:lang w:val="en-US"/>
        </w:rPr>
        <w:t>DFD</w:t>
      </w:r>
      <w:r w:rsidR="00C20BE0" w:rsidRPr="00C20BE0">
        <w:t xml:space="preserve"> </w:t>
      </w:r>
      <w:r w:rsidR="00C20BE0">
        <w:t>декомпозиция процесса построения документа</w:t>
      </w:r>
    </w:p>
    <w:p w14:paraId="665DBA3E" w14:textId="10C666D0" w:rsidR="00886F1C" w:rsidRPr="00886F1C" w:rsidRDefault="000E005E" w:rsidP="00D149A3">
      <w:pPr>
        <w:pStyle w:val="a1"/>
        <w:rPr>
          <w:lang w:bidi="ru-RU"/>
        </w:rPr>
      </w:pPr>
      <w:r>
        <w:rPr>
          <w:lang w:bidi="ru-RU"/>
        </w:rPr>
        <w:lastRenderedPageBreak/>
        <w:t>Рисунок 3.10</w:t>
      </w:r>
      <w:r w:rsidR="00886F1C">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w:t>
      </w:r>
      <w:r w:rsidR="00284222">
        <w:rPr>
          <w:lang w:bidi="ru-RU"/>
        </w:rPr>
        <w:t>е</w:t>
      </w:r>
      <w:r w:rsidR="00886F1C">
        <w:rPr>
          <w:lang w:bidi="ru-RU"/>
        </w:rPr>
        <w:t xml:space="preserve">м анализа его </w:t>
      </w:r>
      <w:proofErr w:type="spellStart"/>
      <w:r w:rsidR="00886F1C">
        <w:rPr>
          <w:lang w:bidi="ru-RU"/>
        </w:rPr>
        <w:t>шаблонизатором</w:t>
      </w:r>
      <w:proofErr w:type="spellEnd"/>
      <w:r w:rsidR="00886F1C">
        <w:rPr>
          <w:lang w:bidi="ru-RU"/>
        </w:rPr>
        <w:t>.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w:t>
      </w:r>
      <w:r w:rsidR="00284222">
        <w:rPr>
          <w:lang w:bidi="ru-RU"/>
        </w:rPr>
        <w:t>е</w:t>
      </w:r>
      <w:r w:rsidR="00886F1C">
        <w:rPr>
          <w:lang w:bidi="ru-RU"/>
        </w:rPr>
        <w:t>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rPr>
        <w:drawing>
          <wp:inline distT="0" distB="0" distL="0" distR="0" wp14:anchorId="078BC18F" wp14:editId="0836A6A3">
            <wp:extent cx="5354726" cy="3745110"/>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6">
                      <a:extLst>
                        <a:ext uri="{28A0092B-C50C-407E-A947-70E740481C1C}">
                          <a14:useLocalDpi xmlns:a14="http://schemas.microsoft.com/office/drawing/2010/main" val="0"/>
                        </a:ext>
                      </a:extLst>
                    </a:blip>
                    <a:stretch>
                      <a:fillRect/>
                    </a:stretch>
                  </pic:blipFill>
                  <pic:spPr>
                    <a:xfrm>
                      <a:off x="0" y="0"/>
                      <a:ext cx="5367513" cy="3754053"/>
                    </a:xfrm>
                    <a:prstGeom prst="rect">
                      <a:avLst/>
                    </a:prstGeom>
                  </pic:spPr>
                </pic:pic>
              </a:graphicData>
            </a:graphic>
          </wp:inline>
        </w:drawing>
      </w:r>
    </w:p>
    <w:p w14:paraId="0E74AFFB" w14:textId="2955E9BB" w:rsidR="00FC46E6" w:rsidRDefault="00870EAD" w:rsidP="00E60BF6">
      <w:pPr>
        <w:pStyle w:val="a5"/>
        <w:spacing w:after="200"/>
      </w:pPr>
      <w:bookmarkStart w:id="40" w:name="_Ref35255877"/>
      <w:r>
        <w:t xml:space="preserve">Рис. </w:t>
      </w:r>
      <w:bookmarkEnd w:id="40"/>
      <w:r w:rsidR="000E005E">
        <w:t>3.10.</w:t>
      </w:r>
      <w:r w:rsidR="00C20BE0">
        <w:t xml:space="preserve"> </w:t>
      </w:r>
      <w:r w:rsidR="00C20BE0">
        <w:rPr>
          <w:lang w:val="en-US"/>
        </w:rPr>
        <w:t>DFD</w:t>
      </w:r>
      <w:r w:rsidR="00C20BE0" w:rsidRPr="00C20BE0">
        <w:t xml:space="preserve"> </w:t>
      </w:r>
      <w:r w:rsidR="00C20BE0">
        <w:t>декомпозиция процесса создания или обновления шаблона</w:t>
      </w:r>
    </w:p>
    <w:p w14:paraId="114AE4BA" w14:textId="5C6FBE27" w:rsidR="006B783E" w:rsidRPr="006B783E" w:rsidRDefault="006B783E" w:rsidP="00D149A3">
      <w:pPr>
        <w:pStyle w:val="a1"/>
        <w:rPr>
          <w:lang w:bidi="ru-RU"/>
        </w:rPr>
      </w:pPr>
      <w:r>
        <w:rPr>
          <w:lang w:bidi="ru-RU"/>
        </w:rPr>
        <w:lastRenderedPageBreak/>
        <w:t xml:space="preserve">На </w:t>
      </w:r>
      <w:r w:rsidR="000E005E">
        <w:rPr>
          <w:lang w:bidi="ru-RU"/>
        </w:rPr>
        <w:t xml:space="preserve">рисунке 3.11 </w:t>
      </w:r>
      <w:r>
        <w:rPr>
          <w:lang w:bidi="ru-RU"/>
        </w:rPr>
        <w:t xml:space="preserve">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77B3B8C1" w:rsidR="00FC46E6" w:rsidRPr="00C20BE0" w:rsidRDefault="00870EAD" w:rsidP="00E60BF6">
      <w:pPr>
        <w:pStyle w:val="a5"/>
        <w:spacing w:after="200"/>
      </w:pPr>
      <w:bookmarkStart w:id="41" w:name="_Ref35256395"/>
      <w:r>
        <w:t>Рис.</w:t>
      </w:r>
      <w:r w:rsidR="00C20BE0">
        <w:t xml:space="preserve"> </w:t>
      </w:r>
      <w:r w:rsidR="000E005E">
        <w:t>3.11</w:t>
      </w:r>
      <w:r w:rsidR="00B62552">
        <w:t>.</w:t>
      </w:r>
      <w:bookmarkEnd w:id="41"/>
      <w:r w:rsidR="00C20BE0">
        <w:t xml:space="preserve"> </w:t>
      </w:r>
      <w:r w:rsidR="00C20BE0">
        <w:rPr>
          <w:lang w:val="en-US"/>
        </w:rPr>
        <w:t>DFD</w:t>
      </w:r>
      <w:r w:rsidR="00C20BE0" w:rsidRPr="00C20BE0">
        <w:t xml:space="preserve"> </w:t>
      </w:r>
      <w:r w:rsidR="00C20BE0">
        <w:t>декомпозиция проверки веб-шаблона</w:t>
      </w:r>
    </w:p>
    <w:p w14:paraId="5D4DADD4" w14:textId="571C3DDF" w:rsidR="00DF3E26" w:rsidRDefault="00DF3E26" w:rsidP="00545296">
      <w:pPr>
        <w:pStyle w:val="2"/>
      </w:pPr>
      <w:bookmarkStart w:id="42" w:name="_Toc42193698"/>
      <w:r>
        <w:t>Выбор инструментов</w:t>
      </w:r>
      <w:bookmarkEnd w:id="42"/>
    </w:p>
    <w:p w14:paraId="717E8886" w14:textId="062891E5" w:rsidR="006B783E" w:rsidRDefault="00DA0115" w:rsidP="00D149A3">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w:t>
      </w:r>
      <w:r w:rsidR="00284222">
        <w:t>е</w:t>
      </w:r>
      <w:r w:rsidR="00597055">
        <w:t xml:space="preserve">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w:t>
      </w:r>
      <w:proofErr w:type="spellStart"/>
      <w:r w:rsidR="00597055">
        <w:t>шаблонизации</w:t>
      </w:r>
      <w:proofErr w:type="spellEnd"/>
      <w:r w:rsidR="00597055">
        <w:t>. С уч</w:t>
      </w:r>
      <w:r w:rsidR="00284222">
        <w:t>е</w:t>
      </w:r>
      <w:r w:rsidR="00597055">
        <w:t xml:space="preserve">том сказанного разработку можно разделить на два области: разработка </w:t>
      </w:r>
      <w:r w:rsidR="00597055">
        <w:lastRenderedPageBreak/>
        <w:t xml:space="preserve">серверной части или </w:t>
      </w:r>
      <w:proofErr w:type="spellStart"/>
      <w:r w:rsidR="00597055">
        <w:t>бэкенд</w:t>
      </w:r>
      <w:proofErr w:type="spellEnd"/>
      <w:r w:rsidR="00597055">
        <w:t xml:space="preserve"> составляющей и разработка графического пользовательского интерфейса или </w:t>
      </w:r>
      <w:proofErr w:type="spellStart"/>
      <w:r w:rsidR="00597055">
        <w:t>фронтенд</w:t>
      </w:r>
      <w:proofErr w:type="spellEnd"/>
      <w:r w:rsidR="00597055">
        <w:t xml:space="preserve"> составляющей.</w:t>
      </w:r>
    </w:p>
    <w:p w14:paraId="10EA27D9" w14:textId="3B548F72" w:rsidR="00597055" w:rsidRDefault="00597055" w:rsidP="00D149A3">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027C3740"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rsidR="00C50379">
        <w:t>запросов;</w:t>
      </w:r>
    </w:p>
    <w:p w14:paraId="695A72D5" w14:textId="38E9ADC8" w:rsidR="009D7443" w:rsidRDefault="009D7443" w:rsidP="000007CF">
      <w:pPr>
        <w:pStyle w:val="af1"/>
        <w:numPr>
          <w:ilvl w:val="0"/>
          <w:numId w:val="22"/>
        </w:numPr>
        <w:tabs>
          <w:tab w:val="left" w:pos="1134"/>
        </w:tabs>
        <w:ind w:left="0" w:firstLine="709"/>
      </w:pPr>
      <w:r>
        <w:t xml:space="preserve">библиотека, предоставляющая многопоточную и асинхронную среду выполнения </w:t>
      </w:r>
      <w:r w:rsidR="00C50379">
        <w:t>для разрабатываемого приложения;</w:t>
      </w:r>
    </w:p>
    <w:p w14:paraId="2B1308BF" w14:textId="34339C7A" w:rsidR="009D7443" w:rsidRDefault="009D7443" w:rsidP="000007CF">
      <w:pPr>
        <w:pStyle w:val="af1"/>
        <w:numPr>
          <w:ilvl w:val="0"/>
          <w:numId w:val="22"/>
        </w:numPr>
        <w:tabs>
          <w:tab w:val="left" w:pos="1134"/>
        </w:tabs>
        <w:ind w:left="0" w:firstLine="709"/>
      </w:pPr>
      <w:r>
        <w:t xml:space="preserve">библиотека </w:t>
      </w:r>
      <w:proofErr w:type="spellStart"/>
      <w:r>
        <w:t>сериализации</w:t>
      </w:r>
      <w:proofErr w:type="spellEnd"/>
      <w:r>
        <w:t xml:space="preserve"> и </w:t>
      </w:r>
      <w:proofErr w:type="spellStart"/>
      <w:r>
        <w:t>десериализации</w:t>
      </w:r>
      <w:proofErr w:type="spellEnd"/>
      <w:r>
        <w:t xml:space="preserve"> структур данных </w:t>
      </w:r>
      <w:proofErr w:type="spellStart"/>
      <w:r>
        <w:t>Rust</w:t>
      </w:r>
      <w:proofErr w:type="spellEnd"/>
      <w:r>
        <w:t xml:space="preserve"> в форматы обмена данными, таких как </w:t>
      </w:r>
      <w:r>
        <w:rPr>
          <w:lang w:val="en-US"/>
        </w:rPr>
        <w:t>JSON</w:t>
      </w:r>
      <w:r w:rsidRPr="009D7443">
        <w:t xml:space="preserve"> </w:t>
      </w:r>
      <w:r>
        <w:t xml:space="preserve">или </w:t>
      </w:r>
      <w:r>
        <w:rPr>
          <w:lang w:val="en-US"/>
        </w:rPr>
        <w:t>XML</w:t>
      </w:r>
      <w:r w:rsidR="00C50379">
        <w:t>;</w:t>
      </w:r>
    </w:p>
    <w:p w14:paraId="283DC576" w14:textId="106F5A28" w:rsidR="009D7443" w:rsidRDefault="009D7443" w:rsidP="000007CF">
      <w:pPr>
        <w:pStyle w:val="af1"/>
        <w:numPr>
          <w:ilvl w:val="0"/>
          <w:numId w:val="22"/>
        </w:numPr>
        <w:tabs>
          <w:tab w:val="left" w:pos="1134"/>
        </w:tabs>
        <w:ind w:left="0" w:firstLine="709"/>
      </w:pPr>
      <w:r>
        <w:t xml:space="preserve">библиотека </w:t>
      </w:r>
      <w:proofErr w:type="spellStart"/>
      <w:r>
        <w:t>шаблонизации</w:t>
      </w:r>
      <w:proofErr w:type="spellEnd"/>
      <w:r>
        <w:t>.</w:t>
      </w:r>
    </w:p>
    <w:p w14:paraId="1AE26715" w14:textId="3772C7AD" w:rsidR="009D7443" w:rsidRDefault="009D7443" w:rsidP="00D149A3">
      <w:pPr>
        <w:pStyle w:val="a1"/>
      </w:pPr>
      <w:r>
        <w:t xml:space="preserve">В качестве обработчика </w:t>
      </w:r>
      <w:r>
        <w:rPr>
          <w:lang w:val="en-US"/>
        </w:rPr>
        <w:t>HTTP</w:t>
      </w:r>
      <w:r w:rsidRPr="009D7443">
        <w:t xml:space="preserve"> </w:t>
      </w:r>
      <w:r>
        <w:t xml:space="preserve">запросов была выбрана библиотека </w:t>
      </w:r>
      <w:proofErr w:type="spellStart"/>
      <w:r>
        <w:rPr>
          <w:lang w:val="en-US"/>
        </w:rPr>
        <w:t>httparse</w:t>
      </w:r>
      <w:proofErr w:type="spellEnd"/>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D149A3">
      <w:pPr>
        <w:pStyle w:val="a1"/>
      </w:pPr>
      <w:r>
        <w:t xml:space="preserve">Для предоставления многопоточной и асинхронной среды выполнения будет использована достаточно зрелая библиотека </w:t>
      </w:r>
      <w:proofErr w:type="spellStart"/>
      <w:r>
        <w:rPr>
          <w:lang w:val="en-US"/>
        </w:rPr>
        <w:t>tokio</w:t>
      </w:r>
      <w:proofErr w:type="spellEnd"/>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D149A3">
      <w:pPr>
        <w:pStyle w:val="a1"/>
      </w:pPr>
      <w:r>
        <w:t xml:space="preserve">Для </w:t>
      </w:r>
      <w:proofErr w:type="spellStart"/>
      <w:r>
        <w:t>сериализации</w:t>
      </w:r>
      <w:proofErr w:type="spellEnd"/>
      <w:r>
        <w:t xml:space="preserve"> и </w:t>
      </w:r>
      <w:proofErr w:type="spellStart"/>
      <w:r>
        <w:t>десериализации</w:t>
      </w:r>
      <w:proofErr w:type="spellEnd"/>
      <w:r>
        <w:t xml:space="preserve"> структур данных </w:t>
      </w:r>
      <w:r>
        <w:rPr>
          <w:lang w:val="en-US"/>
        </w:rPr>
        <w:t>Rust</w:t>
      </w:r>
      <w:r w:rsidRPr="00904458">
        <w:t xml:space="preserve"> </w:t>
      </w:r>
      <w:r>
        <w:t xml:space="preserve">будет использована библиотека </w:t>
      </w:r>
      <w:proofErr w:type="spellStart"/>
      <w:r>
        <w:rPr>
          <w:lang w:val="en-US"/>
        </w:rPr>
        <w:t>serde</w:t>
      </w:r>
      <w:proofErr w:type="spellEnd"/>
      <w:r>
        <w:t>, ввиду наличия хорошей документации, и ориентации на высокие показатели быстродействие.</w:t>
      </w:r>
    </w:p>
    <w:p w14:paraId="479BC8BB" w14:textId="342A768D" w:rsidR="00904458" w:rsidRDefault="00904458" w:rsidP="00D149A3">
      <w:pPr>
        <w:pStyle w:val="a1"/>
      </w:pPr>
      <w:r>
        <w:t xml:space="preserve">Основным компонентом системы веб-шаблонов является </w:t>
      </w:r>
      <w:proofErr w:type="spellStart"/>
      <w:r>
        <w:t>шаблонизатора</w:t>
      </w:r>
      <w:proofErr w:type="spellEnd"/>
      <w:r>
        <w:t xml:space="preserve">, из-за чего необходимо выбрать одновременно быструю и удобную в использовании библиотеку </w:t>
      </w:r>
      <w:proofErr w:type="spellStart"/>
      <w:r>
        <w:t>шаблонизации</w:t>
      </w:r>
      <w:proofErr w:type="spellEnd"/>
      <w:r>
        <w:t xml:space="preserve">. В экосистеме </w:t>
      </w:r>
      <w:r>
        <w:rPr>
          <w:lang w:val="en-US"/>
        </w:rPr>
        <w:t>Rust</w:t>
      </w:r>
      <w:r w:rsidRPr="00904458">
        <w:t xml:space="preserve"> </w:t>
      </w:r>
      <w:r>
        <w:t xml:space="preserve">существует два вида </w:t>
      </w:r>
      <w:proofErr w:type="spellStart"/>
      <w:r>
        <w:t>шаблонизаторов</w:t>
      </w:r>
      <w:proofErr w:type="spellEnd"/>
      <w:r>
        <w:t xml:space="preserve">, те, которые компилируют шаблоны вместе с исполняемым файлом, и те, которые анализируют шаблон во время </w:t>
      </w:r>
      <w:r>
        <w:lastRenderedPageBreak/>
        <w:t>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6C9D2B98" w:rsidR="00904458" w:rsidRDefault="000258D0" w:rsidP="000007CF">
      <w:pPr>
        <w:pStyle w:val="af1"/>
        <w:numPr>
          <w:ilvl w:val="0"/>
          <w:numId w:val="23"/>
        </w:numPr>
        <w:tabs>
          <w:tab w:val="left" w:pos="1134"/>
        </w:tabs>
        <w:ind w:left="0" w:firstLine="709"/>
      </w:pPr>
      <w:r>
        <w:t>В</w:t>
      </w:r>
      <w:r w:rsidR="00904458">
        <w:t>ремя компиляции программы, которое и без того достаточно большое, становится ещ</w:t>
      </w:r>
      <w:r w:rsidR="00284222">
        <w:t>е</w:t>
      </w:r>
      <w:r w:rsidR="00904458">
        <w:t xml:space="preserve"> больше в зав</w:t>
      </w:r>
      <w:r>
        <w:t>исимости от количества шаблонов.</w:t>
      </w:r>
    </w:p>
    <w:p w14:paraId="5C12C6A1" w14:textId="449C5AC1" w:rsidR="00904458" w:rsidRDefault="000258D0" w:rsidP="000007CF">
      <w:pPr>
        <w:pStyle w:val="af1"/>
        <w:numPr>
          <w:ilvl w:val="0"/>
          <w:numId w:val="23"/>
        </w:numPr>
        <w:tabs>
          <w:tab w:val="left" w:pos="1134"/>
        </w:tabs>
        <w:ind w:left="0" w:firstLine="709"/>
      </w:pPr>
      <w:r>
        <w:t>О</w:t>
      </w:r>
      <w:r w:rsidR="00904458">
        <w:t>тсутствует возможность динамического добавления или обновления шаблонов.</w:t>
      </w:r>
    </w:p>
    <w:p w14:paraId="28590B19" w14:textId="29A14805" w:rsidR="00904458" w:rsidRDefault="00E747AE" w:rsidP="00D149A3">
      <w:pPr>
        <w:pStyle w:val="a1"/>
      </w:pPr>
      <w:r>
        <w:t>Так как оба этих недостатка недопустимы в случае разрабатываемой системы, то выбирать прид</w:t>
      </w:r>
      <w:r w:rsidR="00284222">
        <w:t>е</w:t>
      </w:r>
      <w:r>
        <w:t xml:space="preserve">тся из второй группы. Среди таких библиотек, согласно нескольким тестам на производительность, лидирующую позицию занимает библиотека </w:t>
      </w:r>
      <w:proofErr w:type="spellStart"/>
      <w:r>
        <w:rPr>
          <w:lang w:val="en-US"/>
        </w:rPr>
        <w:t>Tera</w:t>
      </w:r>
      <w:proofErr w:type="spellEnd"/>
      <w:r>
        <w:t xml:space="preserve">, которая обладает синтаксисом языка </w:t>
      </w:r>
      <w:proofErr w:type="spellStart"/>
      <w:r>
        <w:t>шаблонизации</w:t>
      </w:r>
      <w:proofErr w:type="spellEnd"/>
      <w:r>
        <w:t xml:space="preserve"> схожую с </w:t>
      </w:r>
      <w:r>
        <w:rPr>
          <w:lang w:val="en-US"/>
        </w:rPr>
        <w:t>Django</w:t>
      </w:r>
      <w:r w:rsidRPr="00E747AE">
        <w:t xml:space="preserve">. </w:t>
      </w:r>
      <w:r>
        <w:t xml:space="preserve">Также </w:t>
      </w:r>
      <w:proofErr w:type="spellStart"/>
      <w:r>
        <w:rPr>
          <w:lang w:val="en-US"/>
        </w:rPr>
        <w:t>Tera</w:t>
      </w:r>
      <w:proofErr w:type="spellEnd"/>
      <w:r w:rsidRPr="00E747AE">
        <w:t xml:space="preserve"> </w:t>
      </w:r>
      <w:r>
        <w:t xml:space="preserve">имеет очень подробную документацию по использованию, как самой библиотеки, так и языка </w:t>
      </w:r>
      <w:proofErr w:type="spellStart"/>
      <w:r>
        <w:t>шаблонизации</w:t>
      </w:r>
      <w:proofErr w:type="spellEnd"/>
      <w:r>
        <w:t>.</w:t>
      </w:r>
    </w:p>
    <w:p w14:paraId="608330C5" w14:textId="49035DC1" w:rsidR="00E747AE" w:rsidRDefault="00E747AE" w:rsidP="00D149A3">
      <w:pPr>
        <w:pStyle w:val="a1"/>
      </w:pPr>
      <w:r>
        <w:t>Для разработки графического пользовательского интерфейса будут использована совокупность технологий веб-разработки HTML/CSS/</w:t>
      </w:r>
      <w:proofErr w:type="spellStart"/>
      <w:r>
        <w:t>JavaScript</w:t>
      </w:r>
      <w:proofErr w:type="spellEnd"/>
      <w:r>
        <w:t>.</w:t>
      </w:r>
      <w:r w:rsidRPr="00E747AE">
        <w:t xml:space="preserve"> Дл</w:t>
      </w:r>
      <w:r>
        <w:t xml:space="preserve">я облегчения разработки также будут применены дополнительные </w:t>
      </w:r>
      <w:proofErr w:type="spellStart"/>
      <w:r>
        <w:t>фреймворки</w:t>
      </w:r>
      <w:proofErr w:type="spellEnd"/>
      <w:r>
        <w:t>, которые основаны на этих технологиях, а именно:</w:t>
      </w:r>
    </w:p>
    <w:p w14:paraId="21307DF2" w14:textId="3D6FD3D5"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proofErr w:type="spellStart"/>
      <w:r>
        <w:t>фреймворк</w:t>
      </w:r>
      <w:proofErr w:type="spellEnd"/>
      <w:r>
        <w:t xml:space="preserve"> для создания веб-интерфейсов</w:t>
      </w:r>
      <w:r w:rsidR="009F44C3">
        <w:t>.</w:t>
      </w:r>
    </w:p>
    <w:p w14:paraId="1BF07686" w14:textId="2F04B7E6" w:rsidR="00904458" w:rsidRDefault="00E747AE" w:rsidP="000007CF">
      <w:pPr>
        <w:pStyle w:val="af1"/>
        <w:numPr>
          <w:ilvl w:val="0"/>
          <w:numId w:val="24"/>
        </w:numPr>
        <w:tabs>
          <w:tab w:val="left" w:pos="1134"/>
        </w:tabs>
        <w:ind w:left="0" w:firstLine="709"/>
      </w:pPr>
      <w:proofErr w:type="spellStart"/>
      <w:r>
        <w:rPr>
          <w:lang w:val="en-US"/>
        </w:rPr>
        <w:t>Vue</w:t>
      </w:r>
      <w:proofErr w:type="spellEnd"/>
      <w:r w:rsidRPr="00E747AE">
        <w:t>.</w:t>
      </w:r>
      <w:proofErr w:type="spellStart"/>
      <w:r>
        <w:rPr>
          <w:lang w:val="en-US"/>
        </w:rPr>
        <w:t>js</w:t>
      </w:r>
      <w:proofErr w:type="spellEnd"/>
      <w:r w:rsidRPr="00E747AE">
        <w:t xml:space="preserve"> </w:t>
      </w:r>
      <w:proofErr w:type="spellStart"/>
      <w:r>
        <w:t>JavaScript</w:t>
      </w:r>
      <w:proofErr w:type="spellEnd"/>
      <w:r>
        <w:t xml:space="preserve"> </w:t>
      </w:r>
      <w:proofErr w:type="spellStart"/>
      <w:r>
        <w:t>фреймворк</w:t>
      </w:r>
      <w:proofErr w:type="spellEnd"/>
      <w:r>
        <w:t xml:space="preserve"> для создания динамичных и асинхронных веб-интерфейсов. </w:t>
      </w:r>
    </w:p>
    <w:p w14:paraId="630FAECC" w14:textId="12A60D9C" w:rsidR="00BA7629" w:rsidRPr="009D7443" w:rsidRDefault="00BA7629" w:rsidP="00D149A3">
      <w:pPr>
        <w:pStyle w:val="a1"/>
      </w:pPr>
      <w:r>
        <w:t>В следующем разделе будет описан процесс разработки веб-сервиса, с использование вышеописанных технологий.</w:t>
      </w:r>
    </w:p>
    <w:p w14:paraId="08127409" w14:textId="66E64E0A" w:rsidR="002C4705" w:rsidRDefault="002C4705" w:rsidP="00545296">
      <w:pPr>
        <w:pStyle w:val="2"/>
      </w:pPr>
      <w:bookmarkStart w:id="43" w:name="_Toc42193699"/>
      <w:r>
        <w:t>Разработка сервиса</w:t>
      </w:r>
      <w:bookmarkEnd w:id="43"/>
    </w:p>
    <w:p w14:paraId="5F2D95B0" w14:textId="3820AE25" w:rsidR="002043FB" w:rsidRDefault="002043FB" w:rsidP="00D149A3">
      <w:pPr>
        <w:pStyle w:val="a1"/>
      </w:pPr>
      <w:r>
        <w:t xml:space="preserve">По причине того, что архитектурно само приложение можно разделить на </w:t>
      </w:r>
      <w:proofErr w:type="spellStart"/>
      <w:r>
        <w:t>бэкенд</w:t>
      </w:r>
      <w:proofErr w:type="spellEnd"/>
      <w:r>
        <w:t xml:space="preserve"> и </w:t>
      </w:r>
      <w:proofErr w:type="spellStart"/>
      <w:r>
        <w:t>фронтенд</w:t>
      </w:r>
      <w:proofErr w:type="spellEnd"/>
      <w:r>
        <w:t xml:space="preserve"> составляющие, то и саму разработку удобно проводить в два отдельных этапа:</w:t>
      </w:r>
    </w:p>
    <w:p w14:paraId="58C59D14" w14:textId="6ECA3C1D" w:rsidR="002043FB" w:rsidRDefault="000258D0" w:rsidP="000007CF">
      <w:pPr>
        <w:pStyle w:val="af1"/>
        <w:numPr>
          <w:ilvl w:val="0"/>
          <w:numId w:val="25"/>
        </w:numPr>
        <w:tabs>
          <w:tab w:val="left" w:pos="1134"/>
        </w:tabs>
        <w:ind w:left="0" w:firstLine="709"/>
      </w:pPr>
      <w:r>
        <w:t>Р</w:t>
      </w:r>
      <w:r w:rsidR="002043FB">
        <w:t xml:space="preserve">азработка </w:t>
      </w:r>
      <w:r>
        <w:t>серверной части (</w:t>
      </w:r>
      <w:proofErr w:type="spellStart"/>
      <w:r>
        <w:t>бэкенда</w:t>
      </w:r>
      <w:proofErr w:type="spellEnd"/>
      <w:r>
        <w:t>).</w:t>
      </w:r>
    </w:p>
    <w:p w14:paraId="6FE1615E" w14:textId="6A6E0805" w:rsidR="002043FB" w:rsidRDefault="000258D0" w:rsidP="000007CF">
      <w:pPr>
        <w:pStyle w:val="af1"/>
        <w:numPr>
          <w:ilvl w:val="0"/>
          <w:numId w:val="25"/>
        </w:numPr>
        <w:tabs>
          <w:tab w:val="left" w:pos="1134"/>
        </w:tabs>
        <w:ind w:left="0" w:firstLine="709"/>
      </w:pPr>
      <w:r>
        <w:lastRenderedPageBreak/>
        <w:t>Р</w:t>
      </w:r>
      <w:r w:rsidR="002043FB">
        <w:t>азработка графического интерфейса пользователя (</w:t>
      </w:r>
      <w:proofErr w:type="spellStart"/>
      <w:r w:rsidR="002043FB">
        <w:t>фронтенда</w:t>
      </w:r>
      <w:proofErr w:type="spellEnd"/>
      <w:r w:rsidR="002043FB">
        <w:t>).</w:t>
      </w:r>
    </w:p>
    <w:p w14:paraId="742D1B90" w14:textId="78A68B75" w:rsidR="002043FB" w:rsidRDefault="002043FB" w:rsidP="00D149A3">
      <w:pPr>
        <w:pStyle w:val="a1"/>
      </w:pPr>
      <w:r>
        <w:t>Работу над созданием серверной части можно подразбить на отдельные подзадачи:</w:t>
      </w:r>
    </w:p>
    <w:p w14:paraId="501BD4EE" w14:textId="7CF6B1D7" w:rsidR="000258D0" w:rsidRDefault="004B4268" w:rsidP="009F44C3">
      <w:pPr>
        <w:pStyle w:val="af1"/>
        <w:numPr>
          <w:ilvl w:val="0"/>
          <w:numId w:val="15"/>
        </w:numPr>
        <w:tabs>
          <w:tab w:val="left" w:pos="1134"/>
        </w:tabs>
        <w:ind w:left="0" w:firstLine="709"/>
      </w:pPr>
      <w:r>
        <w:t>Р</w:t>
      </w:r>
      <w:r w:rsidR="00EE7FA6">
        <w:t>азработка</w:t>
      </w:r>
      <w:r w:rsidR="000258D0">
        <w:t xml:space="preserve"> модуля </w:t>
      </w:r>
      <w:proofErr w:type="spellStart"/>
      <w:r w:rsidR="000258D0">
        <w:t>шаблонизаци</w:t>
      </w:r>
      <w:r>
        <w:t>и</w:t>
      </w:r>
      <w:proofErr w:type="spellEnd"/>
      <w:r>
        <w:t>, будет являться ядром сервиса.</w:t>
      </w:r>
    </w:p>
    <w:p w14:paraId="56C493C3" w14:textId="05A506CA" w:rsidR="000258D0" w:rsidRDefault="004B4268" w:rsidP="009F44C3">
      <w:pPr>
        <w:pStyle w:val="af1"/>
        <w:numPr>
          <w:ilvl w:val="0"/>
          <w:numId w:val="15"/>
        </w:numPr>
        <w:tabs>
          <w:tab w:val="left" w:pos="1134"/>
        </w:tabs>
        <w:ind w:left="0" w:firstLine="709"/>
      </w:pPr>
      <w:r>
        <w:t>Р</w:t>
      </w:r>
      <w:r w:rsidR="00EE7FA6">
        <w:t>азработка</w:t>
      </w:r>
      <w:r w:rsidR="000258D0">
        <w:t xml:space="preserve"> общего интерфейса обработки оши</w:t>
      </w:r>
      <w:r>
        <w:t>бок, с учет</w:t>
      </w:r>
      <w:r w:rsidR="009F44C3">
        <w:t xml:space="preserve">ом </w:t>
      </w:r>
      <w:r>
        <w:t>спецификации REST.</w:t>
      </w:r>
    </w:p>
    <w:p w14:paraId="4E658FDB" w14:textId="309936D5" w:rsidR="000258D0" w:rsidRDefault="004B4268" w:rsidP="009F44C3">
      <w:pPr>
        <w:pStyle w:val="af1"/>
        <w:numPr>
          <w:ilvl w:val="0"/>
          <w:numId w:val="15"/>
        </w:numPr>
        <w:tabs>
          <w:tab w:val="left" w:pos="1134"/>
        </w:tabs>
        <w:ind w:left="0" w:firstLine="709"/>
      </w:pPr>
      <w:r>
        <w:t>Р</w:t>
      </w:r>
      <w:r w:rsidR="00EE7FA6">
        <w:t>азработка</w:t>
      </w:r>
      <w:r w:rsidR="000258D0">
        <w:t xml:space="preserve"> модуля работы с файловой системой, а именно реализация базовых возможнос</w:t>
      </w:r>
      <w:r>
        <w:t>тей веб-сервера.</w:t>
      </w:r>
    </w:p>
    <w:p w14:paraId="24126080" w14:textId="29FD0038" w:rsidR="002043FB" w:rsidRDefault="004B4268" w:rsidP="009F44C3">
      <w:pPr>
        <w:pStyle w:val="af1"/>
        <w:numPr>
          <w:ilvl w:val="0"/>
          <w:numId w:val="15"/>
        </w:numPr>
        <w:tabs>
          <w:tab w:val="left" w:pos="1134"/>
        </w:tabs>
        <w:ind w:left="0" w:firstLine="709"/>
      </w:pPr>
      <w:r>
        <w:t>Р</w:t>
      </w:r>
      <w:r w:rsidR="00EE7FA6">
        <w:t>азработка</w:t>
      </w:r>
      <w:r w:rsidR="000258D0">
        <w:t xml:space="preserve"> асинхронной многопоточной среды для работы сервиса.</w:t>
      </w:r>
    </w:p>
    <w:p w14:paraId="6995C938" w14:textId="58C954C8" w:rsidR="002043FB" w:rsidRDefault="002043FB" w:rsidP="00D149A3">
      <w:pPr>
        <w:pStyle w:val="a1"/>
      </w:pPr>
      <w:r>
        <w:t xml:space="preserve">Модуль </w:t>
      </w:r>
      <w:proofErr w:type="spellStart"/>
      <w:r>
        <w:t>шаблонизации</w:t>
      </w:r>
      <w:proofErr w:type="spellEnd"/>
      <w:r>
        <w:t xml:space="preserve"> полностью базируется </w:t>
      </w:r>
      <w:r w:rsidR="00584D01">
        <w:t xml:space="preserve">на библиотеке </w:t>
      </w:r>
      <w:proofErr w:type="spellStart"/>
      <w:r w:rsidR="00584D01">
        <w:rPr>
          <w:lang w:val="en-US"/>
        </w:rPr>
        <w:t>Tera</w:t>
      </w:r>
      <w:proofErr w:type="spellEnd"/>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w:t>
      </w:r>
      <w:proofErr w:type="spellStart"/>
      <w:r w:rsidR="00584D01">
        <w:t>шаблонизатора</w:t>
      </w:r>
      <w:proofErr w:type="spellEnd"/>
      <w:r w:rsidR="00584D01">
        <w:t xml:space="preserve">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proofErr w:type="spellStart"/>
      <w:r w:rsidR="00584D01">
        <w:rPr>
          <w:lang w:val="en-US"/>
        </w:rPr>
        <w:t>RWLock</w:t>
      </w:r>
      <w:proofErr w:type="spellEnd"/>
      <w:r w:rsidR="00584D01">
        <w:t>, е</w:t>
      </w:r>
      <w:r w:rsidR="00284222">
        <w:t>е</w:t>
      </w:r>
      <w:r w:rsidR="00584D01">
        <w:t xml:space="preserve"> отличие от </w:t>
      </w:r>
      <w:proofErr w:type="spellStart"/>
      <w:r w:rsidR="00584D01">
        <w:t>мютексов</w:t>
      </w:r>
      <w:proofErr w:type="spellEnd"/>
      <w:r w:rsidR="00584D01">
        <w:t xml:space="preserve"> состоит в том, что </w:t>
      </w:r>
      <w:proofErr w:type="spellStart"/>
      <w:r w:rsidR="00584D01">
        <w:t>мютексом</w:t>
      </w:r>
      <w:proofErr w:type="spellEnd"/>
      <w:r w:rsidR="00584D01">
        <w:t xml:space="preserve"> одновременно может владеть только один поток исполнения, вне зависимости от того, используется ли он д</w:t>
      </w:r>
      <w:r w:rsidR="00E01639">
        <w:t xml:space="preserve">ля чтения или записи, а </w:t>
      </w:r>
      <w:proofErr w:type="spellStart"/>
      <w:r w:rsidR="00E01639">
        <w:rPr>
          <w:lang w:val="en-US"/>
        </w:rPr>
        <w:t>RWLock</w:t>
      </w:r>
      <w:proofErr w:type="spellEnd"/>
      <w:r w:rsidR="00E01639">
        <w:t>,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w:t>
      </w:r>
      <w:r w:rsidR="003A2A86">
        <w:t xml:space="preserve"> </w:t>
      </w:r>
      <w:r w:rsidR="003A2A86" w:rsidRPr="003A2A86">
        <w:t>[21]</w:t>
      </w:r>
      <w:r w:rsidR="00E01639">
        <w:t xml:space="preserve">. Таким образом в стандартном режиме множество потоков могут одновременно использовать структуру данных </w:t>
      </w:r>
      <w:proofErr w:type="spellStart"/>
      <w:r w:rsidR="00E01639">
        <w:lastRenderedPageBreak/>
        <w:t>шаблонизатора</w:t>
      </w:r>
      <w:proofErr w:type="spellEnd"/>
      <w:r w:rsidR="00E01639">
        <w:t>, которая об</w:t>
      </w:r>
      <w:r w:rsidR="00284222">
        <w:t>е</w:t>
      </w:r>
      <w:r w:rsidR="00E01639">
        <w:t xml:space="preserve">рнута в </w:t>
      </w:r>
      <w:proofErr w:type="spellStart"/>
      <w:r w:rsidR="00E01639">
        <w:rPr>
          <w:lang w:val="en-US"/>
        </w:rPr>
        <w:t>RWLock</w:t>
      </w:r>
      <w:proofErr w:type="spellEnd"/>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D149A3">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7CBF3C4E" w:rsidR="00E01639" w:rsidRDefault="004B4268" w:rsidP="000007CF">
      <w:pPr>
        <w:pStyle w:val="af1"/>
        <w:numPr>
          <w:ilvl w:val="0"/>
          <w:numId w:val="26"/>
        </w:numPr>
        <w:tabs>
          <w:tab w:val="left" w:pos="1134"/>
        </w:tabs>
        <w:ind w:left="0" w:firstLine="709"/>
      </w:pPr>
      <w:r>
        <w:t>О</w:t>
      </w:r>
      <w:r w:rsidR="00D26FAE">
        <w:t>шибка чт</w:t>
      </w:r>
      <w:r w:rsidR="009F44C3">
        <w:t>ения из файла или записи в файл.</w:t>
      </w:r>
    </w:p>
    <w:p w14:paraId="461F68E9" w14:textId="7B996A53" w:rsidR="00D26FAE" w:rsidRDefault="004B4268" w:rsidP="000007CF">
      <w:pPr>
        <w:pStyle w:val="af1"/>
        <w:numPr>
          <w:ilvl w:val="0"/>
          <w:numId w:val="26"/>
        </w:numPr>
        <w:tabs>
          <w:tab w:val="left" w:pos="1134"/>
        </w:tabs>
        <w:ind w:left="0" w:firstLine="709"/>
      </w:pPr>
      <w:r>
        <w:t>О</w:t>
      </w:r>
      <w:r w:rsidR="00D26FAE">
        <w:t>шиб</w:t>
      </w:r>
      <w:r w:rsidR="009F44C3">
        <w:t>ка получения запроса от клиента.</w:t>
      </w:r>
    </w:p>
    <w:p w14:paraId="437A5B16" w14:textId="79A2828A" w:rsidR="00D26FAE" w:rsidRDefault="004B4268" w:rsidP="000007CF">
      <w:pPr>
        <w:pStyle w:val="af1"/>
        <w:numPr>
          <w:ilvl w:val="0"/>
          <w:numId w:val="26"/>
        </w:numPr>
        <w:tabs>
          <w:tab w:val="left" w:pos="1134"/>
        </w:tabs>
        <w:ind w:left="0" w:firstLine="709"/>
      </w:pPr>
      <w:r>
        <w:t>О</w:t>
      </w:r>
      <w:r w:rsidR="00D26FAE">
        <w:t xml:space="preserve">шибка </w:t>
      </w:r>
      <w:proofErr w:type="spellStart"/>
      <w:r w:rsidR="00D26FAE">
        <w:t>ва</w:t>
      </w:r>
      <w:r w:rsidR="009F44C3">
        <w:t>лидации</w:t>
      </w:r>
      <w:proofErr w:type="spellEnd"/>
      <w:r w:rsidR="009F44C3">
        <w:t xml:space="preserve"> данных для </w:t>
      </w:r>
      <w:proofErr w:type="spellStart"/>
      <w:r w:rsidR="009F44C3">
        <w:t>шаблонизации</w:t>
      </w:r>
      <w:proofErr w:type="spellEnd"/>
      <w:r w:rsidR="009F44C3">
        <w:t>.</w:t>
      </w:r>
    </w:p>
    <w:p w14:paraId="32B0F11F" w14:textId="20DB7E0D" w:rsidR="00D26FAE" w:rsidRDefault="004B4268" w:rsidP="000007CF">
      <w:pPr>
        <w:pStyle w:val="af1"/>
        <w:numPr>
          <w:ilvl w:val="0"/>
          <w:numId w:val="26"/>
        </w:numPr>
        <w:tabs>
          <w:tab w:val="left" w:pos="1134"/>
        </w:tabs>
        <w:ind w:left="0" w:firstLine="709"/>
      </w:pPr>
      <w:r>
        <w:t>О</w:t>
      </w:r>
      <w:r w:rsidR="00D26FAE">
        <w:t>шибка проверки шаблона на корректность.</w:t>
      </w:r>
    </w:p>
    <w:p w14:paraId="36D8A8E6" w14:textId="700708BD" w:rsidR="00D26FAE" w:rsidRDefault="00D26FAE" w:rsidP="00D149A3">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сделано это вс</w:t>
      </w:r>
      <w:r w:rsidR="00284222">
        <w:t>е</w:t>
      </w:r>
      <w:r w:rsidR="00EB4856">
        <w:t xml:space="preserve"> опять-таки для повышения производительности</w:t>
      </w:r>
      <w:r w:rsidR="003A2A86" w:rsidRPr="003A2A86">
        <w:t xml:space="preserve"> [11]</w:t>
      </w:r>
      <w:r w:rsidR="00EB4856">
        <w:t xml:space="preserve">.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w:t>
      </w:r>
      <w:r w:rsidR="00284222">
        <w:t>е</w:t>
      </w:r>
      <w:r w:rsidR="001105B0">
        <w:t>, и так далее до обработчика ошибок, который извлеч</w:t>
      </w:r>
      <w:r w:rsidR="00284222">
        <w:t>е</w:t>
      </w:r>
      <w:r w:rsidR="001105B0">
        <w:t xml:space="preserve">т необходимую </w:t>
      </w:r>
      <w:r w:rsidR="001105B0">
        <w:lastRenderedPageBreak/>
        <w:t>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D149A3">
      <w:pPr>
        <w:pStyle w:val="a1"/>
      </w:pPr>
      <w:r>
        <w:t>Возможность работать с файловой системой необходима для:</w:t>
      </w:r>
    </w:p>
    <w:p w14:paraId="7C263689" w14:textId="476F1E68" w:rsidR="000C0A08" w:rsidRDefault="004B4268" w:rsidP="000007CF">
      <w:pPr>
        <w:pStyle w:val="af1"/>
        <w:numPr>
          <w:ilvl w:val="0"/>
          <w:numId w:val="27"/>
        </w:numPr>
        <w:tabs>
          <w:tab w:val="left" w:pos="1134"/>
        </w:tabs>
        <w:ind w:left="0" w:firstLine="709"/>
      </w:pPr>
      <w:r>
        <w:t>В</w:t>
      </w:r>
      <w:r w:rsidR="000C0A08">
        <w:t>озможность считыв</w:t>
      </w:r>
      <w:r>
        <w:t>ать и записывать файлы шаблонов.</w:t>
      </w:r>
    </w:p>
    <w:p w14:paraId="148E5DED" w14:textId="67CD6DA9" w:rsidR="000C0A08" w:rsidRDefault="004B4268" w:rsidP="000007CF">
      <w:pPr>
        <w:pStyle w:val="af1"/>
        <w:numPr>
          <w:ilvl w:val="0"/>
          <w:numId w:val="27"/>
        </w:numPr>
        <w:tabs>
          <w:tab w:val="left" w:pos="1134"/>
        </w:tabs>
        <w:ind w:left="0" w:firstLine="709"/>
      </w:pPr>
      <w:r>
        <w:t>В</w:t>
      </w:r>
      <w:r w:rsidR="000C0A08">
        <w:t>озможность обслуживать запросы на получение статических файлов пользовательского интерфейса.</w:t>
      </w:r>
    </w:p>
    <w:p w14:paraId="77F74C65" w14:textId="0DFDAEF6" w:rsidR="000C0A08" w:rsidRDefault="00B77DD7" w:rsidP="00D149A3">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35E48ED6" w:rsidR="00BE6C7D" w:rsidRDefault="00BE6C7D" w:rsidP="00D149A3">
      <w:pPr>
        <w:pStyle w:val="a1"/>
      </w:pPr>
      <w:r>
        <w:t>Для создания асинхронной</w:t>
      </w:r>
      <w:r w:rsidR="0060549F">
        <w:t xml:space="preserve"> среды</w:t>
      </w:r>
      <w:r>
        <w:t xml:space="preserve"> выполнения используется библиотека </w:t>
      </w:r>
      <w:proofErr w:type="spellStart"/>
      <w:r>
        <w:rPr>
          <w:lang w:val="en-US"/>
        </w:rPr>
        <w:t>tokio</w:t>
      </w:r>
      <w:proofErr w:type="spellEnd"/>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это значение какого-либо вычисления, которое ещ</w:t>
      </w:r>
      <w:r w:rsidR="00284222">
        <w:t>е</w:t>
      </w:r>
      <w:r w:rsidR="0060549F">
        <w:t xml:space="preserve">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ресурсов</w:t>
      </w:r>
      <w:r w:rsidR="003A2A86" w:rsidRPr="003A2A86">
        <w:t xml:space="preserve"> [15]</w:t>
      </w:r>
      <w:r w:rsidR="0014663F">
        <w:t xml:space="preserve">. </w:t>
      </w:r>
      <w:r w:rsidR="003D2681">
        <w:t xml:space="preserve">Основной механизм работы </w:t>
      </w:r>
      <w:r w:rsidR="003D2681">
        <w:rPr>
          <w:lang w:val="en-US"/>
        </w:rPr>
        <w:t>Future</w:t>
      </w:r>
      <w:r w:rsidR="003D2681" w:rsidRPr="003A2A86">
        <w:t xml:space="preserv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05D6F567" w:rsidR="000B096A" w:rsidRDefault="00C033FC" w:rsidP="000007CF">
      <w:pPr>
        <w:pStyle w:val="af1"/>
        <w:numPr>
          <w:ilvl w:val="0"/>
          <w:numId w:val="28"/>
        </w:numPr>
        <w:tabs>
          <w:tab w:val="left" w:pos="1134"/>
        </w:tabs>
        <w:ind w:left="0" w:firstLine="709"/>
      </w:pPr>
      <w:r>
        <w:lastRenderedPageBreak/>
        <w:t>Описание этого вычисления отда</w:t>
      </w:r>
      <w:r w:rsidR="00284222">
        <w:t>е</w:t>
      </w:r>
      <w:r>
        <w:t xml:space="preserve">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будет пытаться выполнить все этапы вычисления поочер</w:t>
      </w:r>
      <w:r w:rsidR="00284222">
        <w:t>е</w:t>
      </w:r>
      <w:r w:rsidR="000B096A">
        <w:t>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w:t>
      </w:r>
      <w:r w:rsidR="00284222">
        <w:t>е</w:t>
      </w:r>
      <w:r w:rsidR="000B096A">
        <w:t xml:space="preserve">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продолжит выполнение сохран</w:t>
      </w:r>
      <w:r w:rsidR="00284222">
        <w:t>е</w:t>
      </w:r>
      <w:r w:rsidR="000B096A">
        <w:t xml:space="preserve">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D149A3">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D149A3">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 xml:space="preserve">ознакомление с документацией по синтаксису языка </w:t>
      </w:r>
      <w:proofErr w:type="spellStart"/>
      <w:r>
        <w:t>шаблонизации</w:t>
      </w:r>
      <w:proofErr w:type="spellEnd"/>
      <w:r>
        <w:t>;</w:t>
      </w:r>
    </w:p>
    <w:p w14:paraId="6159DB98" w14:textId="00DA0A21" w:rsidR="006D75F2" w:rsidRDefault="006D75F2" w:rsidP="000007CF">
      <w:pPr>
        <w:pStyle w:val="af1"/>
        <w:numPr>
          <w:ilvl w:val="0"/>
          <w:numId w:val="29"/>
        </w:numPr>
        <w:tabs>
          <w:tab w:val="left" w:pos="1134"/>
        </w:tabs>
        <w:ind w:left="0" w:firstLine="709"/>
      </w:pPr>
      <w:r>
        <w:lastRenderedPageBreak/>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D149A3">
      <w:pPr>
        <w:pStyle w:val="a1"/>
      </w:pPr>
      <w:r>
        <w:t xml:space="preserve">Основная часть разработки интерфейса будет производится с использованием </w:t>
      </w:r>
      <w:r>
        <w:rPr>
          <w:lang w:val="en-US"/>
        </w:rPr>
        <w:t>JavaScript</w:t>
      </w:r>
      <w:r>
        <w:t xml:space="preserve"> </w:t>
      </w:r>
      <w:proofErr w:type="spellStart"/>
      <w:r>
        <w:t>фреймворка</w:t>
      </w:r>
      <w:proofErr w:type="spellEnd"/>
      <w:r>
        <w:t xml:space="preserve"> </w:t>
      </w:r>
      <w:proofErr w:type="spellStart"/>
      <w:r>
        <w:rPr>
          <w:lang w:val="en-US"/>
        </w:rPr>
        <w:t>Vue</w:t>
      </w:r>
      <w:proofErr w:type="spellEnd"/>
      <w:r w:rsidRPr="009E35B2">
        <w:t>.</w:t>
      </w:r>
      <w:proofErr w:type="spellStart"/>
      <w:r>
        <w:rPr>
          <w:lang w:val="en-US"/>
        </w:rPr>
        <w:t>js</w:t>
      </w:r>
      <w:proofErr w:type="spellEnd"/>
      <w:r>
        <w:t xml:space="preserve">. Данный </w:t>
      </w:r>
      <w:proofErr w:type="spellStart"/>
      <w:r>
        <w:t>фреймворк</w:t>
      </w:r>
      <w:proofErr w:type="spellEnd"/>
      <w:r>
        <w:t xml:space="preserve">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proofErr w:type="spellStart"/>
      <w:r w:rsidR="004A1CD1">
        <w:rPr>
          <w:lang w:val="en-US"/>
        </w:rPr>
        <w:t>Vue</w:t>
      </w:r>
      <w:proofErr w:type="spellEnd"/>
      <w:r w:rsidR="004A1CD1" w:rsidRPr="004A1CD1">
        <w:t>.</w:t>
      </w:r>
      <w:proofErr w:type="spellStart"/>
      <w:r w:rsidR="004A1CD1">
        <w:rPr>
          <w:lang w:val="en-US"/>
        </w:rPr>
        <w:t>js</w:t>
      </w:r>
      <w:proofErr w:type="spellEnd"/>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w:t>
      </w:r>
      <w:proofErr w:type="spellStart"/>
      <w:r w:rsidR="00E87646">
        <w:t>html</w:t>
      </w:r>
      <w:proofErr w:type="spellEnd"/>
      <w:r w:rsidR="00E87646">
        <w:t xml:space="preserve">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proofErr w:type="spellStart"/>
      <w:r w:rsidR="00E87646">
        <w:rPr>
          <w:lang w:val="en-US"/>
        </w:rPr>
        <w:t>Vue</w:t>
      </w:r>
      <w:proofErr w:type="spellEnd"/>
      <w:r w:rsidR="00E87646" w:rsidRPr="00E87646">
        <w:t>.</w:t>
      </w:r>
      <w:proofErr w:type="spellStart"/>
      <w:r w:rsidR="00E87646">
        <w:rPr>
          <w:lang w:val="en-US"/>
        </w:rPr>
        <w:t>js</w:t>
      </w:r>
      <w:proofErr w:type="spellEnd"/>
      <w:r w:rsidR="00E87646" w:rsidRPr="00E87646">
        <w:t>.</w:t>
      </w:r>
    </w:p>
    <w:p w14:paraId="14A895E9" w14:textId="41281A51" w:rsidR="00E87646" w:rsidRPr="00E87646" w:rsidRDefault="00FF327F" w:rsidP="00D149A3">
      <w:pPr>
        <w:pStyle w:val="a1"/>
      </w:pPr>
      <w:r>
        <w:t xml:space="preserve">При обращении к сервису, пользователь попадает на главную страницу, которая изображена на </w:t>
      </w:r>
      <w:r w:rsidR="00435728">
        <w:t>рисунке 3.12</w:t>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rPr>
        <w:lastRenderedPageBreak/>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602DD8C9" w:rsidR="004A1CD1" w:rsidRDefault="00870EAD" w:rsidP="00281D5B">
      <w:pPr>
        <w:pStyle w:val="a5"/>
        <w:spacing w:after="200"/>
      </w:pPr>
      <w:bookmarkStart w:id="44" w:name="_Ref35449323"/>
      <w:r>
        <w:t>Рис.</w:t>
      </w:r>
      <w:r w:rsidR="00FF327F">
        <w:t xml:space="preserve"> </w:t>
      </w:r>
      <w:bookmarkEnd w:id="44"/>
      <w:r w:rsidR="00435728">
        <w:t>3.12.</w:t>
      </w:r>
      <w:r w:rsidR="00FF327F" w:rsidRPr="00FF327F">
        <w:t xml:space="preserve"> </w:t>
      </w:r>
      <w:r w:rsidR="00FF327F">
        <w:t xml:space="preserve">Страница по умолчанию, куда попадает </w:t>
      </w:r>
      <w:r w:rsidR="00526F79">
        <w:t>пользователь</w:t>
      </w:r>
    </w:p>
    <w:p w14:paraId="69794C59" w14:textId="4677DA64" w:rsidR="00526F79" w:rsidRPr="00526F79" w:rsidRDefault="003442FB" w:rsidP="00D149A3">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sidR="00435728">
        <w:rPr>
          <w:lang w:bidi="ru-RU"/>
        </w:rPr>
        <w:t>рисунке 3.13</w:t>
      </w:r>
      <w:r>
        <w:rPr>
          <w:lang w:bidi="ru-RU"/>
        </w:rPr>
        <w:t xml:space="preserve"> изображ</w:t>
      </w:r>
      <w:r w:rsidR="00284222">
        <w:rPr>
          <w:lang w:bidi="ru-RU"/>
        </w:rPr>
        <w:t>е</w:t>
      </w:r>
      <w:r>
        <w:rPr>
          <w:lang w:bidi="ru-RU"/>
        </w:rPr>
        <w:t xml:space="preserve">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данный инструмент поддерживает несколько режимов отображения, таких как дерево, код, или форма, также в нем реализована проверка введ</w:t>
      </w:r>
      <w:r w:rsidR="00284222">
        <w:rPr>
          <w:lang w:bidi="ru-RU"/>
        </w:rPr>
        <w:t>е</w:t>
      </w:r>
      <w:r>
        <w:rPr>
          <w:lang w:bidi="ru-RU"/>
        </w:rPr>
        <w:t xml:space="preserve">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1620BB">
        <w:rPr>
          <w:lang w:bidi="ru-RU"/>
        </w:rPr>
        <w:t>и выбора нужного</w:t>
      </w:r>
      <w:r w:rsidR="003653E5">
        <w:rPr>
          <w:lang w:bidi="ru-RU"/>
        </w:rPr>
        <w:t xml:space="preserve"> шаблона можно запустить генерацию веб-документа.</w:t>
      </w:r>
    </w:p>
    <w:p w14:paraId="657491DC" w14:textId="77777777" w:rsidR="00FF327F" w:rsidRDefault="004A1CD1" w:rsidP="00FF327F">
      <w:pPr>
        <w:keepNext/>
      </w:pPr>
      <w:r>
        <w:rPr>
          <w:noProof/>
        </w:rPr>
        <w:lastRenderedPageBreak/>
        <w:drawing>
          <wp:inline distT="0" distB="0" distL="0" distR="0" wp14:anchorId="0CDDF5DA" wp14:editId="6045576D">
            <wp:extent cx="5972175" cy="3057525"/>
            <wp:effectExtent l="19050" t="19050" r="28575"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57525"/>
                    </a:xfrm>
                    <a:prstGeom prst="rect">
                      <a:avLst/>
                    </a:prstGeom>
                    <a:ln>
                      <a:solidFill>
                        <a:schemeClr val="tx1"/>
                      </a:solidFill>
                    </a:ln>
                  </pic:spPr>
                </pic:pic>
              </a:graphicData>
            </a:graphic>
          </wp:inline>
        </w:drawing>
      </w:r>
    </w:p>
    <w:p w14:paraId="0C33D315" w14:textId="4DE68FF5" w:rsidR="004A1CD1" w:rsidRDefault="00870EAD" w:rsidP="00BF3FF5">
      <w:pPr>
        <w:pStyle w:val="a5"/>
        <w:spacing w:after="200"/>
      </w:pPr>
      <w:bookmarkStart w:id="45" w:name="_Ref35519241"/>
      <w:r>
        <w:t xml:space="preserve">Рис. </w:t>
      </w:r>
      <w:r w:rsidR="00435728">
        <w:t>3.13</w:t>
      </w:r>
      <w:r w:rsidR="00B62552">
        <w:t>.</w:t>
      </w:r>
      <w:bookmarkEnd w:id="45"/>
      <w:r w:rsidR="00FF327F">
        <w:t xml:space="preserve"> Интерфейс ввода данных для построения документа</w:t>
      </w:r>
    </w:p>
    <w:p w14:paraId="07AE2CE8" w14:textId="77777777" w:rsidR="00FF327F" w:rsidRDefault="004A1CD1" w:rsidP="00FF327F">
      <w:pPr>
        <w:keepNext/>
      </w:pPr>
      <w:r>
        <w:rPr>
          <w:noProof/>
        </w:rPr>
        <w:drawing>
          <wp:inline distT="0" distB="0" distL="0" distR="0" wp14:anchorId="2E5C2B70" wp14:editId="130A60A2">
            <wp:extent cx="5972175" cy="28479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847975"/>
                    </a:xfrm>
                    <a:prstGeom prst="rect">
                      <a:avLst/>
                    </a:prstGeom>
                    <a:ln>
                      <a:solidFill>
                        <a:schemeClr val="tx1"/>
                      </a:solidFill>
                    </a:ln>
                  </pic:spPr>
                </pic:pic>
              </a:graphicData>
            </a:graphic>
          </wp:inline>
        </w:drawing>
      </w:r>
    </w:p>
    <w:p w14:paraId="3F4CE23C" w14:textId="0CDE5925" w:rsidR="004A1CD1" w:rsidRDefault="00870EAD" w:rsidP="00BF3FF5">
      <w:pPr>
        <w:pStyle w:val="a5"/>
        <w:spacing w:after="200"/>
      </w:pPr>
      <w:bookmarkStart w:id="46" w:name="_Ref35519941"/>
      <w:r>
        <w:t>Рис.</w:t>
      </w:r>
      <w:bookmarkEnd w:id="46"/>
      <w:r w:rsidR="00435728">
        <w:t xml:space="preserve"> 3.14.</w:t>
      </w:r>
      <w:r w:rsidR="00FF327F">
        <w:t xml:space="preserve"> Сгенерированный документ, поверх интерфейса ввода данных</w:t>
      </w:r>
    </w:p>
    <w:p w14:paraId="4027C6F9" w14:textId="0CB38622" w:rsidR="001620BB" w:rsidRDefault="001620BB" w:rsidP="00D149A3">
      <w:pPr>
        <w:pStyle w:val="a1"/>
        <w:rPr>
          <w:lang w:bidi="ru-RU"/>
        </w:rPr>
      </w:pPr>
      <w:r>
        <w:rPr>
          <w:lang w:bidi="ru-RU"/>
        </w:rPr>
        <w:t xml:space="preserve">На </w:t>
      </w:r>
      <w:r w:rsidR="00435728">
        <w:rPr>
          <w:lang w:bidi="ru-RU"/>
        </w:rPr>
        <w:t>рисунке 3.14</w:t>
      </w:r>
      <w:r>
        <w:rPr>
          <w:lang w:bidi="ru-RU"/>
        </w:rPr>
        <w:t xml:space="preserve"> продемонстрирован сгенерированный документ, который выводится поверх интерфейса ввода данных.</w:t>
      </w:r>
    </w:p>
    <w:p w14:paraId="15B2B4CE" w14:textId="0D36CEA5" w:rsidR="003653E5" w:rsidRPr="003653E5" w:rsidRDefault="003653E5" w:rsidP="00D149A3">
      <w:pPr>
        <w:pStyle w:val="a1"/>
        <w:rPr>
          <w:lang w:bidi="ru-RU"/>
        </w:rPr>
      </w:pPr>
      <w:r>
        <w:rPr>
          <w:lang w:bidi="ru-RU"/>
        </w:rPr>
        <w:lastRenderedPageBreak/>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sidR="00435728">
        <w:rPr>
          <w:lang w:bidi="ru-RU"/>
        </w:rPr>
        <w:t>рис. 3.15</w:t>
      </w:r>
      <w:r>
        <w:rPr>
          <w:lang w:bidi="ru-RU"/>
        </w:rPr>
        <w:t>).</w:t>
      </w:r>
    </w:p>
    <w:p w14:paraId="06A51BDA" w14:textId="77777777" w:rsidR="00FF327F" w:rsidRDefault="004A1CD1" w:rsidP="00FF327F">
      <w:pPr>
        <w:keepNext/>
      </w:pPr>
      <w:r>
        <w:rPr>
          <w:noProof/>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65907A4A" w:rsidR="004A1CD1" w:rsidRDefault="00C17E02" w:rsidP="00957B3C">
      <w:pPr>
        <w:pStyle w:val="a5"/>
        <w:spacing w:after="200"/>
      </w:pPr>
      <w:bookmarkStart w:id="47" w:name="_Ref35520198"/>
      <w:r>
        <w:t>Рис.</w:t>
      </w:r>
      <w:r w:rsidR="00FF327F">
        <w:t xml:space="preserve"> </w:t>
      </w:r>
      <w:bookmarkEnd w:id="47"/>
      <w:r w:rsidR="00435728">
        <w:t>3.15.</w:t>
      </w:r>
      <w:r w:rsidR="00FF327F">
        <w:t xml:space="preserve"> Интерфейс со списком существующих шаблонов, и возможностью их редактирования</w:t>
      </w:r>
    </w:p>
    <w:p w14:paraId="37FA28AF" w14:textId="77777777" w:rsidR="00FF327F" w:rsidRDefault="00FF327F" w:rsidP="00FF327F">
      <w:pPr>
        <w:keepNext/>
      </w:pPr>
      <w:r>
        <w:rPr>
          <w:noProof/>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67293ACE" w:rsidR="00EC0074" w:rsidRDefault="00C17E02" w:rsidP="00957B3C">
      <w:pPr>
        <w:pStyle w:val="a5"/>
        <w:spacing w:after="200"/>
      </w:pPr>
      <w:bookmarkStart w:id="48" w:name="_Ref35520264"/>
      <w:r>
        <w:t xml:space="preserve">Рис. </w:t>
      </w:r>
      <w:bookmarkEnd w:id="48"/>
      <w:r w:rsidR="00435728">
        <w:t>3.16.</w:t>
      </w:r>
      <w:r w:rsidR="00FF327F">
        <w:t xml:space="preserve"> Интерфейс создания нового шаблона</w:t>
      </w:r>
    </w:p>
    <w:p w14:paraId="1C9D65BD" w14:textId="5D98B0A3" w:rsidR="001620BB" w:rsidRDefault="001620BB" w:rsidP="00D149A3">
      <w:pPr>
        <w:pStyle w:val="a1"/>
        <w:rPr>
          <w:lang w:bidi="ru-RU"/>
        </w:rPr>
      </w:pPr>
      <w:r>
        <w:rPr>
          <w:lang w:bidi="ru-RU"/>
        </w:rPr>
        <w:lastRenderedPageBreak/>
        <w:t>В случае если нужно добавить новый шаблон, то необходимо открыть раздел «Новый шаблон», интерфейс которого изображ</w:t>
      </w:r>
      <w:r w:rsidR="00284222">
        <w:rPr>
          <w:lang w:bidi="ru-RU"/>
        </w:rPr>
        <w:t>е</w:t>
      </w:r>
      <w:r>
        <w:rPr>
          <w:lang w:bidi="ru-RU"/>
        </w:rPr>
        <w:t>н на</w:t>
      </w:r>
      <w:r w:rsidR="00435728">
        <w:rPr>
          <w:lang w:bidi="ru-RU"/>
        </w:rPr>
        <w:t xml:space="preserve"> рисунке 3.16</w:t>
      </w:r>
      <w:r>
        <w:rPr>
          <w:lang w:bidi="ru-RU"/>
        </w:rPr>
        <w:t>. Здесь доступен текстовый ввода шаблона, текстовый ввод тестовых данных, название шаблона, название файла шаблона и комментарий к шаблону. Также шаблон, как тестовые данные можно выгрузить из файла.</w:t>
      </w:r>
    </w:p>
    <w:p w14:paraId="5B5B9EDF" w14:textId="5E3D6FF7" w:rsidR="00EC0074" w:rsidRPr="00293D6A" w:rsidRDefault="00DC3C37" w:rsidP="00D149A3">
      <w:pPr>
        <w:pStyle w:val="a1"/>
        <w:rPr>
          <w:lang w:bidi="ru-RU"/>
        </w:rPr>
      </w:pPr>
      <w:r>
        <w:rPr>
          <w:lang w:bidi="ru-RU"/>
        </w:rPr>
        <w:t xml:space="preserve">Для ознакомления с синтаксисом языка </w:t>
      </w:r>
      <w:proofErr w:type="spellStart"/>
      <w:r>
        <w:rPr>
          <w:lang w:bidi="ru-RU"/>
        </w:rPr>
        <w:t>шаблонизации</w:t>
      </w:r>
      <w:proofErr w:type="spellEnd"/>
      <w:r>
        <w:rPr>
          <w:lang w:bidi="ru-RU"/>
        </w:rPr>
        <w:t>, требуется открыть раздел «Синтаксис» (</w:t>
      </w:r>
      <w:r w:rsidR="00435728">
        <w:rPr>
          <w:lang w:bidi="ru-RU"/>
        </w:rPr>
        <w:t>рис. 3.17</w:t>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435728">
        <w:rPr>
          <w:lang w:bidi="ru-RU"/>
        </w:rPr>
        <w:t>рис. 3.18</w:t>
      </w:r>
      <w:r w:rsidR="00B62552" w:rsidRPr="00293D6A">
        <w:rPr>
          <w:lang w:bidi="ru-RU"/>
        </w:rPr>
        <w:t>).</w:t>
      </w:r>
    </w:p>
    <w:p w14:paraId="796ED82B" w14:textId="77777777" w:rsidR="00FF327F" w:rsidRDefault="00FF327F" w:rsidP="00C17E02">
      <w:pPr>
        <w:keepNext/>
        <w:jc w:val="center"/>
      </w:pPr>
      <w:r>
        <w:rPr>
          <w:noProof/>
        </w:rPr>
        <w:drawing>
          <wp:inline distT="0" distB="0" distL="0" distR="0" wp14:anchorId="0D8057CE" wp14:editId="4C5D8A93">
            <wp:extent cx="5822315" cy="1828800"/>
            <wp:effectExtent l="19050" t="19050" r="2603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3">
                      <a:extLst>
                        <a:ext uri="{28A0092B-C50C-407E-A947-70E740481C1C}">
                          <a14:useLocalDpi xmlns:a14="http://schemas.microsoft.com/office/drawing/2010/main" val="0"/>
                        </a:ext>
                      </a:extLst>
                    </a:blip>
                    <a:stretch>
                      <a:fillRect/>
                    </a:stretch>
                  </pic:blipFill>
                  <pic:spPr>
                    <a:xfrm>
                      <a:off x="0" y="0"/>
                      <a:ext cx="5830121" cy="1831252"/>
                    </a:xfrm>
                    <a:prstGeom prst="rect">
                      <a:avLst/>
                    </a:prstGeom>
                    <a:ln>
                      <a:solidFill>
                        <a:schemeClr val="tx1"/>
                      </a:solidFill>
                    </a:ln>
                  </pic:spPr>
                </pic:pic>
              </a:graphicData>
            </a:graphic>
          </wp:inline>
        </w:drawing>
      </w:r>
    </w:p>
    <w:p w14:paraId="7D25AF73" w14:textId="38F427EA" w:rsidR="00DC3C37" w:rsidRDefault="00C17E02" w:rsidP="00957B3C">
      <w:pPr>
        <w:pStyle w:val="a5"/>
        <w:spacing w:after="200"/>
      </w:pPr>
      <w:bookmarkStart w:id="49" w:name="_Ref35520743"/>
      <w:r>
        <w:t>Рис.</w:t>
      </w:r>
      <w:r w:rsidR="00435728">
        <w:t xml:space="preserve"> 3.17</w:t>
      </w:r>
      <w:r w:rsidR="00B62552">
        <w:t>.</w:t>
      </w:r>
      <w:bookmarkEnd w:id="49"/>
      <w:r w:rsidR="00FF327F">
        <w:t xml:space="preserve"> Интерфейс для ознакомления с документацией</w:t>
      </w:r>
    </w:p>
    <w:p w14:paraId="65E9F61E" w14:textId="77777777" w:rsidR="00B62552" w:rsidRDefault="00B62552" w:rsidP="00C17E02">
      <w:pPr>
        <w:keepNext/>
        <w:jc w:val="center"/>
      </w:pPr>
      <w:r>
        <w:rPr>
          <w:noProof/>
        </w:rPr>
        <w:drawing>
          <wp:inline distT="0" distB="0" distL="0" distR="0" wp14:anchorId="28E80045" wp14:editId="3283F9E7">
            <wp:extent cx="5800954" cy="2406015"/>
            <wp:effectExtent l="19050" t="19050" r="28575" b="133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820884" cy="2414281"/>
                    </a:xfrm>
                    <a:prstGeom prst="rect">
                      <a:avLst/>
                    </a:prstGeom>
                    <a:ln>
                      <a:solidFill>
                        <a:schemeClr val="tx1"/>
                      </a:solidFill>
                    </a:ln>
                  </pic:spPr>
                </pic:pic>
              </a:graphicData>
            </a:graphic>
          </wp:inline>
        </w:drawing>
      </w:r>
    </w:p>
    <w:p w14:paraId="4C812CE1" w14:textId="2C205581" w:rsidR="00B62552" w:rsidRPr="001B7EC9" w:rsidRDefault="00B62552" w:rsidP="00957B3C">
      <w:pPr>
        <w:pStyle w:val="a5"/>
        <w:spacing w:after="200"/>
      </w:pPr>
      <w:bookmarkStart w:id="50" w:name="_Ref35622708"/>
      <w:bookmarkStart w:id="51" w:name="_Ref35622692"/>
      <w:r>
        <w:t>Рис.</w:t>
      </w:r>
      <w:bookmarkEnd w:id="50"/>
      <w:r w:rsidR="00435728">
        <w:t xml:space="preserve"> 3.18.</w:t>
      </w:r>
      <w:r>
        <w:t xml:space="preserve"> Документация </w:t>
      </w:r>
      <w:r>
        <w:rPr>
          <w:lang w:val="en-US"/>
        </w:rPr>
        <w:t>API</w:t>
      </w:r>
      <w:bookmarkEnd w:id="51"/>
    </w:p>
    <w:p w14:paraId="321F7FCF" w14:textId="1314AAC1" w:rsidR="00E01639" w:rsidRPr="00E01639" w:rsidRDefault="00DC3C37" w:rsidP="00D149A3">
      <w:pPr>
        <w:pStyle w:val="a1"/>
        <w:rPr>
          <w:lang w:bidi="ru-RU"/>
        </w:rPr>
      </w:pPr>
      <w:r>
        <w:rPr>
          <w:lang w:bidi="ru-RU"/>
        </w:rPr>
        <w:lastRenderedPageBreak/>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w:t>
      </w:r>
      <w:proofErr w:type="spellStart"/>
      <w:r w:rsidR="00EA6EB4">
        <w:rPr>
          <w:lang w:bidi="ru-RU"/>
        </w:rPr>
        <w:t>шаблонизации</w:t>
      </w:r>
      <w:proofErr w:type="spellEnd"/>
      <w:r w:rsidR="00EA6EB4">
        <w:rPr>
          <w:lang w:bidi="ru-RU"/>
        </w:rPr>
        <w:t>.</w:t>
      </w:r>
    </w:p>
    <w:p w14:paraId="46FA44D3" w14:textId="4193FD34" w:rsidR="002C4705" w:rsidRDefault="002C4705" w:rsidP="00545296">
      <w:pPr>
        <w:pStyle w:val="2"/>
      </w:pPr>
      <w:bookmarkStart w:id="52" w:name="_Toc42193700"/>
      <w:r>
        <w:t>Результат разработки, оценка производительности</w:t>
      </w:r>
      <w:bookmarkEnd w:id="52"/>
    </w:p>
    <w:p w14:paraId="15FF6E0E" w14:textId="09086292" w:rsidR="0002611A" w:rsidRDefault="0002611A" w:rsidP="00D149A3">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D149A3">
      <w:pPr>
        <w:pStyle w:val="a1"/>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718CFCEB" w:rsidR="00845C8B" w:rsidRDefault="001F44F5" w:rsidP="000007CF">
      <w:pPr>
        <w:pStyle w:val="af1"/>
        <w:numPr>
          <w:ilvl w:val="0"/>
          <w:numId w:val="30"/>
        </w:numPr>
        <w:tabs>
          <w:tab w:val="left" w:pos="1134"/>
        </w:tabs>
        <w:ind w:left="0" w:firstLine="709"/>
      </w:pPr>
      <w:r>
        <w:t>Д</w:t>
      </w:r>
      <w:r w:rsidR="00845C8B">
        <w:t xml:space="preserve">вухъядерный процессор от </w:t>
      </w:r>
      <w:r w:rsidR="00845C8B">
        <w:rPr>
          <w:lang w:val="en-US"/>
        </w:rPr>
        <w:t>Intel</w:t>
      </w:r>
      <w:r w:rsidR="00845C8B" w:rsidRPr="00845C8B">
        <w:t>, поколения</w:t>
      </w:r>
      <w:r w:rsidR="00845C8B">
        <w:t xml:space="preserve"> </w:t>
      </w:r>
      <w:proofErr w:type="spellStart"/>
      <w:r w:rsidR="00845C8B">
        <w:rPr>
          <w:lang w:val="en-US"/>
        </w:rPr>
        <w:t>Kaby</w:t>
      </w:r>
      <w:proofErr w:type="spellEnd"/>
      <w:r w:rsidR="00845C8B" w:rsidRPr="00845C8B">
        <w:t xml:space="preserve"> </w:t>
      </w:r>
      <w:r w:rsidR="00845C8B">
        <w:rPr>
          <w:lang w:val="en-US"/>
        </w:rPr>
        <w:t>Lake</w:t>
      </w:r>
      <w:r w:rsidR="00845C8B">
        <w:t>, с тактовой</w:t>
      </w:r>
      <w:r w:rsidR="00957B3C">
        <w:t xml:space="preserve"> частотой два гигагерца на ядро.</w:t>
      </w:r>
    </w:p>
    <w:p w14:paraId="1C4714BC" w14:textId="652D767B" w:rsidR="00845C8B" w:rsidRDefault="001F44F5" w:rsidP="000007CF">
      <w:pPr>
        <w:pStyle w:val="af1"/>
        <w:numPr>
          <w:ilvl w:val="0"/>
          <w:numId w:val="30"/>
        </w:numPr>
        <w:tabs>
          <w:tab w:val="left" w:pos="1134"/>
        </w:tabs>
        <w:ind w:left="0" w:firstLine="709"/>
      </w:pPr>
      <w:r>
        <w:t>Д</w:t>
      </w:r>
      <w:r w:rsidR="00957B3C">
        <w:t>ва гигабайте оперативной памяти.</w:t>
      </w:r>
    </w:p>
    <w:p w14:paraId="6C16045B" w14:textId="20D38650" w:rsidR="00845C8B" w:rsidRDefault="001F44F5" w:rsidP="000007CF">
      <w:pPr>
        <w:pStyle w:val="af1"/>
        <w:numPr>
          <w:ilvl w:val="0"/>
          <w:numId w:val="30"/>
        </w:numPr>
        <w:tabs>
          <w:tab w:val="left" w:pos="1134"/>
        </w:tabs>
        <w:ind w:left="0" w:firstLine="709"/>
      </w:pPr>
      <w:r>
        <w:t>Г</w:t>
      </w:r>
      <w:r w:rsidR="00957B3C">
        <w:t>игабитный интернет канал.</w:t>
      </w:r>
    </w:p>
    <w:p w14:paraId="13369B5A" w14:textId="6D5DE357" w:rsidR="00845C8B" w:rsidRPr="00845C8B" w:rsidRDefault="001F44F5" w:rsidP="000007CF">
      <w:pPr>
        <w:pStyle w:val="af1"/>
        <w:numPr>
          <w:ilvl w:val="0"/>
          <w:numId w:val="30"/>
        </w:numPr>
        <w:tabs>
          <w:tab w:val="left" w:pos="1134"/>
        </w:tabs>
        <w:ind w:left="0" w:firstLine="709"/>
      </w:pPr>
      <w:r>
        <w:t>О</w:t>
      </w:r>
      <w:r w:rsidR="00845C8B">
        <w:t xml:space="preserve">перационная система – </w:t>
      </w:r>
      <w:proofErr w:type="spellStart"/>
      <w:r w:rsidR="00845C8B">
        <w:rPr>
          <w:lang w:val="en-US"/>
        </w:rPr>
        <w:t>Debian</w:t>
      </w:r>
      <w:proofErr w:type="spellEnd"/>
      <w:r w:rsidR="00845C8B">
        <w:rPr>
          <w:lang w:val="en-US"/>
        </w:rPr>
        <w:t xml:space="preserve"> Stretch.</w:t>
      </w:r>
    </w:p>
    <w:p w14:paraId="695649D8" w14:textId="1CCFAC22" w:rsidR="00E4404C" w:rsidRPr="00E4404C" w:rsidRDefault="00E4404C" w:rsidP="00D149A3">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использованием до пятидесяти одновременных подключений. Настройки теста </w:t>
      </w:r>
      <w:r>
        <w:lastRenderedPageBreak/>
        <w:t xml:space="preserve">выглядят как изображено на </w:t>
      </w:r>
      <w:r w:rsidR="006925FD">
        <w:t>рисунке 3.19</w:t>
      </w:r>
      <w:r>
        <w:t>, нагрузка начн</w:t>
      </w:r>
      <w:r w:rsidR="00284222">
        <w:t>е</w:t>
      </w:r>
      <w:r>
        <w:t>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w:t>
      </w:r>
      <w:r w:rsidR="00284222">
        <w:t>е</w:t>
      </w:r>
      <w:r w:rsidR="00857757">
        <w:t xml:space="preserve">м таблицы позволяет оценить производительность самого </w:t>
      </w:r>
      <w:proofErr w:type="spellStart"/>
      <w:r w:rsidR="00857757">
        <w:t>шаблонизатора</w:t>
      </w:r>
      <w:proofErr w:type="spellEnd"/>
      <w:r w:rsidR="00857757">
        <w:t xml:space="preserve">. </w:t>
      </w:r>
      <w:r>
        <w:t>Результат теста изображ</w:t>
      </w:r>
      <w:r w:rsidR="00284222">
        <w:t>е</w:t>
      </w:r>
      <w:r>
        <w:t>н в виду графика на</w:t>
      </w:r>
      <w:r w:rsidR="006925FD">
        <w:t xml:space="preserve"> рисунке 3.20</w:t>
      </w:r>
      <w:r>
        <w:t xml:space="preserve">. По графику </w:t>
      </w:r>
      <w:r w:rsidR="00857757">
        <w:t>видно,</w:t>
      </w:r>
      <w:r>
        <w:t xml:space="preserve"> что количество подключений постепенно возрастает, но при этом время ответа веб-сервиса оста</w:t>
      </w:r>
      <w:r w:rsidR="00284222">
        <w:t>е</w:t>
      </w:r>
      <w:r>
        <w:t xml:space="preserve">тся постоянным в пределах </w:t>
      </w:r>
      <w:r w:rsidR="00857757">
        <w:t xml:space="preserve">семидесяти миллисекунд. </w:t>
      </w:r>
    </w:p>
    <w:p w14:paraId="1EF1549E" w14:textId="77777777" w:rsidR="00E4404C" w:rsidRDefault="00E4404C" w:rsidP="001431AA">
      <w:pPr>
        <w:pStyle w:val="a5"/>
        <w:spacing w:after="200"/>
      </w:pPr>
      <w:r>
        <w:rPr>
          <w:noProof/>
          <w:lang w:bidi="ar-SA"/>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1040447E" w:rsidR="00E4404C" w:rsidRPr="00E4404C" w:rsidRDefault="00E4404C" w:rsidP="001431AA">
      <w:pPr>
        <w:pStyle w:val="a5"/>
        <w:spacing w:after="200"/>
      </w:pPr>
      <w:bookmarkStart w:id="53" w:name="_Ref41418203"/>
      <w:bookmarkStart w:id="54" w:name="_Ref41418196"/>
      <w:r>
        <w:t xml:space="preserve">Рис. </w:t>
      </w:r>
      <w:bookmarkEnd w:id="53"/>
      <w:r w:rsidR="00C17E02">
        <w:rPr>
          <w:noProof/>
        </w:rPr>
        <w:t>3.19</w:t>
      </w:r>
      <w:r w:rsidR="002D29DE">
        <w:rPr>
          <w:noProof/>
        </w:rPr>
        <w:t>.</w:t>
      </w:r>
      <w:r>
        <w:t xml:space="preserve"> Тест №1, настройки нагрузки</w:t>
      </w:r>
      <w:bookmarkEnd w:id="54"/>
    </w:p>
    <w:p w14:paraId="1174EA6F" w14:textId="77777777" w:rsidR="0085794A" w:rsidRDefault="0085794A" w:rsidP="0085794A">
      <w:pPr>
        <w:keepNext/>
      </w:pPr>
      <w:r>
        <w:rPr>
          <w:noProof/>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39177A33" w:rsidR="0085794A" w:rsidRDefault="0085794A" w:rsidP="001431AA">
      <w:pPr>
        <w:pStyle w:val="a5"/>
        <w:spacing w:after="200"/>
      </w:pPr>
      <w:bookmarkStart w:id="55" w:name="_Ref35525479"/>
      <w:r>
        <w:t xml:space="preserve">Рис. </w:t>
      </w:r>
      <w:bookmarkEnd w:id="55"/>
      <w:r w:rsidR="00C17E02">
        <w:rPr>
          <w:noProof/>
        </w:rPr>
        <w:t>3.20</w:t>
      </w:r>
      <w:r w:rsidR="002D29DE">
        <w:rPr>
          <w:noProof/>
        </w:rPr>
        <w:t>.</w:t>
      </w:r>
      <w:r w:rsidR="00A86C49">
        <w:t xml:space="preserve"> Т</w:t>
      </w:r>
      <w:r>
        <w:t>ест №1</w:t>
      </w:r>
      <w:r w:rsidR="00A86C49">
        <w:t>, 50 одновременных</w:t>
      </w:r>
      <w:r w:rsidR="00857757">
        <w:t xml:space="preserve"> подключений</w:t>
      </w:r>
    </w:p>
    <w:p w14:paraId="6CE9216A" w14:textId="08F19EEE" w:rsidR="00845C8B" w:rsidRPr="00845C8B" w:rsidRDefault="00845C8B" w:rsidP="00D149A3">
      <w:pPr>
        <w:pStyle w:val="a1"/>
      </w:pPr>
      <w:r>
        <w:t xml:space="preserve">На </w:t>
      </w:r>
      <w:r w:rsidR="004B4162">
        <w:t>рисунке 3.2</w:t>
      </w:r>
      <w:r w:rsidR="004B4162">
        <w:t>1</w:t>
      </w:r>
      <w:r>
        <w:t xml:space="preserve"> и </w:t>
      </w:r>
      <w:r w:rsidR="004B4162">
        <w:t>рисунке 3.2</w:t>
      </w:r>
      <w:r w:rsidR="004B4162">
        <w:t>2</w:t>
      </w:r>
      <w:r>
        <w:t xml:space="preserve">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w:t>
      </w:r>
      <w:r>
        <w:lastRenderedPageBreak/>
        <w:t>одновременных подключениях, разработанный веб-сервис хорошо справляется со своей задачей.</w:t>
      </w:r>
    </w:p>
    <w:p w14:paraId="35BC1048" w14:textId="77777777" w:rsidR="00A86C49" w:rsidRDefault="00A86C49" w:rsidP="00C17E02">
      <w:pPr>
        <w:keepNext/>
        <w:jc w:val="center"/>
      </w:pPr>
      <w:r>
        <w:rPr>
          <w:noProof/>
        </w:rPr>
        <w:drawing>
          <wp:inline distT="0" distB="0" distL="0" distR="0" wp14:anchorId="3215BB73" wp14:editId="5F77768E">
            <wp:extent cx="5069434" cy="2486660"/>
            <wp:effectExtent l="19050" t="19050" r="1714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095498" cy="2499445"/>
                    </a:xfrm>
                    <a:prstGeom prst="rect">
                      <a:avLst/>
                    </a:prstGeom>
                    <a:ln>
                      <a:solidFill>
                        <a:schemeClr val="tx1"/>
                      </a:solidFill>
                    </a:ln>
                  </pic:spPr>
                </pic:pic>
              </a:graphicData>
            </a:graphic>
          </wp:inline>
        </w:drawing>
      </w:r>
    </w:p>
    <w:p w14:paraId="5E985AE8" w14:textId="0045D525" w:rsidR="00A86C49" w:rsidRDefault="00C17E02" w:rsidP="00C21D28">
      <w:pPr>
        <w:pStyle w:val="a5"/>
        <w:spacing w:after="200"/>
      </w:pPr>
      <w:bookmarkStart w:id="56" w:name="_Ref35525859"/>
      <w:r>
        <w:t>Рис.</w:t>
      </w:r>
      <w:r w:rsidR="00A86C49">
        <w:t xml:space="preserve"> </w:t>
      </w:r>
      <w:bookmarkEnd w:id="56"/>
      <w:r>
        <w:rPr>
          <w:noProof/>
        </w:rPr>
        <w:t>3.21.</w:t>
      </w:r>
      <w:r w:rsidR="00A86C49">
        <w:t xml:space="preserve"> Состояние </w:t>
      </w:r>
      <w:r w:rsidR="00A86C49">
        <w:rPr>
          <w:noProof/>
        </w:rPr>
        <w:t>системы</w:t>
      </w:r>
      <w:r w:rsidR="00A86C49">
        <w:t>, тест № 1, начало</w:t>
      </w:r>
    </w:p>
    <w:p w14:paraId="1ED5EC8F" w14:textId="77777777" w:rsidR="00A86C49" w:rsidRDefault="00A86C49" w:rsidP="00C17E02">
      <w:pPr>
        <w:keepNext/>
        <w:jc w:val="center"/>
      </w:pPr>
      <w:r>
        <w:rPr>
          <w:noProof/>
        </w:rPr>
        <w:drawing>
          <wp:inline distT="0" distB="0" distL="0" distR="0" wp14:anchorId="5D2411AD" wp14:editId="25F8EDC7">
            <wp:extent cx="5069434" cy="2647904"/>
            <wp:effectExtent l="19050" t="19050" r="17145" b="196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134869" cy="2682083"/>
                    </a:xfrm>
                    <a:prstGeom prst="rect">
                      <a:avLst/>
                    </a:prstGeom>
                    <a:ln>
                      <a:solidFill>
                        <a:schemeClr val="tx1"/>
                      </a:solidFill>
                    </a:ln>
                  </pic:spPr>
                </pic:pic>
              </a:graphicData>
            </a:graphic>
          </wp:inline>
        </w:drawing>
      </w:r>
    </w:p>
    <w:p w14:paraId="12E9F40F" w14:textId="3D6CA488" w:rsidR="00A86C49" w:rsidRDefault="00C17E02" w:rsidP="00C21D28">
      <w:pPr>
        <w:pStyle w:val="a5"/>
        <w:spacing w:after="200"/>
      </w:pPr>
      <w:bookmarkStart w:id="57" w:name="_Ref35525872"/>
      <w:r>
        <w:t>Рис.</w:t>
      </w:r>
      <w:r w:rsidR="00A86C49">
        <w:t xml:space="preserve"> </w:t>
      </w:r>
      <w:bookmarkEnd w:id="57"/>
      <w:r>
        <w:rPr>
          <w:noProof/>
        </w:rPr>
        <w:t xml:space="preserve">3.22. </w:t>
      </w:r>
      <w:r w:rsidR="00A86C49">
        <w:rPr>
          <w:noProof/>
        </w:rPr>
        <w:t>Состояние</w:t>
      </w:r>
      <w:r w:rsidR="00A86C49">
        <w:t xml:space="preserve"> системы, тест № 1, пиковая нагрузка</w:t>
      </w:r>
    </w:p>
    <w:p w14:paraId="6FA14E55" w14:textId="6FA4812B" w:rsidR="00845C8B" w:rsidRPr="00925914" w:rsidRDefault="00845C8B" w:rsidP="00D149A3">
      <w:pPr>
        <w:pStyle w:val="a1"/>
        <w:rPr>
          <w:lang w:bidi="ru-RU"/>
        </w:rPr>
      </w:pPr>
      <w:r>
        <w:rPr>
          <w:lang w:bidi="ru-RU"/>
        </w:rPr>
        <w:t xml:space="preserve">В связи с ограничением в пятьдесят одновременных подключений, для дальнейшего тестирования использовался другой сервис </w:t>
      </w:r>
      <w:proofErr w:type="spellStart"/>
      <w:r>
        <w:rPr>
          <w:lang w:val="en-US" w:bidi="ru-RU"/>
        </w:rPr>
        <w:t>LoaderIO</w:t>
      </w:r>
      <w:proofErr w:type="spellEnd"/>
      <w:r w:rsidRPr="00845C8B">
        <w:rPr>
          <w:lang w:bidi="ru-RU"/>
        </w:rPr>
        <w:t xml:space="preserve">, </w:t>
      </w:r>
      <w:r>
        <w:rPr>
          <w:lang w:bidi="ru-RU"/>
        </w:rPr>
        <w:t xml:space="preserve">который имеет ограничение по одновременным подключениям равным десяти тысячам. Соответственно второй тест производился с использованием ста новых </w:t>
      </w:r>
      <w:r>
        <w:rPr>
          <w:lang w:bidi="ru-RU"/>
        </w:rPr>
        <w:lastRenderedPageBreak/>
        <w:t>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4B4162">
        <w:t>рисунке 3.2</w:t>
      </w:r>
      <w:r w:rsidR="004B4162">
        <w:t>3</w:t>
      </w:r>
      <w:r w:rsidR="00925914">
        <w:rPr>
          <w:lang w:bidi="ru-RU"/>
        </w:rPr>
        <w:t>.</w:t>
      </w:r>
    </w:p>
    <w:p w14:paraId="444B1FFA" w14:textId="77777777" w:rsidR="00A86C49" w:rsidRDefault="00A86C49" w:rsidP="00A86C49">
      <w:pPr>
        <w:keepNext/>
      </w:pPr>
      <w:r>
        <w:rPr>
          <w:noProof/>
        </w:rPr>
        <w:drawing>
          <wp:inline distT="0" distB="0" distL="0" distR="0" wp14:anchorId="1273FA34" wp14:editId="1C794D17">
            <wp:extent cx="5972175" cy="3295650"/>
            <wp:effectExtent l="19050" t="19050" r="28575"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295650"/>
                    </a:xfrm>
                    <a:prstGeom prst="rect">
                      <a:avLst/>
                    </a:prstGeom>
                    <a:ln>
                      <a:solidFill>
                        <a:schemeClr val="tx1"/>
                      </a:solidFill>
                    </a:ln>
                  </pic:spPr>
                </pic:pic>
              </a:graphicData>
            </a:graphic>
          </wp:inline>
        </w:drawing>
      </w:r>
    </w:p>
    <w:p w14:paraId="55BEF2F3" w14:textId="2553EE47" w:rsidR="00A86C49" w:rsidRDefault="00A86C49" w:rsidP="0017680D">
      <w:pPr>
        <w:pStyle w:val="a5"/>
        <w:spacing w:after="200"/>
      </w:pPr>
      <w:bookmarkStart w:id="58" w:name="_Ref35526927"/>
      <w:r>
        <w:t xml:space="preserve">Рис. </w:t>
      </w:r>
      <w:bookmarkEnd w:id="58"/>
      <w:r w:rsidR="00C17E02">
        <w:rPr>
          <w:noProof/>
        </w:rPr>
        <w:t>3.23</w:t>
      </w:r>
      <w:r w:rsidR="002D29DE">
        <w:rPr>
          <w:noProof/>
        </w:rPr>
        <w:t>.</w:t>
      </w:r>
      <w:r>
        <w:t xml:space="preserve"> Тест №2, 100 одновременных подключений</w:t>
      </w:r>
    </w:p>
    <w:p w14:paraId="52353938" w14:textId="55AA9FCD" w:rsidR="00925914" w:rsidRPr="00925914" w:rsidRDefault="00925914" w:rsidP="00D149A3">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sidR="004B4162">
        <w:t>рисунке 3.2</w:t>
      </w:r>
      <w:r w:rsidR="004B4162">
        <w:t>4</w:t>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1620BB">
      <w:pPr>
        <w:keepNext/>
        <w:jc w:val="center"/>
      </w:pPr>
      <w:r>
        <w:rPr>
          <w:noProof/>
        </w:rPr>
        <w:lastRenderedPageBreak/>
        <w:drawing>
          <wp:inline distT="0" distB="0" distL="0" distR="0" wp14:anchorId="53C8FE54" wp14:editId="54EDE2B4">
            <wp:extent cx="4841570" cy="2487168"/>
            <wp:effectExtent l="19050" t="19050" r="16510" b="279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4866044" cy="2499741"/>
                    </a:xfrm>
                    <a:prstGeom prst="rect">
                      <a:avLst/>
                    </a:prstGeom>
                    <a:ln>
                      <a:solidFill>
                        <a:schemeClr val="tx1"/>
                      </a:solidFill>
                    </a:ln>
                  </pic:spPr>
                </pic:pic>
              </a:graphicData>
            </a:graphic>
          </wp:inline>
        </w:drawing>
      </w:r>
    </w:p>
    <w:p w14:paraId="158D39D9" w14:textId="7130E20B" w:rsidR="00A86C49" w:rsidRDefault="00A86C49" w:rsidP="0017680D">
      <w:pPr>
        <w:pStyle w:val="a5"/>
        <w:spacing w:after="200"/>
      </w:pPr>
      <w:bookmarkStart w:id="59" w:name="_Ref35527051"/>
      <w:r>
        <w:t xml:space="preserve">Рис. </w:t>
      </w:r>
      <w:bookmarkEnd w:id="59"/>
      <w:r w:rsidR="00932281">
        <w:rPr>
          <w:noProof/>
        </w:rPr>
        <w:t>3.24</w:t>
      </w:r>
      <w:r w:rsidR="002D29DE">
        <w:rPr>
          <w:noProof/>
        </w:rPr>
        <w:t>.</w:t>
      </w:r>
      <w:r>
        <w:t xml:space="preserve"> Тест №2, состояние системы, пиковая нагрузка</w:t>
      </w:r>
    </w:p>
    <w:p w14:paraId="1EC6B1EA" w14:textId="050A5874" w:rsidR="005152BF" w:rsidRPr="005152BF" w:rsidRDefault="005152BF" w:rsidP="00D149A3">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sidR="004B4162">
        <w:t>рисунке 3.2</w:t>
      </w:r>
      <w:r w:rsidR="004B4162">
        <w:t>5</w:t>
      </w:r>
      <w:r>
        <w:rPr>
          <w:lang w:bidi="ru-RU"/>
        </w:rPr>
        <w:t xml:space="preserve">. Время ответа сервиса чуть превысило две тысячи миллисекунд, а на нагрузка на систему изображена на </w:t>
      </w:r>
      <w:r w:rsidR="004B4162">
        <w:t>рисунке 3.2</w:t>
      </w:r>
      <w:r w:rsidR="004B4162">
        <w:t xml:space="preserve">6. </w:t>
      </w:r>
      <w:r>
        <w:rPr>
          <w:lang w:bidi="ru-RU"/>
        </w:rPr>
        <w:t>Потребление процессорно</w:t>
      </w:r>
      <w:r w:rsidR="00CD5AB0">
        <w:rPr>
          <w:lang w:bidi="ru-RU"/>
        </w:rPr>
        <w:t>го времени составило чуть более </w:t>
      </w:r>
      <w:r>
        <w:rPr>
          <w:lang w:bidi="ru-RU"/>
        </w:rPr>
        <w:t>50%.</w:t>
      </w:r>
    </w:p>
    <w:p w14:paraId="4945BD65" w14:textId="77777777" w:rsidR="00A86C49" w:rsidRDefault="00A86C49" w:rsidP="001620BB">
      <w:pPr>
        <w:keepNext/>
        <w:jc w:val="center"/>
      </w:pPr>
      <w:r>
        <w:rPr>
          <w:noProof/>
        </w:rPr>
        <w:drawing>
          <wp:inline distT="0" distB="0" distL="0" distR="0" wp14:anchorId="57710BF9" wp14:editId="1DE5FBC9">
            <wp:extent cx="4842464" cy="2977287"/>
            <wp:effectExtent l="19050" t="19050" r="158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4858484" cy="2987136"/>
                    </a:xfrm>
                    <a:prstGeom prst="rect">
                      <a:avLst/>
                    </a:prstGeom>
                    <a:ln>
                      <a:solidFill>
                        <a:schemeClr val="tx1"/>
                      </a:solidFill>
                    </a:ln>
                  </pic:spPr>
                </pic:pic>
              </a:graphicData>
            </a:graphic>
          </wp:inline>
        </w:drawing>
      </w:r>
    </w:p>
    <w:p w14:paraId="3449244D" w14:textId="378ECD64" w:rsidR="00A86C49" w:rsidRDefault="00C17E02" w:rsidP="0017680D">
      <w:pPr>
        <w:pStyle w:val="a5"/>
        <w:spacing w:after="200"/>
      </w:pPr>
      <w:bookmarkStart w:id="60" w:name="_Ref35527231"/>
      <w:r>
        <w:t>Рис.</w:t>
      </w:r>
      <w:r w:rsidR="00A86C49">
        <w:t xml:space="preserve"> </w:t>
      </w:r>
      <w:r w:rsidR="004B4162">
        <w:t>3.2</w:t>
      </w:r>
      <w:r w:rsidR="00CD5AB0">
        <w:t>5</w:t>
      </w:r>
      <w:r w:rsidR="00B62552">
        <w:t>.</w:t>
      </w:r>
      <w:bookmarkEnd w:id="60"/>
      <w:r w:rsidR="00A86C49">
        <w:t xml:space="preserve"> Тест № 3, 200 одновременных подключений</w:t>
      </w:r>
    </w:p>
    <w:p w14:paraId="7326A4BA" w14:textId="77777777" w:rsidR="00A86C49" w:rsidRDefault="00A86C49" w:rsidP="001620BB">
      <w:pPr>
        <w:keepNext/>
        <w:jc w:val="center"/>
      </w:pPr>
      <w:r>
        <w:rPr>
          <w:noProof/>
        </w:rPr>
        <w:lastRenderedPageBreak/>
        <w:drawing>
          <wp:inline distT="0" distB="0" distL="0" distR="0" wp14:anchorId="78F7374E" wp14:editId="56600A66">
            <wp:extent cx="4703445" cy="2435962"/>
            <wp:effectExtent l="19050" t="19050" r="20955" b="215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4708678" cy="2438672"/>
                    </a:xfrm>
                    <a:prstGeom prst="rect">
                      <a:avLst/>
                    </a:prstGeom>
                    <a:ln>
                      <a:solidFill>
                        <a:schemeClr val="tx1"/>
                      </a:solidFill>
                    </a:ln>
                  </pic:spPr>
                </pic:pic>
              </a:graphicData>
            </a:graphic>
          </wp:inline>
        </w:drawing>
      </w:r>
    </w:p>
    <w:p w14:paraId="4B4050E5" w14:textId="416649CD" w:rsidR="00A86C49" w:rsidRDefault="00C17E02" w:rsidP="0017680D">
      <w:pPr>
        <w:pStyle w:val="a5"/>
        <w:spacing w:after="200"/>
      </w:pPr>
      <w:bookmarkStart w:id="61" w:name="_Ref35527304"/>
      <w:r>
        <w:t xml:space="preserve">Рис. </w:t>
      </w:r>
      <w:r w:rsidR="004B4162">
        <w:t>3.2</w:t>
      </w:r>
      <w:r w:rsidR="00CD5AB0">
        <w:t>6</w:t>
      </w:r>
      <w:r w:rsidR="00B62552">
        <w:t>.</w:t>
      </w:r>
      <w:bookmarkEnd w:id="61"/>
      <w:r w:rsidR="00A86C49">
        <w:t xml:space="preserve"> Тест №3, состояние системы, пиковая нагрузка</w:t>
      </w:r>
    </w:p>
    <w:p w14:paraId="2CABBFF7" w14:textId="2CFEFD83" w:rsidR="005152BF" w:rsidRPr="005152BF" w:rsidRDefault="005152BF" w:rsidP="00D149A3">
      <w:pPr>
        <w:pStyle w:val="a1"/>
        <w:rPr>
          <w:lang w:bidi="ru-RU"/>
        </w:rPr>
      </w:pPr>
      <w:r>
        <w:rPr>
          <w:lang w:bidi="ru-RU"/>
        </w:rPr>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w:t>
      </w:r>
      <w:r w:rsidR="00CF1CF2">
        <w:rPr>
          <w:lang w:bidi="ru-RU"/>
        </w:rPr>
        <w:t xml:space="preserve">на </w:t>
      </w:r>
      <w:r w:rsidR="00CF1CF2">
        <w:t>рисунке 3.2</w:t>
      </w:r>
      <w:r w:rsidR="00CF1CF2">
        <w:t>7</w:t>
      </w:r>
      <w:r w:rsidR="003D58CF">
        <w:rPr>
          <w:lang w:bidi="ru-RU"/>
        </w:rPr>
        <w:t xml:space="preserve">, из него видно что время ответа сервиса возросло до </w:t>
      </w:r>
      <w:r w:rsidR="00FF210F">
        <w:rPr>
          <w:lang w:bidi="ru-RU"/>
        </w:rPr>
        <w:t xml:space="preserve">4500 </w:t>
      </w:r>
      <w:r w:rsidR="003D58CF">
        <w:rPr>
          <w:lang w:bidi="ru-RU"/>
        </w:rPr>
        <w:t xml:space="preserve">миллисекунд. </w:t>
      </w:r>
    </w:p>
    <w:p w14:paraId="1DC1147B" w14:textId="77777777" w:rsidR="00A86C49" w:rsidRDefault="00A86C49" w:rsidP="001620BB">
      <w:pPr>
        <w:keepNext/>
        <w:jc w:val="center"/>
      </w:pPr>
      <w:r>
        <w:rPr>
          <w:noProof/>
        </w:rPr>
        <w:drawing>
          <wp:inline distT="0" distB="0" distL="0" distR="0" wp14:anchorId="143E2108" wp14:editId="6AF523EB">
            <wp:extent cx="5434737" cy="3305529"/>
            <wp:effectExtent l="19050" t="19050" r="13970" b="285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462047" cy="3322140"/>
                    </a:xfrm>
                    <a:prstGeom prst="rect">
                      <a:avLst/>
                    </a:prstGeom>
                    <a:ln>
                      <a:solidFill>
                        <a:schemeClr val="tx1"/>
                      </a:solidFill>
                    </a:ln>
                  </pic:spPr>
                </pic:pic>
              </a:graphicData>
            </a:graphic>
          </wp:inline>
        </w:drawing>
      </w:r>
    </w:p>
    <w:p w14:paraId="160240DA" w14:textId="1BCB68B9" w:rsidR="00A86C49" w:rsidRDefault="002D29DE" w:rsidP="0017680D">
      <w:pPr>
        <w:pStyle w:val="a5"/>
        <w:spacing w:after="200"/>
      </w:pPr>
      <w:bookmarkStart w:id="62" w:name="_Ref35528059"/>
      <w:r>
        <w:t>Рис.</w:t>
      </w:r>
      <w:r w:rsidR="00A86C49">
        <w:t xml:space="preserve"> </w:t>
      </w:r>
      <w:r w:rsidR="00CF1CF2">
        <w:t>3.27</w:t>
      </w:r>
      <w:r w:rsidR="00B62552">
        <w:t>.</w:t>
      </w:r>
      <w:bookmarkEnd w:id="62"/>
      <w:r w:rsidR="00A86C49">
        <w:t xml:space="preserve"> Тест № 4, 550 одновременных подключений</w:t>
      </w:r>
    </w:p>
    <w:p w14:paraId="015D27A0" w14:textId="770A92CB" w:rsidR="003D58CF" w:rsidRPr="003D58CF" w:rsidRDefault="003D58CF" w:rsidP="00D149A3">
      <w:pPr>
        <w:pStyle w:val="a1"/>
        <w:rPr>
          <w:lang w:bidi="ru-RU"/>
        </w:rPr>
      </w:pPr>
      <w:r>
        <w:rPr>
          <w:lang w:bidi="ru-RU"/>
        </w:rPr>
        <w:lastRenderedPageBreak/>
        <w:t>Нагрузка на систему также возросла, до 100% процессорного времени, и полной загрузки одного из ядер процессора (</w:t>
      </w:r>
      <w:bookmarkStart w:id="63" w:name="_GoBack"/>
      <w:bookmarkEnd w:id="63"/>
      <w:r w:rsidR="00F96246">
        <w:rPr>
          <w:lang w:bidi="ru-RU"/>
        </w:rPr>
        <w:t>рис. 3.28</w:t>
      </w:r>
      <w:r>
        <w:rPr>
          <w:lang w:bidi="ru-RU"/>
        </w:rPr>
        <w:t>).</w:t>
      </w:r>
    </w:p>
    <w:p w14:paraId="73D41FD1" w14:textId="77777777" w:rsidR="002277B8" w:rsidRDefault="002277B8" w:rsidP="002D29DE">
      <w:pPr>
        <w:keepNext/>
        <w:jc w:val="center"/>
      </w:pPr>
      <w:r>
        <w:rPr>
          <w:noProof/>
        </w:rPr>
        <w:drawing>
          <wp:inline distT="0" distB="0" distL="0" distR="0" wp14:anchorId="1F13DCCF" wp14:editId="00BAA1B9">
            <wp:extent cx="5106009" cy="2603930"/>
            <wp:effectExtent l="19050" t="19050" r="19050" b="2540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130861" cy="2616604"/>
                    </a:xfrm>
                    <a:prstGeom prst="rect">
                      <a:avLst/>
                    </a:prstGeom>
                    <a:ln>
                      <a:solidFill>
                        <a:schemeClr val="tx1"/>
                      </a:solidFill>
                    </a:ln>
                  </pic:spPr>
                </pic:pic>
              </a:graphicData>
            </a:graphic>
          </wp:inline>
        </w:drawing>
      </w:r>
    </w:p>
    <w:p w14:paraId="70417EF3" w14:textId="76A92472" w:rsidR="002277B8" w:rsidRDefault="002D29DE" w:rsidP="00884605">
      <w:pPr>
        <w:pStyle w:val="a5"/>
        <w:spacing w:after="200"/>
      </w:pPr>
      <w:bookmarkStart w:id="64" w:name="_Ref35528309"/>
      <w:r>
        <w:t xml:space="preserve">Рис. </w:t>
      </w:r>
      <w:r w:rsidR="00F96246">
        <w:t>3.28</w:t>
      </w:r>
      <w:r w:rsidR="00B62552">
        <w:t>.</w:t>
      </w:r>
      <w:bookmarkEnd w:id="64"/>
      <w:r w:rsidR="002277B8">
        <w:t xml:space="preserve"> Тест № 4, состояние системы, одно ядро полностью нагружено</w:t>
      </w:r>
    </w:p>
    <w:p w14:paraId="023EE532" w14:textId="0A25793B" w:rsidR="003D58CF" w:rsidRDefault="003D58CF" w:rsidP="00D149A3">
      <w:pPr>
        <w:pStyle w:val="a1"/>
        <w:rPr>
          <w:lang w:bidi="ru-RU"/>
        </w:rPr>
      </w:pPr>
      <w:r>
        <w:rPr>
          <w:lang w:bidi="ru-RU"/>
        </w:rPr>
        <w:t>Последним тестом было увеличение одновременных подключений до семисот. При этом произош</w:t>
      </w:r>
      <w:r w:rsidR="00284222">
        <w:rPr>
          <w:lang w:bidi="ru-RU"/>
        </w:rPr>
        <w:t>е</w:t>
      </w:r>
      <w:r>
        <w:rPr>
          <w:lang w:bidi="ru-RU"/>
        </w:rPr>
        <w:t>л резкий рост времени ответа до более чем двенадцать секунда на запрос (</w:t>
      </w:r>
      <w:r w:rsidR="0079456F">
        <w:rPr>
          <w:lang w:bidi="ru-RU"/>
        </w:rPr>
        <w:t>рис. 3.29</w:t>
      </w:r>
      <w:r>
        <w:rPr>
          <w:lang w:bidi="ru-RU"/>
        </w:rPr>
        <w:t>), и появлением ошибок в ответах</w:t>
      </w:r>
      <w:r w:rsidR="00884605">
        <w:rPr>
          <w:lang w:bidi="ru-RU"/>
        </w:rPr>
        <w:t xml:space="preserve"> (рис. 3.30</w:t>
      </w:r>
      <w:r w:rsidR="002D29DE">
        <w:rPr>
          <w:lang w:bidi="ru-RU"/>
        </w:rPr>
        <w:t>)</w:t>
      </w:r>
      <w:r>
        <w:rPr>
          <w:lang w:bidi="ru-RU"/>
        </w:rPr>
        <w:t xml:space="preserve">, связанных с не способностью сервера обработать такое количество запросов. Загрузка процессора показана на </w:t>
      </w:r>
      <w:r w:rsidR="0079456F">
        <w:t>рисунке 3</w:t>
      </w:r>
      <w:r w:rsidR="0079456F">
        <w:t>.31</w:t>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w:t>
      </w:r>
      <w:r w:rsidR="00284222">
        <w:rPr>
          <w:lang w:bidi="ru-RU"/>
        </w:rPr>
        <w:t>е</w:t>
      </w:r>
      <w:r w:rsidR="008521DD">
        <w:rPr>
          <w:lang w:bidi="ru-RU"/>
        </w:rPr>
        <w:t>т ввиду того что процессор все равно не сможет обработать большее количество запросов.</w:t>
      </w:r>
    </w:p>
    <w:p w14:paraId="73A96C9C" w14:textId="4A73C1E8" w:rsidR="008521DD" w:rsidRPr="003D58CF" w:rsidRDefault="008521DD" w:rsidP="00D149A3">
      <w:pPr>
        <w:pStyle w:val="a1"/>
        <w:rPr>
          <w:lang w:bidi="ru-RU"/>
        </w:rPr>
      </w:pPr>
      <w:r>
        <w:rPr>
          <w:lang w:bidi="ru-RU"/>
        </w:rPr>
        <w:t>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w:t>
      </w:r>
      <w:r w:rsidR="00284222">
        <w:rPr>
          <w:lang w:bidi="ru-RU"/>
        </w:rPr>
        <w:t>е</w:t>
      </w:r>
      <w:r>
        <w:rPr>
          <w:lang w:bidi="ru-RU"/>
        </w:rPr>
        <w:t xml:space="preserve">т установки приложения на более </w:t>
      </w:r>
      <w:r>
        <w:rPr>
          <w:lang w:bidi="ru-RU"/>
        </w:rPr>
        <w:lastRenderedPageBreak/>
        <w:t>производительное аппаратное обеспечение и расположением клиентов в локальной сети.</w:t>
      </w:r>
    </w:p>
    <w:p w14:paraId="6259F806" w14:textId="77777777" w:rsidR="002277B8" w:rsidRDefault="002277B8" w:rsidP="00FF210F">
      <w:pPr>
        <w:keepNext/>
        <w:jc w:val="center"/>
      </w:pPr>
      <w:r>
        <w:rPr>
          <w:noProof/>
        </w:rPr>
        <w:drawing>
          <wp:inline distT="0" distB="0" distL="0" distR="0" wp14:anchorId="6171F28D" wp14:editId="6B8E8782">
            <wp:extent cx="5629275" cy="3094330"/>
            <wp:effectExtent l="19050" t="19050" r="9525" b="1143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633818" cy="3096827"/>
                    </a:xfrm>
                    <a:prstGeom prst="rect">
                      <a:avLst/>
                    </a:prstGeom>
                    <a:ln>
                      <a:solidFill>
                        <a:schemeClr val="tx1"/>
                      </a:solidFill>
                    </a:ln>
                  </pic:spPr>
                </pic:pic>
              </a:graphicData>
            </a:graphic>
          </wp:inline>
        </w:drawing>
      </w:r>
    </w:p>
    <w:p w14:paraId="4D5070EF" w14:textId="6740459A" w:rsidR="002277B8" w:rsidRDefault="002D29DE" w:rsidP="00884605">
      <w:pPr>
        <w:pStyle w:val="a5"/>
        <w:spacing w:after="200"/>
      </w:pPr>
      <w:bookmarkStart w:id="65" w:name="_Ref35528488"/>
      <w:r>
        <w:t xml:space="preserve">Рис. </w:t>
      </w:r>
      <w:r w:rsidR="0079456F">
        <w:t>3.29</w:t>
      </w:r>
      <w:r w:rsidR="00B62552">
        <w:t>.</w:t>
      </w:r>
      <w:bookmarkEnd w:id="65"/>
      <w:r w:rsidR="002277B8">
        <w:t xml:space="preserve"> Тест № 5, 700 подключений, деградация производительности</w:t>
      </w:r>
    </w:p>
    <w:p w14:paraId="09023D1A" w14:textId="77777777" w:rsidR="002277B8" w:rsidRDefault="002277B8" w:rsidP="00FF210F">
      <w:pPr>
        <w:keepNext/>
        <w:jc w:val="center"/>
      </w:pPr>
      <w:r>
        <w:rPr>
          <w:noProof/>
        </w:rPr>
        <w:drawing>
          <wp:inline distT="0" distB="0" distL="0" distR="0" wp14:anchorId="412BA1AC" wp14:editId="45574377">
            <wp:extent cx="5647334" cy="2800350"/>
            <wp:effectExtent l="19050" t="19050" r="10795"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650199" cy="2801771"/>
                    </a:xfrm>
                    <a:prstGeom prst="rect">
                      <a:avLst/>
                    </a:prstGeom>
                    <a:ln>
                      <a:solidFill>
                        <a:schemeClr val="tx1"/>
                      </a:solidFill>
                    </a:ln>
                  </pic:spPr>
                </pic:pic>
              </a:graphicData>
            </a:graphic>
          </wp:inline>
        </w:drawing>
      </w:r>
    </w:p>
    <w:p w14:paraId="7A6FB16C" w14:textId="12C9888F" w:rsidR="002277B8" w:rsidRDefault="002D29DE" w:rsidP="00884605">
      <w:pPr>
        <w:pStyle w:val="a5"/>
        <w:spacing w:after="200"/>
      </w:pPr>
      <w:r>
        <w:t>Рис.</w:t>
      </w:r>
      <w:r w:rsidR="002277B8">
        <w:t xml:space="preserve"> </w:t>
      </w:r>
      <w:r w:rsidR="0079456F">
        <w:t>3.30</w:t>
      </w:r>
      <w:r w:rsidR="00B62552">
        <w:t>.</w:t>
      </w:r>
      <w:r w:rsidR="002277B8">
        <w:t xml:space="preserve"> Тест № 5, наличие ошибок в ответе от сервиса</w:t>
      </w:r>
    </w:p>
    <w:p w14:paraId="11FA21E6" w14:textId="77777777" w:rsidR="002277B8" w:rsidRDefault="002277B8" w:rsidP="002277B8">
      <w:pPr>
        <w:keepNext/>
      </w:pPr>
      <w:r>
        <w:rPr>
          <w:noProof/>
        </w:rPr>
        <w:lastRenderedPageBreak/>
        <w:drawing>
          <wp:inline distT="0" distB="0" distL="0" distR="0" wp14:anchorId="20EC7F78" wp14:editId="556700CD">
            <wp:extent cx="5972175" cy="3226004"/>
            <wp:effectExtent l="19050" t="19050" r="9525" b="1270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5128" cy="3227599"/>
                    </a:xfrm>
                    <a:prstGeom prst="rect">
                      <a:avLst/>
                    </a:prstGeom>
                    <a:ln>
                      <a:solidFill>
                        <a:schemeClr val="tx1"/>
                      </a:solidFill>
                    </a:ln>
                  </pic:spPr>
                </pic:pic>
              </a:graphicData>
            </a:graphic>
          </wp:inline>
        </w:drawing>
      </w:r>
    </w:p>
    <w:p w14:paraId="58DD99A6" w14:textId="71665A80" w:rsidR="002277B8" w:rsidRPr="002277B8" w:rsidRDefault="002D29DE" w:rsidP="002277B8">
      <w:pPr>
        <w:pStyle w:val="a5"/>
      </w:pPr>
      <w:bookmarkStart w:id="66" w:name="_Ref35528526"/>
      <w:r>
        <w:t>Рис.</w:t>
      </w:r>
      <w:r w:rsidR="002277B8">
        <w:t xml:space="preserve"> </w:t>
      </w:r>
      <w:r w:rsidR="0079456F">
        <w:t>3.3</w:t>
      </w:r>
      <w:r w:rsidR="00D60D49">
        <w:t>1</w:t>
      </w:r>
      <w:r w:rsidR="00B62552">
        <w:t>.</w:t>
      </w:r>
      <w:bookmarkEnd w:id="66"/>
      <w:r w:rsidR="002277B8">
        <w:t xml:space="preserve"> Тест №5, состояние системы, оба ядра полностью нагружены</w:t>
      </w:r>
    </w:p>
    <w:p w14:paraId="0A2F3E67" w14:textId="2A130F5E" w:rsidR="002C4705" w:rsidRDefault="002C4705" w:rsidP="00545296">
      <w:pPr>
        <w:pStyle w:val="2"/>
      </w:pPr>
      <w:bookmarkStart w:id="67" w:name="_Toc42193701"/>
      <w:r>
        <w:t>Потенциал к масштабированию</w:t>
      </w:r>
      <w:bookmarkEnd w:id="67"/>
    </w:p>
    <w:p w14:paraId="38414D7C" w14:textId="6DB821FD" w:rsidR="00A30C57" w:rsidRDefault="00A30C57" w:rsidP="00D149A3">
      <w:pPr>
        <w:pStyle w:val="a1"/>
      </w:pPr>
      <w:r>
        <w:t xml:space="preserve">Масштабируемость – это </w:t>
      </w:r>
      <w:r w:rsidRPr="00A30C57">
        <w:t>способность системы справляться с увеличением рабочей нагрузки (увеличивать свою производительность) при 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увеличение количества серверов, параллельно выполняющих одну и ту же функцию. Масштабируемость в этом контексте означает возможность добавлять к системе новые узлы, серверы, процессоры для увеличения общей производительности</w:t>
      </w:r>
      <w:r w:rsidR="003A2A86" w:rsidRPr="003A2A86">
        <w:t xml:space="preserve"> [22]</w:t>
      </w:r>
      <w:r>
        <w:t>.</w:t>
      </w:r>
    </w:p>
    <w:p w14:paraId="4EC39F14" w14:textId="75B8AB5D" w:rsidR="00A30C57" w:rsidRDefault="00A30C57" w:rsidP="00D149A3">
      <w:pPr>
        <w:pStyle w:val="a1"/>
      </w:pPr>
      <w:r>
        <w:lastRenderedPageBreak/>
        <w:t xml:space="preserve">Разработанная система </w:t>
      </w:r>
      <w:proofErr w:type="spellStart"/>
      <w:r>
        <w:t>шаблонизации</w:t>
      </w:r>
      <w:proofErr w:type="spellEnd"/>
      <w:r>
        <w:t xml:space="preserve">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w:t>
      </w:r>
      <w:r w:rsidR="00284222">
        <w:t>е</w:t>
      </w:r>
      <w:r w:rsidR="00311A58">
        <w:t>н один из способов г</w:t>
      </w:r>
      <w:r w:rsidR="00176846">
        <w:t>оризонтального масштабирования.</w:t>
      </w:r>
    </w:p>
    <w:p w14:paraId="3EFDA65A" w14:textId="610A6C3E" w:rsidR="00176846" w:rsidRDefault="00176846" w:rsidP="00D149A3">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proofErr w:type="spellStart"/>
      <w:r>
        <w:rPr>
          <w:lang w:val="en-US"/>
        </w:rPr>
        <w:t>nginx</w:t>
      </w:r>
      <w:proofErr w:type="spellEnd"/>
      <w:r w:rsidR="0077259C" w:rsidRPr="0077259C">
        <w:t xml:space="preserve"> [23]</w:t>
      </w:r>
      <w:r w:rsidRPr="00176846">
        <w:t xml:space="preserve">. </w:t>
      </w:r>
      <w:r>
        <w:t xml:space="preserve">Такой подход позволит разворачивать 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w:t>
      </w:r>
      <w:proofErr w:type="spellStart"/>
      <w:r>
        <w:t>кеша</w:t>
      </w:r>
      <w:proofErr w:type="spellEnd"/>
      <w:r>
        <w:t xml:space="preserve">, и те в свою очередь синхронизируют свой локальный </w:t>
      </w:r>
      <w:proofErr w:type="spellStart"/>
      <w:r>
        <w:t>кеш</w:t>
      </w:r>
      <w:proofErr w:type="spellEnd"/>
      <w:r>
        <w:t xml:space="preserve"> с базой веб-шаблонов. Схематически этот процесс изображен на</w:t>
      </w:r>
      <w:r w:rsidR="00545296">
        <w:t xml:space="preserve"> рисунке 3.32</w:t>
      </w:r>
      <w:r w:rsidR="00AD6A94">
        <w:t>.</w:t>
      </w:r>
    </w:p>
    <w:p w14:paraId="082D7DA9" w14:textId="77777777" w:rsidR="00AD6A94" w:rsidRDefault="00AD6A94" w:rsidP="00AD6A94">
      <w:pPr>
        <w:keepNext/>
      </w:pPr>
      <w:r>
        <w:rPr>
          <w:noProof/>
        </w:rPr>
        <w:lastRenderedPageBreak/>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1EE36649" w:rsidR="00AD6A94" w:rsidRDefault="002D29DE" w:rsidP="00545296">
      <w:pPr>
        <w:pStyle w:val="a5"/>
        <w:spacing w:after="200"/>
      </w:pPr>
      <w:bookmarkStart w:id="68" w:name="_Ref35556711"/>
      <w:r>
        <w:t>Рис.</w:t>
      </w:r>
      <w:r w:rsidR="00AD6A94">
        <w:t xml:space="preserve"> </w:t>
      </w:r>
      <w:bookmarkEnd w:id="68"/>
      <w:r w:rsidR="0079456F">
        <w:t>3.3</w:t>
      </w:r>
      <w:r w:rsidR="00545296">
        <w:t>2</w:t>
      </w:r>
      <w:r>
        <w:t>.</w:t>
      </w:r>
      <w:r w:rsidR="00AD6A94" w:rsidRPr="00AD6A94">
        <w:t xml:space="preserve"> </w:t>
      </w:r>
      <w:r w:rsidR="00AD6A94">
        <w:t>Пример работы сервиса при горизонтальном масштабировании</w:t>
      </w:r>
    </w:p>
    <w:p w14:paraId="112B2966" w14:textId="49D2F2C4" w:rsidR="00646DA6" w:rsidRDefault="00646DA6" w:rsidP="00D149A3">
      <w:pPr>
        <w:pStyle w:val="a1"/>
        <w:rPr>
          <w:lang w:bidi="ru-RU"/>
        </w:rPr>
      </w:pPr>
      <w:r>
        <w:rPr>
          <w:lang w:bidi="ru-RU"/>
        </w:rPr>
        <w:t>Таким образом разработанный сервис особенно хорошо и легко подда</w:t>
      </w:r>
      <w:r w:rsidR="00284222">
        <w:rPr>
          <w:lang w:bidi="ru-RU"/>
        </w:rPr>
        <w:t>е</w:t>
      </w:r>
      <w:r>
        <w:rPr>
          <w:lang w:bidi="ru-RU"/>
        </w:rPr>
        <w:t>тся горизонтальному масштабированию, что позволит наращивать производительность, при возникновении такой необходимости.</w:t>
      </w:r>
    </w:p>
    <w:p w14:paraId="26ACD5BE" w14:textId="02E6E46C" w:rsidR="00096BA9" w:rsidRDefault="00096BA9" w:rsidP="00545296">
      <w:pPr>
        <w:pStyle w:val="2"/>
        <w:rPr>
          <w:lang w:bidi="ru-RU"/>
        </w:rPr>
      </w:pPr>
      <w:bookmarkStart w:id="69" w:name="_Toc42193702"/>
      <w:r>
        <w:rPr>
          <w:lang w:bidi="ru-RU"/>
        </w:rPr>
        <w:t>Внедрение</w:t>
      </w:r>
      <w:bookmarkEnd w:id="69"/>
    </w:p>
    <w:p w14:paraId="2FC87A50" w14:textId="77777777" w:rsidR="00293D6A" w:rsidRDefault="00293D6A" w:rsidP="00D149A3">
      <w:pPr>
        <w:pStyle w:val="a1"/>
        <w:rPr>
          <w:lang w:bidi="ru-RU"/>
        </w:rPr>
      </w:pPr>
      <w:r>
        <w:rPr>
          <w:lang w:bidi="ru-RU"/>
        </w:rPr>
        <w:t xml:space="preserve">Разработанная система </w:t>
      </w:r>
      <w:proofErr w:type="spellStart"/>
      <w:r>
        <w:rPr>
          <w:lang w:bidi="ru-RU"/>
        </w:rPr>
        <w:t>шаблонизации</w:t>
      </w:r>
      <w:proofErr w:type="spellEnd"/>
      <w:r>
        <w:rPr>
          <w:lang w:bidi="ru-RU"/>
        </w:rPr>
        <w:t xml:space="preserve"> была внедрена на предприятии ООО «Культурная служба», так же известной как билетный оператор «</w:t>
      </w:r>
      <w:proofErr w:type="spellStart"/>
      <w:r>
        <w:rPr>
          <w:lang w:bidi="ru-RU"/>
        </w:rPr>
        <w:t>Пономиналу</w:t>
      </w:r>
      <w:proofErr w:type="spellEnd"/>
      <w:r>
        <w:rPr>
          <w:lang w:bidi="ru-RU"/>
        </w:rPr>
        <w:t xml:space="preserve">». В ИТ инфраструктуре компании в основном используется </w:t>
      </w:r>
      <w:r>
        <w:rPr>
          <w:lang w:bidi="ru-RU"/>
        </w:rPr>
        <w:lastRenderedPageBreak/>
        <w:t xml:space="preserve">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например, для уведомления пользователя о сбое или наступлении какого-либо события. Компоненты, написанные на разных языках программирования, используют разные библиотеки </w:t>
      </w:r>
      <w:proofErr w:type="spellStart"/>
      <w:r>
        <w:rPr>
          <w:lang w:bidi="ru-RU"/>
        </w:rPr>
        <w:t>шаблонизации</w:t>
      </w:r>
      <w:proofErr w:type="spellEnd"/>
      <w:r>
        <w:rPr>
          <w:lang w:bidi="ru-RU"/>
        </w:rPr>
        <w:t>, что приводило к необходимости поддерживать несколько разных продуктов, что является несколько затратным в отношении трудовых ресурсов.</w:t>
      </w:r>
    </w:p>
    <w:p w14:paraId="2AA1CE71" w14:textId="390925FB" w:rsidR="00096BA9" w:rsidRPr="00096BA9" w:rsidRDefault="00293D6A" w:rsidP="00D149A3">
      <w:pPr>
        <w:pStyle w:val="a1"/>
        <w:rPr>
          <w:lang w:bidi="ru-RU"/>
        </w:rPr>
      </w:pPr>
      <w:r>
        <w:rPr>
          <w:lang w:bidi="ru-RU"/>
        </w:rPr>
        <w:t xml:space="preserve">С внедрением новой системы </w:t>
      </w:r>
      <w:proofErr w:type="spellStart"/>
      <w:r>
        <w:rPr>
          <w:lang w:bidi="ru-RU"/>
        </w:rPr>
        <w:t>шаблонизации</w:t>
      </w:r>
      <w:proofErr w:type="spellEnd"/>
      <w:r>
        <w:rPr>
          <w:lang w:bidi="ru-RU"/>
        </w:rPr>
        <w:t>,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CB9B60B" w14:textId="77777777" w:rsidR="008521DD" w:rsidRPr="008521DD" w:rsidRDefault="008521DD" w:rsidP="00D149A3">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70" w:name="_Toc42193703"/>
      <w:r>
        <w:lastRenderedPageBreak/>
        <w:t>ЗАКЛЮЧЕНИЕ</w:t>
      </w:r>
      <w:bookmarkEnd w:id="70"/>
    </w:p>
    <w:p w14:paraId="4008C64B" w14:textId="3F7B13D2" w:rsidR="00646DA6" w:rsidRDefault="001C68A9" w:rsidP="00D149A3">
      <w:pPr>
        <w:pStyle w:val="a1"/>
      </w:pPr>
      <w:r>
        <w:t xml:space="preserve">В ходе выполнения данной выпускной квалификационной работы были изучены существующие решения для </w:t>
      </w:r>
      <w:proofErr w:type="spellStart"/>
      <w:r>
        <w:t>шаблонизации</w:t>
      </w:r>
      <w:proofErr w:type="spellEnd"/>
      <w:r>
        <w:t xml:space="preserve">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D149A3">
      <w:pPr>
        <w:pStyle w:val="a1"/>
      </w:pPr>
      <w:r>
        <w:t xml:space="preserve">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w:t>
      </w:r>
      <w:proofErr w:type="spellStart"/>
      <w:r>
        <w:t>шаблонизации</w:t>
      </w:r>
      <w:proofErr w:type="spellEnd"/>
      <w:r>
        <w:t>.</w:t>
      </w:r>
    </w:p>
    <w:p w14:paraId="7DA006BE" w14:textId="376125FF" w:rsidR="000F7954" w:rsidRPr="000F7954" w:rsidRDefault="000F7954" w:rsidP="00D149A3">
      <w:pPr>
        <w:pStyle w:val="a1"/>
      </w:pPr>
      <w:r>
        <w:t xml:space="preserve">Переда началом разработки было произведено моделирование работы системы </w:t>
      </w:r>
      <w:proofErr w:type="spellStart"/>
      <w:r>
        <w:t>шаблонизации</w:t>
      </w:r>
      <w:proofErr w:type="spellEnd"/>
      <w:r>
        <w:t xml:space="preserve">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w:t>
      </w:r>
      <w:proofErr w:type="spellStart"/>
      <w:r>
        <w:t>шаблонизации</w:t>
      </w:r>
      <w:proofErr w:type="spellEnd"/>
      <w:r>
        <w:t xml:space="preserve">,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proofErr w:type="spellStart"/>
      <w:r>
        <w:t>фреймворка</w:t>
      </w:r>
      <w:proofErr w:type="spellEnd"/>
      <w:r>
        <w:t xml:space="preserve"> </w:t>
      </w:r>
      <w:proofErr w:type="spellStart"/>
      <w:r>
        <w:rPr>
          <w:lang w:val="en-US"/>
        </w:rPr>
        <w:t>Vue</w:t>
      </w:r>
      <w:proofErr w:type="spellEnd"/>
      <w:r w:rsidRPr="000F7954">
        <w:t>.</w:t>
      </w:r>
      <w:proofErr w:type="spellStart"/>
      <w:r>
        <w:rPr>
          <w:lang w:val="en-US"/>
        </w:rPr>
        <w:t>js</w:t>
      </w:r>
      <w:proofErr w:type="spellEnd"/>
      <w:r w:rsidRPr="000F7954">
        <w:t>.</w:t>
      </w:r>
    </w:p>
    <w:p w14:paraId="24FB666E" w14:textId="7D3F6485" w:rsidR="000F7954" w:rsidRDefault="004C5CF5" w:rsidP="00D149A3">
      <w:pPr>
        <w:pStyle w:val="a1"/>
      </w:pPr>
      <w:r>
        <w:t>По окончанию разработки было произведено тестирование производительности веб-сервиса с направлением на него большого количества «тяж</w:t>
      </w:r>
      <w:r w:rsidR="00284222">
        <w:t>е</w:t>
      </w:r>
      <w:r>
        <w:t>лых» запросов одновременно. Результаты теста показали, что разработанный веб-сервис может одновременно справляться с очень высокими нагрузками, даже не на очень производительном аппаратном обеспечении.</w:t>
      </w:r>
    </w:p>
    <w:p w14:paraId="3C6C17F2" w14:textId="5C2C6837" w:rsidR="004C5CF5" w:rsidRPr="004C5CF5" w:rsidRDefault="004C5CF5" w:rsidP="00D149A3">
      <w:pPr>
        <w:pStyle w:val="a1"/>
      </w:pPr>
      <w:r>
        <w:lastRenderedPageBreak/>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71" w:name="_Toc42193704"/>
      <w:r>
        <w:lastRenderedPageBreak/>
        <w:t>СПИСОК ЛИТЕРАТУРЫ</w:t>
      </w:r>
      <w:bookmarkEnd w:id="71"/>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00A0BDDE"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w:t>
      </w:r>
      <w:proofErr w:type="spellStart"/>
      <w:r w:rsidRPr="00CE19DA">
        <w:t>SQuaRE</w:t>
      </w:r>
      <w:proofErr w:type="spellEnd"/>
      <w:r w:rsidRPr="00CE19DA">
        <w:t>). Модели качества систем и программных продуктов</w:t>
      </w:r>
      <w:r>
        <w:t>.</w:t>
      </w:r>
    </w:p>
    <w:p w14:paraId="31A0AF23" w14:textId="7BBE132E" w:rsidR="00DE14C0" w:rsidRDefault="00DE14C0" w:rsidP="00DE14C0">
      <w:pPr>
        <w:pStyle w:val="af1"/>
        <w:numPr>
          <w:ilvl w:val="0"/>
          <w:numId w:val="4"/>
        </w:numPr>
        <w:tabs>
          <w:tab w:val="left" w:pos="1134"/>
        </w:tabs>
      </w:pPr>
      <w:proofErr w:type="spellStart"/>
      <w:r w:rsidRPr="00DE14C0">
        <w:t>Машнин</w:t>
      </w:r>
      <w:proofErr w:type="spellEnd"/>
      <w:r w:rsidRPr="00DE14C0">
        <w:t xml:space="preserve"> Тимур Сергеевич. Технология </w:t>
      </w:r>
      <w:proofErr w:type="spellStart"/>
      <w:r w:rsidRPr="00DE14C0">
        <w:t>Web</w:t>
      </w:r>
      <w:proofErr w:type="spellEnd"/>
      <w:r w:rsidRPr="00DE14C0">
        <w:t xml:space="preserve">-сервисов платформы </w:t>
      </w:r>
      <w:proofErr w:type="spellStart"/>
      <w:r w:rsidRPr="00DE14C0">
        <w:t>Java</w:t>
      </w:r>
      <w:proofErr w:type="spellEnd"/>
      <w:r w:rsidRPr="00DE14C0">
        <w:t xml:space="preserve">. </w:t>
      </w:r>
      <w:r w:rsidR="00C63043">
        <w:t>–</w:t>
      </w:r>
      <w:r w:rsidR="00C63043" w:rsidRPr="00C63043">
        <w:t xml:space="preserve"> </w:t>
      </w:r>
      <w:r w:rsidRPr="00DE14C0">
        <w:t xml:space="preserve">БХВ-Петербург, 2012. </w:t>
      </w:r>
      <w:r w:rsidR="00C63043">
        <w:t>–</w:t>
      </w:r>
      <w:r w:rsidRPr="00DE14C0">
        <w:t xml:space="preserve"> С. 115. </w:t>
      </w:r>
      <w:r w:rsidR="00C63043">
        <w:t>–</w:t>
      </w:r>
      <w:r w:rsidRPr="00DE14C0">
        <w:t xml:space="preserve"> 560 с.</w:t>
      </w:r>
    </w:p>
    <w:p w14:paraId="3F2C265D" w14:textId="77777777" w:rsidR="00B21C16" w:rsidRDefault="00B21C16" w:rsidP="000007CF">
      <w:pPr>
        <w:pStyle w:val="af1"/>
        <w:numPr>
          <w:ilvl w:val="0"/>
          <w:numId w:val="4"/>
        </w:numPr>
        <w:tabs>
          <w:tab w:val="left" w:pos="1134"/>
        </w:tabs>
      </w:pPr>
      <w:r>
        <w:t xml:space="preserve">Михаил </w:t>
      </w:r>
      <w:proofErr w:type="spellStart"/>
      <w:r>
        <w:t>Вюрш</w:t>
      </w:r>
      <w:proofErr w:type="spellEnd"/>
      <w:r>
        <w:t>.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9"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proofErr w:type="spellStart"/>
      <w:r>
        <w:rPr>
          <w:lang w:val="en-US"/>
        </w:rPr>
        <w:t>Wanstrath</w:t>
      </w:r>
      <w:proofErr w:type="spellEnd"/>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w:t>
      </w:r>
      <w:proofErr w:type="spellStart"/>
      <w:r w:rsidR="006D757C">
        <w:rPr>
          <w:lang w:val="en-US"/>
        </w:rPr>
        <w:t>э</w:t>
      </w:r>
      <w:r>
        <w:rPr>
          <w:lang w:val="en-US"/>
        </w:rPr>
        <w:t>лектронный</w:t>
      </w:r>
      <w:proofErr w:type="spellEnd"/>
      <w:r>
        <w:rPr>
          <w:lang w:val="en-US"/>
        </w:rPr>
        <w:t xml:space="preserve"> </w:t>
      </w:r>
      <w:proofErr w:type="spellStart"/>
      <w:r>
        <w:rPr>
          <w:lang w:val="en-US"/>
        </w:rPr>
        <w:t>ресурс</w:t>
      </w:r>
      <w:proofErr w:type="spellEnd"/>
      <w:r>
        <w:rPr>
          <w:lang w:val="en-US"/>
        </w:rPr>
        <w:t>]</w:t>
      </w:r>
      <w:r w:rsidRPr="00F96C6C">
        <w:rPr>
          <w:lang w:val="en-US"/>
        </w:rPr>
        <w:t xml:space="preserve">: 2009. </w:t>
      </w:r>
      <w:r>
        <w:t xml:space="preserve">Режим доступа: </w:t>
      </w:r>
      <w:hyperlink r:id="rId50"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1" w:anchor="what-is-handlebars" w:history="1">
        <w:r w:rsidRPr="00194204">
          <w:rPr>
            <w:rStyle w:val="ad"/>
            <w:color w:val="auto"/>
            <w:u w:val="none"/>
            <w:lang w:val="en-US"/>
          </w:rPr>
          <w:t>https</w:t>
        </w:r>
        <w:r w:rsidRPr="00194204">
          <w:rPr>
            <w:rStyle w:val="ad"/>
            <w:color w:val="auto"/>
            <w:u w:val="none"/>
          </w:rPr>
          <w:t>://</w:t>
        </w:r>
        <w:proofErr w:type="spellStart"/>
        <w:r w:rsidRPr="00194204">
          <w:rPr>
            <w:rStyle w:val="ad"/>
            <w:color w:val="auto"/>
            <w:u w:val="none"/>
            <w:lang w:val="en-US"/>
          </w:rPr>
          <w:t>handlebarsjs</w:t>
        </w:r>
        <w:proofErr w:type="spellEnd"/>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2"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3"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proofErr w:type="spellStart"/>
      <w:r w:rsidRPr="00E02C64">
        <w:rPr>
          <w:szCs w:val="28"/>
        </w:rPr>
        <w:t>Блэнди</w:t>
      </w:r>
      <w:proofErr w:type="spellEnd"/>
      <w:r w:rsidRPr="00E02C64">
        <w:rPr>
          <w:szCs w:val="28"/>
        </w:rPr>
        <w:t xml:space="preserve"> Дж</w:t>
      </w:r>
      <w:r>
        <w:rPr>
          <w:szCs w:val="28"/>
        </w:rPr>
        <w:t>им</w:t>
      </w:r>
      <w:r w:rsidRPr="00E02C64">
        <w:rPr>
          <w:szCs w:val="28"/>
        </w:rPr>
        <w:t xml:space="preserve">, </w:t>
      </w:r>
      <w:proofErr w:type="spellStart"/>
      <w:r w:rsidRPr="00E02C64">
        <w:rPr>
          <w:szCs w:val="28"/>
        </w:rPr>
        <w:t>Орендорф</w:t>
      </w:r>
      <w:proofErr w:type="spellEnd"/>
      <w:r w:rsidRPr="00E02C64">
        <w:rPr>
          <w:szCs w:val="28"/>
        </w:rPr>
        <w:t xml:space="preserve"> Дж</w:t>
      </w:r>
      <w:r>
        <w:rPr>
          <w:szCs w:val="28"/>
        </w:rPr>
        <w:t>ейсон</w:t>
      </w:r>
      <w:r w:rsidRPr="00E02C64">
        <w:rPr>
          <w:szCs w:val="28"/>
        </w:rPr>
        <w:t xml:space="preserve">. Программирование на языке </w:t>
      </w:r>
      <w:proofErr w:type="spellStart"/>
      <w:r w:rsidRPr="00E02C64">
        <w:rPr>
          <w:szCs w:val="28"/>
        </w:rPr>
        <w:t>Rust</w:t>
      </w:r>
      <w:proofErr w:type="spellEnd"/>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w:t>
      </w:r>
      <w:proofErr w:type="spellStart"/>
      <w:r w:rsidRPr="000F7FC3">
        <w:rPr>
          <w:szCs w:val="28"/>
          <w:lang w:val="en-US"/>
        </w:rPr>
        <w:t>Karedla</w:t>
      </w:r>
      <w:proofErr w:type="spellEnd"/>
      <w:r w:rsidRPr="000F7FC3">
        <w:rPr>
          <w:szCs w:val="28"/>
          <w:lang w:val="en-US"/>
        </w:rPr>
        <w:t xml:space="preserve">,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3B8F41CA" w:rsidR="00220C33" w:rsidRDefault="00220C33" w:rsidP="000007CF">
      <w:pPr>
        <w:pStyle w:val="af1"/>
        <w:numPr>
          <w:ilvl w:val="0"/>
          <w:numId w:val="4"/>
        </w:numPr>
        <w:tabs>
          <w:tab w:val="left" w:pos="1134"/>
        </w:tabs>
        <w:rPr>
          <w:szCs w:val="28"/>
          <w:lang w:val="en-US"/>
        </w:rPr>
      </w:pPr>
      <w:r>
        <w:rPr>
          <w:szCs w:val="28"/>
          <w:lang w:val="en-US"/>
        </w:rPr>
        <w:t xml:space="preserve">Garbage collection and application performance | </w:t>
      </w:r>
      <w:proofErr w:type="spellStart"/>
      <w:r>
        <w:rPr>
          <w:szCs w:val="28"/>
          <w:lang w:val="en-US"/>
        </w:rPr>
        <w:t>Dynatrace</w:t>
      </w:r>
      <w:proofErr w:type="spellEnd"/>
      <w:r>
        <w:rPr>
          <w:szCs w:val="28"/>
          <w:lang w:val="en-US"/>
        </w:rPr>
        <w:t xml:space="preserv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4" w:history="1">
        <w:r w:rsidRPr="00220C33">
          <w:rPr>
            <w:rStyle w:val="ad"/>
            <w:color w:val="auto"/>
            <w:szCs w:val="28"/>
            <w:u w:val="none"/>
            <w:lang w:val="en-US"/>
          </w:rPr>
          <w:t>https://www.dynatrace.com/resources/</w:t>
        </w:r>
      </w:hyperlink>
      <w:r w:rsidRPr="00220C33">
        <w:rPr>
          <w:szCs w:val="28"/>
          <w:lang w:val="en-US"/>
        </w:rPr>
        <w:t xml:space="preserve"> </w:t>
      </w:r>
      <w:proofErr w:type="spellStart"/>
      <w:r w:rsidRPr="00220C33">
        <w:rPr>
          <w:szCs w:val="28"/>
          <w:lang w:val="en-US"/>
        </w:rPr>
        <w:t>ebooks</w:t>
      </w:r>
      <w:proofErr w:type="spellEnd"/>
      <w:r w:rsidRPr="00220C33">
        <w:rPr>
          <w:szCs w:val="28"/>
          <w:lang w:val="en-US"/>
        </w:rPr>
        <w:t>/</w:t>
      </w:r>
      <w:proofErr w:type="spellStart"/>
      <w:r w:rsidRPr="00220C33">
        <w:rPr>
          <w:szCs w:val="28"/>
          <w:lang w:val="en-US"/>
        </w:rPr>
        <w:t>javabook</w:t>
      </w:r>
      <w:proofErr w:type="spellEnd"/>
      <w:r w:rsidRPr="00220C33">
        <w:rPr>
          <w:szCs w:val="28"/>
          <w:lang w:val="en-US"/>
        </w:rPr>
        <w:t xml:space="preserve">/impact-of-garbage-collection-on-performance/,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01DBC6DE" w14:textId="5E279D1A" w:rsidR="00047B28" w:rsidRDefault="00047B28" w:rsidP="00047B28">
      <w:pPr>
        <w:pStyle w:val="af1"/>
        <w:numPr>
          <w:ilvl w:val="0"/>
          <w:numId w:val="4"/>
        </w:numPr>
        <w:tabs>
          <w:tab w:val="left" w:pos="1134"/>
        </w:tabs>
        <w:rPr>
          <w:szCs w:val="28"/>
          <w:lang w:val="en-US"/>
        </w:rPr>
      </w:pPr>
      <w:r>
        <w:rPr>
          <w:szCs w:val="28"/>
        </w:rPr>
        <w:t>Леонард</w:t>
      </w:r>
      <w:r w:rsidRPr="00047B28">
        <w:rPr>
          <w:szCs w:val="28"/>
          <w:lang w:val="en-US"/>
        </w:rPr>
        <w:t xml:space="preserve"> </w:t>
      </w:r>
      <w:r>
        <w:rPr>
          <w:szCs w:val="28"/>
        </w:rPr>
        <w:t>Ричардсон</w:t>
      </w:r>
      <w:r w:rsidRPr="00047B28">
        <w:rPr>
          <w:szCs w:val="28"/>
          <w:lang w:val="en-US"/>
        </w:rPr>
        <w:t xml:space="preserve">, </w:t>
      </w:r>
      <w:r>
        <w:rPr>
          <w:szCs w:val="28"/>
        </w:rPr>
        <w:t>Сэм</w:t>
      </w:r>
      <w:r w:rsidRPr="00047B28">
        <w:rPr>
          <w:szCs w:val="28"/>
          <w:lang w:val="en-US"/>
        </w:rPr>
        <w:t xml:space="preserve"> </w:t>
      </w:r>
      <w:r>
        <w:rPr>
          <w:szCs w:val="28"/>
        </w:rPr>
        <w:t>Руби</w:t>
      </w:r>
      <w:r w:rsidRPr="00047B28">
        <w:rPr>
          <w:szCs w:val="28"/>
          <w:lang w:val="en-US"/>
        </w:rPr>
        <w:t xml:space="preserve">. </w:t>
      </w:r>
      <w:r>
        <w:rPr>
          <w:szCs w:val="28"/>
          <w:lang w:val="en-US"/>
        </w:rPr>
        <w:t>RESTful</w:t>
      </w:r>
      <w:r w:rsidRPr="00047B28">
        <w:rPr>
          <w:szCs w:val="28"/>
          <w:lang w:val="en-US"/>
        </w:rPr>
        <w:t xml:space="preserve"> </w:t>
      </w:r>
      <w:r w:rsidRPr="00047B28">
        <w:rPr>
          <w:szCs w:val="28"/>
        </w:rPr>
        <w:t>веб</w:t>
      </w:r>
      <w:r w:rsidRPr="00047B28">
        <w:rPr>
          <w:szCs w:val="28"/>
          <w:lang w:val="en-US"/>
        </w:rPr>
        <w:t>-</w:t>
      </w:r>
      <w:r w:rsidRPr="00047B28">
        <w:rPr>
          <w:szCs w:val="28"/>
        </w:rPr>
        <w:t>сервисы</w:t>
      </w:r>
      <w:r w:rsidRPr="00047B28">
        <w:rPr>
          <w:szCs w:val="28"/>
          <w:lang w:val="en-US"/>
        </w:rPr>
        <w:t>, O</w:t>
      </w:r>
      <w:r>
        <w:rPr>
          <w:szCs w:val="28"/>
          <w:lang w:val="en-US"/>
        </w:rPr>
        <w:t>’</w:t>
      </w:r>
      <w:r w:rsidRPr="00047B28">
        <w:rPr>
          <w:szCs w:val="28"/>
          <w:lang w:val="en-US"/>
        </w:rPr>
        <w:t>Reilly Media</w:t>
      </w:r>
      <w:r>
        <w:rPr>
          <w:szCs w:val="28"/>
          <w:lang w:val="en-US"/>
        </w:rPr>
        <w:t>,</w:t>
      </w:r>
      <w:r w:rsidRPr="00047B28">
        <w:rPr>
          <w:szCs w:val="28"/>
          <w:lang w:val="en-US"/>
        </w:rPr>
        <w:t xml:space="preserve"> 2007. – 454 </w:t>
      </w:r>
      <w:r>
        <w:rPr>
          <w:szCs w:val="28"/>
        </w:rPr>
        <w:t>с</w:t>
      </w:r>
      <w:r w:rsidRPr="00047B28">
        <w:rPr>
          <w:szCs w:val="28"/>
          <w:lang w:val="en-US"/>
        </w:rPr>
        <w:t xml:space="preserve">. </w:t>
      </w:r>
    </w:p>
    <w:p w14:paraId="30C2CD15" w14:textId="75292A63" w:rsidR="00047B28" w:rsidRDefault="00047B28" w:rsidP="00047B28">
      <w:pPr>
        <w:pStyle w:val="af1"/>
        <w:numPr>
          <w:ilvl w:val="0"/>
          <w:numId w:val="4"/>
        </w:numPr>
        <w:tabs>
          <w:tab w:val="left" w:pos="1134"/>
        </w:tabs>
        <w:rPr>
          <w:szCs w:val="28"/>
        </w:rPr>
      </w:pPr>
      <w:r>
        <w:rPr>
          <w:szCs w:val="28"/>
          <w:lang w:val="en-US"/>
        </w:rPr>
        <w:t>Rust</w:t>
      </w:r>
      <w:r w:rsidRPr="00047B28">
        <w:rPr>
          <w:szCs w:val="28"/>
        </w:rPr>
        <w:t xml:space="preserve"> </w:t>
      </w:r>
      <w:proofErr w:type="spellStart"/>
      <w:r>
        <w:rPr>
          <w:szCs w:val="28"/>
          <w:lang w:val="en-US"/>
        </w:rPr>
        <w:t>async</w:t>
      </w:r>
      <w:proofErr w:type="spellEnd"/>
      <w:r w:rsidRPr="00047B28">
        <w:rPr>
          <w:szCs w:val="28"/>
        </w:rPr>
        <w:t xml:space="preserve"> </w:t>
      </w:r>
      <w:r>
        <w:rPr>
          <w:szCs w:val="28"/>
          <w:lang w:val="en-US"/>
        </w:rPr>
        <w:t>book</w:t>
      </w:r>
      <w:r w:rsidRPr="00047B28">
        <w:rPr>
          <w:szCs w:val="28"/>
        </w:rPr>
        <w:t xml:space="preserve"> [</w:t>
      </w:r>
      <w:r>
        <w:rPr>
          <w:szCs w:val="28"/>
        </w:rPr>
        <w:t>электронный ресурс</w:t>
      </w:r>
      <w:r w:rsidRPr="00047B28">
        <w:rPr>
          <w:szCs w:val="28"/>
        </w:rPr>
        <w:t xml:space="preserve">]. </w:t>
      </w:r>
      <w:r>
        <w:rPr>
          <w:szCs w:val="28"/>
        </w:rPr>
        <w:t xml:space="preserve">Режим доступа: </w:t>
      </w:r>
      <w:hyperlink r:id="rId55" w:history="1">
        <w:r w:rsidR="00E10D07" w:rsidRPr="00E10D07">
          <w:rPr>
            <w:rStyle w:val="ad"/>
            <w:color w:val="auto"/>
            <w:szCs w:val="28"/>
            <w:u w:val="none"/>
          </w:rPr>
          <w:t>https://rust-lang.github.io/async-book/</w:t>
        </w:r>
      </w:hyperlink>
      <w:r w:rsidR="00E10D07" w:rsidRPr="00E10D07">
        <w:rPr>
          <w:szCs w:val="28"/>
        </w:rPr>
        <w:t xml:space="preserve">, </w:t>
      </w:r>
      <w:r w:rsidR="00E10D07">
        <w:rPr>
          <w:szCs w:val="28"/>
        </w:rPr>
        <w:t>свободный (дата обращения 15.04.2020).</w:t>
      </w:r>
    </w:p>
    <w:p w14:paraId="474C0296" w14:textId="35116091" w:rsidR="00E10D07" w:rsidRDefault="00527CC0" w:rsidP="00527CC0">
      <w:pPr>
        <w:pStyle w:val="af1"/>
        <w:numPr>
          <w:ilvl w:val="0"/>
          <w:numId w:val="4"/>
        </w:numPr>
        <w:tabs>
          <w:tab w:val="left" w:pos="1134"/>
        </w:tabs>
        <w:rPr>
          <w:szCs w:val="28"/>
        </w:rPr>
      </w:pPr>
      <w:r>
        <w:rPr>
          <w:szCs w:val="28"/>
          <w:lang w:val="en-US"/>
        </w:rPr>
        <w:t xml:space="preserve">How a template engine works – </w:t>
      </w:r>
      <w:proofErr w:type="spellStart"/>
      <w:r>
        <w:rPr>
          <w:szCs w:val="28"/>
          <w:lang w:val="en-US"/>
        </w:rPr>
        <w:t>Shipeng</w:t>
      </w:r>
      <w:proofErr w:type="spellEnd"/>
      <w:r>
        <w:rPr>
          <w:szCs w:val="28"/>
          <w:lang w:val="en-US"/>
        </w:rPr>
        <w:t xml:space="preserve"> Feng’s writings [</w:t>
      </w:r>
      <w:r>
        <w:rPr>
          <w:szCs w:val="28"/>
        </w:rPr>
        <w:t>электронный</w:t>
      </w:r>
      <w:r w:rsidRPr="00527CC0">
        <w:rPr>
          <w:szCs w:val="28"/>
          <w:lang w:val="en-US"/>
        </w:rPr>
        <w:t xml:space="preserve"> </w:t>
      </w:r>
      <w:r>
        <w:rPr>
          <w:szCs w:val="28"/>
        </w:rPr>
        <w:t>ресурс</w:t>
      </w:r>
      <w:r>
        <w:rPr>
          <w:szCs w:val="28"/>
          <w:lang w:val="en-US"/>
        </w:rPr>
        <w:t xml:space="preserve">]. </w:t>
      </w:r>
      <w:r w:rsidRPr="00527CC0">
        <w:rPr>
          <w:szCs w:val="28"/>
        </w:rPr>
        <w:t>Р</w:t>
      </w:r>
      <w:r>
        <w:rPr>
          <w:szCs w:val="28"/>
        </w:rPr>
        <w:t>ежим доступа:</w:t>
      </w:r>
      <w:r w:rsidRPr="00527CC0">
        <w:rPr>
          <w:szCs w:val="28"/>
        </w:rPr>
        <w:t xml:space="preserve"> </w:t>
      </w:r>
      <w:r w:rsidRPr="00527CC0">
        <w:rPr>
          <w:szCs w:val="28"/>
          <w:lang w:val="en-US"/>
        </w:rPr>
        <w:t>https</w:t>
      </w:r>
      <w:r w:rsidRPr="00527CC0">
        <w:rPr>
          <w:szCs w:val="28"/>
        </w:rPr>
        <w:t>://</w:t>
      </w:r>
      <w:proofErr w:type="spellStart"/>
      <w:r w:rsidRPr="00527CC0">
        <w:rPr>
          <w:szCs w:val="28"/>
          <w:lang w:val="en-US"/>
        </w:rPr>
        <w:t>fengsp</w:t>
      </w:r>
      <w:proofErr w:type="spellEnd"/>
      <w:r w:rsidRPr="00527CC0">
        <w:rPr>
          <w:szCs w:val="28"/>
        </w:rPr>
        <w:t>.</w:t>
      </w:r>
      <w:proofErr w:type="spellStart"/>
      <w:r w:rsidRPr="00527CC0">
        <w:rPr>
          <w:szCs w:val="28"/>
          <w:lang w:val="en-US"/>
        </w:rPr>
        <w:t>github</w:t>
      </w:r>
      <w:proofErr w:type="spellEnd"/>
      <w:r w:rsidRPr="00527CC0">
        <w:rPr>
          <w:szCs w:val="28"/>
        </w:rPr>
        <w:t>.</w:t>
      </w:r>
      <w:proofErr w:type="spellStart"/>
      <w:r w:rsidRPr="00527CC0">
        <w:rPr>
          <w:szCs w:val="28"/>
          <w:lang w:val="en-US"/>
        </w:rPr>
        <w:t>io</w:t>
      </w:r>
      <w:proofErr w:type="spellEnd"/>
      <w:r w:rsidRPr="00527CC0">
        <w:rPr>
          <w:szCs w:val="28"/>
        </w:rPr>
        <w:t>/</w:t>
      </w:r>
      <w:r w:rsidRPr="00527CC0">
        <w:rPr>
          <w:szCs w:val="28"/>
          <w:lang w:val="en-US"/>
        </w:rPr>
        <w:t>blog</w:t>
      </w:r>
      <w:r w:rsidRPr="00527CC0">
        <w:rPr>
          <w:szCs w:val="28"/>
        </w:rPr>
        <w:t>/2016/8/</w:t>
      </w:r>
      <w:r w:rsidRPr="00527CC0">
        <w:rPr>
          <w:szCs w:val="28"/>
          <w:lang w:val="en-US"/>
        </w:rPr>
        <w:t>how</w:t>
      </w:r>
      <w:r w:rsidRPr="00527CC0">
        <w:rPr>
          <w:szCs w:val="28"/>
        </w:rPr>
        <w:t>-</w:t>
      </w:r>
      <w:r w:rsidRPr="00527CC0">
        <w:rPr>
          <w:szCs w:val="28"/>
          <w:lang w:val="en-US"/>
        </w:rPr>
        <w:t>a</w:t>
      </w:r>
      <w:r w:rsidRPr="00527CC0">
        <w:rPr>
          <w:szCs w:val="28"/>
        </w:rPr>
        <w:t>-</w:t>
      </w:r>
      <w:r w:rsidRPr="00527CC0">
        <w:rPr>
          <w:szCs w:val="28"/>
          <w:lang w:val="en-US"/>
        </w:rPr>
        <w:t>template</w:t>
      </w:r>
      <w:r w:rsidRPr="00527CC0">
        <w:rPr>
          <w:szCs w:val="28"/>
        </w:rPr>
        <w:t>-</w:t>
      </w:r>
      <w:r w:rsidRPr="00527CC0">
        <w:rPr>
          <w:szCs w:val="28"/>
          <w:lang w:val="en-US"/>
        </w:rPr>
        <w:t>engine</w:t>
      </w:r>
      <w:r w:rsidRPr="00527CC0">
        <w:rPr>
          <w:szCs w:val="28"/>
        </w:rPr>
        <w:t>-</w:t>
      </w:r>
      <w:r w:rsidRPr="00527CC0">
        <w:rPr>
          <w:szCs w:val="28"/>
          <w:lang w:val="en-US"/>
        </w:rPr>
        <w:t>works</w:t>
      </w:r>
      <w:r w:rsidRPr="00527CC0">
        <w:rPr>
          <w:szCs w:val="28"/>
        </w:rPr>
        <w:t>/</w:t>
      </w:r>
      <w:r>
        <w:rPr>
          <w:szCs w:val="28"/>
        </w:rPr>
        <w:t>, свободный (дата обращения 25.03.2020).</w:t>
      </w:r>
    </w:p>
    <w:p w14:paraId="76B25F02" w14:textId="6B2F3656" w:rsidR="00527CC0" w:rsidRDefault="00A97490" w:rsidP="00A97490">
      <w:pPr>
        <w:pStyle w:val="af1"/>
        <w:numPr>
          <w:ilvl w:val="0"/>
          <w:numId w:val="4"/>
        </w:numPr>
        <w:tabs>
          <w:tab w:val="left" w:pos="1134"/>
        </w:tabs>
        <w:rPr>
          <w:szCs w:val="28"/>
        </w:rPr>
      </w:pPr>
      <w:r w:rsidRPr="00A97490">
        <w:rPr>
          <w:szCs w:val="28"/>
          <w:lang w:val="en-US"/>
        </w:rPr>
        <w:t>A Crash Course in Interpreted vs. Compiled Languages</w:t>
      </w:r>
      <w:r>
        <w:rPr>
          <w:szCs w:val="28"/>
          <w:lang w:val="en-US"/>
        </w:rPr>
        <w:t xml:space="preserve"> [</w:t>
      </w:r>
      <w:r>
        <w:rPr>
          <w:szCs w:val="28"/>
        </w:rPr>
        <w:t>электронный</w:t>
      </w:r>
      <w:r w:rsidRPr="00A97490">
        <w:rPr>
          <w:szCs w:val="28"/>
          <w:lang w:val="en-US"/>
        </w:rPr>
        <w:t xml:space="preserve"> </w:t>
      </w:r>
      <w:r>
        <w:rPr>
          <w:szCs w:val="28"/>
        </w:rPr>
        <w:t>ресурс</w:t>
      </w:r>
      <w:r>
        <w:rPr>
          <w:szCs w:val="28"/>
          <w:lang w:val="en-US"/>
        </w:rPr>
        <w:t xml:space="preserve">]. </w:t>
      </w:r>
      <w:r>
        <w:rPr>
          <w:szCs w:val="28"/>
        </w:rPr>
        <w:t>Режим доступа:</w:t>
      </w:r>
      <w:r w:rsidRPr="00A97490">
        <w:rPr>
          <w:szCs w:val="28"/>
        </w:rPr>
        <w:t xml:space="preserve"> </w:t>
      </w:r>
      <w:r w:rsidRPr="00A97490">
        <w:rPr>
          <w:szCs w:val="28"/>
          <w:lang w:val="en-US"/>
        </w:rPr>
        <w:t>https</w:t>
      </w:r>
      <w:r w:rsidRPr="00A97490">
        <w:rPr>
          <w:szCs w:val="28"/>
        </w:rPr>
        <w:t>://</w:t>
      </w:r>
      <w:r w:rsidRPr="00A97490">
        <w:rPr>
          <w:szCs w:val="28"/>
          <w:lang w:val="en-US"/>
        </w:rPr>
        <w:t>medium</w:t>
      </w:r>
      <w:r w:rsidRPr="00A97490">
        <w:rPr>
          <w:szCs w:val="28"/>
        </w:rPr>
        <w:t>.</w:t>
      </w:r>
      <w:r w:rsidRPr="00A97490">
        <w:rPr>
          <w:szCs w:val="28"/>
          <w:lang w:val="en-US"/>
        </w:rPr>
        <w:t>com</w:t>
      </w:r>
      <w:r w:rsidRPr="00A97490">
        <w:rPr>
          <w:szCs w:val="28"/>
        </w:rPr>
        <w:t>/@</w:t>
      </w:r>
      <w:proofErr w:type="spellStart"/>
      <w:r w:rsidRPr="00A97490">
        <w:rPr>
          <w:szCs w:val="28"/>
          <w:lang w:val="en-US"/>
        </w:rPr>
        <w:t>DHGorman</w:t>
      </w:r>
      <w:proofErr w:type="spellEnd"/>
      <w:r w:rsidRPr="00A97490">
        <w:rPr>
          <w:szCs w:val="28"/>
        </w:rPr>
        <w:t>/</w:t>
      </w:r>
      <w:r w:rsidRPr="00A97490">
        <w:rPr>
          <w:szCs w:val="28"/>
          <w:lang w:val="en-US"/>
        </w:rPr>
        <w:t>a</w:t>
      </w:r>
      <w:r w:rsidRPr="00A97490">
        <w:rPr>
          <w:szCs w:val="28"/>
        </w:rPr>
        <w:t>-</w:t>
      </w:r>
      <w:r w:rsidRPr="00A97490">
        <w:rPr>
          <w:szCs w:val="28"/>
          <w:lang w:val="en-US"/>
        </w:rPr>
        <w:t>crash</w:t>
      </w:r>
      <w:r w:rsidRPr="00A97490">
        <w:rPr>
          <w:szCs w:val="28"/>
        </w:rPr>
        <w:t>-</w:t>
      </w:r>
      <w:r w:rsidRPr="00A97490">
        <w:rPr>
          <w:szCs w:val="28"/>
          <w:lang w:val="en-US"/>
        </w:rPr>
        <w:t>course</w:t>
      </w:r>
      <w:r w:rsidRPr="00A97490">
        <w:rPr>
          <w:szCs w:val="28"/>
        </w:rPr>
        <w:t>-</w:t>
      </w:r>
      <w:r w:rsidRPr="00A97490">
        <w:rPr>
          <w:szCs w:val="28"/>
          <w:lang w:val="en-US"/>
        </w:rPr>
        <w:t>in</w:t>
      </w:r>
      <w:r w:rsidRPr="00A97490">
        <w:rPr>
          <w:szCs w:val="28"/>
        </w:rPr>
        <w:t>-</w:t>
      </w:r>
      <w:r w:rsidRPr="00A97490">
        <w:rPr>
          <w:szCs w:val="28"/>
          <w:lang w:val="en-US"/>
        </w:rPr>
        <w:t>interpreted</w:t>
      </w:r>
      <w:r w:rsidRPr="00A97490">
        <w:rPr>
          <w:szCs w:val="28"/>
        </w:rPr>
        <w:t>-</w:t>
      </w:r>
      <w:r w:rsidRPr="00A97490">
        <w:rPr>
          <w:szCs w:val="28"/>
          <w:lang w:val="en-US"/>
        </w:rPr>
        <w:t>vs</w:t>
      </w:r>
      <w:r w:rsidRPr="00A97490">
        <w:rPr>
          <w:szCs w:val="28"/>
        </w:rPr>
        <w:t>-</w:t>
      </w:r>
      <w:r w:rsidRPr="00A97490">
        <w:rPr>
          <w:szCs w:val="28"/>
          <w:lang w:val="en-US"/>
        </w:rPr>
        <w:t>compiled</w:t>
      </w:r>
      <w:r w:rsidRPr="00A97490">
        <w:rPr>
          <w:szCs w:val="28"/>
        </w:rPr>
        <w:t>-</w:t>
      </w:r>
      <w:r w:rsidRPr="00A97490">
        <w:rPr>
          <w:szCs w:val="28"/>
          <w:lang w:val="en-US"/>
        </w:rPr>
        <w:t>languages</w:t>
      </w:r>
      <w:r w:rsidRPr="00A97490">
        <w:rPr>
          <w:szCs w:val="28"/>
        </w:rPr>
        <w:t>-5531978930</w:t>
      </w:r>
      <w:r w:rsidRPr="00A97490">
        <w:rPr>
          <w:szCs w:val="28"/>
          <w:lang w:val="en-US"/>
        </w:rPr>
        <w:t>b</w:t>
      </w:r>
      <w:r w:rsidRPr="00A97490">
        <w:rPr>
          <w:szCs w:val="28"/>
        </w:rPr>
        <w:t>6</w:t>
      </w:r>
      <w:r w:rsidR="00E51E53">
        <w:rPr>
          <w:szCs w:val="28"/>
        </w:rPr>
        <w:t>, свободный (дата обращения 27.03.2020).</w:t>
      </w:r>
    </w:p>
    <w:p w14:paraId="0D446FB1" w14:textId="0AE9BC93" w:rsidR="00E51E53" w:rsidRDefault="00E51E53" w:rsidP="00E51E53">
      <w:pPr>
        <w:pStyle w:val="af1"/>
        <w:numPr>
          <w:ilvl w:val="0"/>
          <w:numId w:val="4"/>
        </w:numPr>
        <w:tabs>
          <w:tab w:val="left" w:pos="1134"/>
        </w:tabs>
        <w:rPr>
          <w:szCs w:val="28"/>
          <w:lang w:val="en-US"/>
        </w:rPr>
      </w:pPr>
      <w:r w:rsidRPr="00E51E53">
        <w:rPr>
          <w:szCs w:val="28"/>
          <w:lang w:val="en-US"/>
        </w:rPr>
        <w:t>Memory</w:t>
      </w:r>
      <w:r>
        <w:rPr>
          <w:szCs w:val="28"/>
          <w:lang w:val="en-US"/>
        </w:rPr>
        <w:t xml:space="preserve"> </w:t>
      </w:r>
      <w:r w:rsidRPr="00E51E53">
        <w:rPr>
          <w:szCs w:val="28"/>
          <w:lang w:val="en-US"/>
        </w:rPr>
        <w:t>Management techniques and</w:t>
      </w:r>
      <w:r>
        <w:rPr>
          <w:szCs w:val="28"/>
          <w:lang w:val="en-US"/>
        </w:rPr>
        <w:t xml:space="preserve"> </w:t>
      </w:r>
      <w:r w:rsidRPr="00E51E53">
        <w:rPr>
          <w:szCs w:val="28"/>
          <w:lang w:val="en-US"/>
        </w:rPr>
        <w:t>Processes Scheduling</w:t>
      </w:r>
      <w:r>
        <w:rPr>
          <w:szCs w:val="28"/>
          <w:lang w:val="en-US"/>
        </w:rPr>
        <w:t xml:space="preserve">. – </w:t>
      </w:r>
      <w:r w:rsidRPr="00E51E53">
        <w:rPr>
          <w:szCs w:val="28"/>
          <w:lang w:val="en-US"/>
        </w:rPr>
        <w:t>International Journal of Sci</w:t>
      </w:r>
      <w:r>
        <w:rPr>
          <w:szCs w:val="28"/>
          <w:lang w:val="en-US"/>
        </w:rPr>
        <w:t xml:space="preserve">entific &amp; Engineering Research, Volume 7, Issue 4 – </w:t>
      </w:r>
      <w:r w:rsidRPr="00E51E53">
        <w:rPr>
          <w:szCs w:val="28"/>
          <w:lang w:val="en-US"/>
        </w:rPr>
        <w:t>2016</w:t>
      </w:r>
      <w:r>
        <w:rPr>
          <w:szCs w:val="28"/>
          <w:lang w:val="en-US"/>
        </w:rPr>
        <w:t>.</w:t>
      </w:r>
    </w:p>
    <w:p w14:paraId="43F3FE30" w14:textId="67630AFA" w:rsidR="00F454C9" w:rsidRDefault="00F454C9" w:rsidP="00F454C9">
      <w:pPr>
        <w:pStyle w:val="af1"/>
        <w:numPr>
          <w:ilvl w:val="0"/>
          <w:numId w:val="4"/>
        </w:numPr>
        <w:tabs>
          <w:tab w:val="left" w:pos="1134"/>
        </w:tabs>
        <w:rPr>
          <w:szCs w:val="28"/>
        </w:rPr>
      </w:pPr>
      <w:r w:rsidRPr="00F454C9">
        <w:rPr>
          <w:szCs w:val="28"/>
          <w:lang w:val="en-US"/>
        </w:rPr>
        <w:t>Introduction to Parallel Computing</w:t>
      </w:r>
      <w:r>
        <w:rPr>
          <w:szCs w:val="28"/>
          <w:lang w:val="en-US"/>
        </w:rPr>
        <w:t xml:space="preserve"> [</w:t>
      </w:r>
      <w:r>
        <w:rPr>
          <w:szCs w:val="28"/>
        </w:rPr>
        <w:t>электронный</w:t>
      </w:r>
      <w:r w:rsidRPr="00527CC0">
        <w:rPr>
          <w:szCs w:val="28"/>
          <w:lang w:val="en-US"/>
        </w:rPr>
        <w:t xml:space="preserve"> </w:t>
      </w:r>
      <w:r>
        <w:rPr>
          <w:szCs w:val="28"/>
        </w:rPr>
        <w:t>ресурс</w:t>
      </w:r>
      <w:r>
        <w:rPr>
          <w:szCs w:val="28"/>
          <w:lang w:val="en-US"/>
        </w:rPr>
        <w:t xml:space="preserve">]. </w:t>
      </w:r>
      <w:r>
        <w:rPr>
          <w:szCs w:val="28"/>
        </w:rPr>
        <w:t>Режим доступа:</w:t>
      </w:r>
      <w:r w:rsidRPr="00F454C9">
        <w:rPr>
          <w:szCs w:val="28"/>
        </w:rPr>
        <w:t xml:space="preserve"> </w:t>
      </w:r>
      <w:r w:rsidRPr="00F454C9">
        <w:rPr>
          <w:szCs w:val="28"/>
          <w:lang w:val="en-US"/>
        </w:rPr>
        <w:t>https</w:t>
      </w:r>
      <w:r w:rsidRPr="00F454C9">
        <w:rPr>
          <w:szCs w:val="28"/>
        </w:rPr>
        <w:t>://</w:t>
      </w:r>
      <w:r w:rsidRPr="00F454C9">
        <w:rPr>
          <w:szCs w:val="28"/>
          <w:lang w:val="en-US"/>
        </w:rPr>
        <w:t>computing</w:t>
      </w:r>
      <w:r w:rsidRPr="00F454C9">
        <w:rPr>
          <w:szCs w:val="28"/>
        </w:rPr>
        <w:t>.</w:t>
      </w:r>
      <w:proofErr w:type="spellStart"/>
      <w:r w:rsidRPr="00F454C9">
        <w:rPr>
          <w:szCs w:val="28"/>
          <w:lang w:val="en-US"/>
        </w:rPr>
        <w:t>llnl</w:t>
      </w:r>
      <w:proofErr w:type="spellEnd"/>
      <w:r w:rsidRPr="00F454C9">
        <w:rPr>
          <w:szCs w:val="28"/>
        </w:rPr>
        <w:t>.</w:t>
      </w:r>
      <w:proofErr w:type="spellStart"/>
      <w:r w:rsidRPr="00F454C9">
        <w:rPr>
          <w:szCs w:val="28"/>
          <w:lang w:val="en-US"/>
        </w:rPr>
        <w:t>gov</w:t>
      </w:r>
      <w:proofErr w:type="spellEnd"/>
      <w:r w:rsidRPr="00F454C9">
        <w:rPr>
          <w:szCs w:val="28"/>
        </w:rPr>
        <w:t>/</w:t>
      </w:r>
      <w:r w:rsidRPr="00F454C9">
        <w:rPr>
          <w:szCs w:val="28"/>
          <w:lang w:val="en-US"/>
        </w:rPr>
        <w:t>tutorials</w:t>
      </w:r>
      <w:r w:rsidRPr="00F454C9">
        <w:rPr>
          <w:szCs w:val="28"/>
        </w:rPr>
        <w:t>/</w:t>
      </w:r>
      <w:r w:rsidRPr="00F454C9">
        <w:rPr>
          <w:szCs w:val="28"/>
          <w:lang w:val="en-US"/>
        </w:rPr>
        <w:t>parallel</w:t>
      </w:r>
      <w:r w:rsidRPr="00F454C9">
        <w:rPr>
          <w:szCs w:val="28"/>
        </w:rPr>
        <w:t>_</w:t>
      </w:r>
      <w:r w:rsidRPr="00F454C9">
        <w:rPr>
          <w:szCs w:val="28"/>
          <w:lang w:val="en-US"/>
        </w:rPr>
        <w:t>comp</w:t>
      </w:r>
      <w:r w:rsidRPr="00F454C9">
        <w:rPr>
          <w:szCs w:val="28"/>
        </w:rPr>
        <w:t>/</w:t>
      </w:r>
      <w:r>
        <w:rPr>
          <w:szCs w:val="28"/>
        </w:rPr>
        <w:t>, свободный (дата обращения 29.03.2020).</w:t>
      </w:r>
    </w:p>
    <w:p w14:paraId="5DA8F55B" w14:textId="4236B6D5" w:rsidR="00F454C9" w:rsidRDefault="00F454C9" w:rsidP="00F454C9">
      <w:pPr>
        <w:pStyle w:val="af1"/>
        <w:numPr>
          <w:ilvl w:val="0"/>
          <w:numId w:val="4"/>
        </w:numPr>
        <w:tabs>
          <w:tab w:val="left" w:pos="1134"/>
        </w:tabs>
        <w:rPr>
          <w:szCs w:val="28"/>
        </w:rPr>
      </w:pPr>
      <w:r w:rsidRPr="00F454C9">
        <w:rPr>
          <w:szCs w:val="28"/>
        </w:rPr>
        <w:lastRenderedPageBreak/>
        <w:t>Обзор моделей работы с потоками [</w:t>
      </w:r>
      <w:r>
        <w:rPr>
          <w:szCs w:val="28"/>
        </w:rPr>
        <w:t>электронный ресурс]</w:t>
      </w:r>
      <w:r w:rsidRPr="00F454C9">
        <w:rPr>
          <w:szCs w:val="28"/>
        </w:rPr>
        <w:t xml:space="preserve">. </w:t>
      </w:r>
      <w:r>
        <w:rPr>
          <w:szCs w:val="28"/>
        </w:rPr>
        <w:t xml:space="preserve">Режим доступа: </w:t>
      </w:r>
      <w:r w:rsidRPr="00F454C9">
        <w:rPr>
          <w:szCs w:val="28"/>
        </w:rPr>
        <w:t>https://habr.com/ru/post/39543/</w:t>
      </w:r>
      <w:r>
        <w:rPr>
          <w:szCs w:val="28"/>
        </w:rPr>
        <w:t>, свободный (дата обращения 02.04.2020).</w:t>
      </w:r>
    </w:p>
    <w:p w14:paraId="4810F161" w14:textId="5BE2E0BC" w:rsidR="003A2A86" w:rsidRDefault="003A2A86" w:rsidP="003A2A86">
      <w:pPr>
        <w:pStyle w:val="af1"/>
        <w:numPr>
          <w:ilvl w:val="0"/>
          <w:numId w:val="4"/>
        </w:numPr>
        <w:tabs>
          <w:tab w:val="left" w:pos="1134"/>
        </w:tabs>
        <w:rPr>
          <w:szCs w:val="28"/>
        </w:rPr>
      </w:pPr>
      <w:proofErr w:type="spellStart"/>
      <w:r>
        <w:rPr>
          <w:szCs w:val="28"/>
          <w:lang w:val="en-US"/>
        </w:rPr>
        <w:t>std</w:t>
      </w:r>
      <w:proofErr w:type="spellEnd"/>
      <w:r w:rsidRPr="003A2A86">
        <w:rPr>
          <w:szCs w:val="28"/>
        </w:rPr>
        <w:t>::</w:t>
      </w:r>
      <w:r>
        <w:rPr>
          <w:szCs w:val="28"/>
          <w:lang w:val="en-US"/>
        </w:rPr>
        <w:t>sync</w:t>
      </w:r>
      <w:r w:rsidRPr="003A2A86">
        <w:rPr>
          <w:szCs w:val="28"/>
        </w:rPr>
        <w:t>::</w:t>
      </w:r>
      <w:proofErr w:type="spellStart"/>
      <w:r>
        <w:rPr>
          <w:szCs w:val="28"/>
          <w:lang w:val="en-US"/>
        </w:rPr>
        <w:t>RwLock</w:t>
      </w:r>
      <w:proofErr w:type="spellEnd"/>
      <w:r w:rsidRPr="003A2A86">
        <w:rPr>
          <w:szCs w:val="28"/>
        </w:rPr>
        <w:t xml:space="preserve"> – </w:t>
      </w:r>
      <w:r>
        <w:rPr>
          <w:szCs w:val="28"/>
          <w:lang w:val="en-US"/>
        </w:rPr>
        <w:t>Rust</w:t>
      </w:r>
      <w:r>
        <w:rPr>
          <w:szCs w:val="28"/>
        </w:rPr>
        <w:t xml:space="preserve"> </w:t>
      </w:r>
      <w:r w:rsidRPr="00F454C9">
        <w:rPr>
          <w:szCs w:val="28"/>
        </w:rPr>
        <w:t>[</w:t>
      </w:r>
      <w:r>
        <w:rPr>
          <w:szCs w:val="28"/>
        </w:rPr>
        <w:t>электронный ресурс]</w:t>
      </w:r>
      <w:r w:rsidRPr="003A2A86">
        <w:rPr>
          <w:szCs w:val="28"/>
        </w:rPr>
        <w:t xml:space="preserve">. </w:t>
      </w:r>
      <w:r>
        <w:rPr>
          <w:szCs w:val="28"/>
        </w:rPr>
        <w:t>Режим доступа:</w:t>
      </w:r>
      <w:r w:rsidRPr="003A2A86">
        <w:rPr>
          <w:szCs w:val="28"/>
        </w:rPr>
        <w:t xml:space="preserve"> </w:t>
      </w:r>
      <w:r w:rsidRPr="003A2A86">
        <w:rPr>
          <w:szCs w:val="28"/>
          <w:lang w:val="en-US"/>
        </w:rPr>
        <w:t>https</w:t>
      </w:r>
      <w:r w:rsidRPr="003A2A86">
        <w:rPr>
          <w:szCs w:val="28"/>
        </w:rPr>
        <w:t>://</w:t>
      </w:r>
      <w:r w:rsidRPr="003A2A86">
        <w:rPr>
          <w:szCs w:val="28"/>
          <w:lang w:val="en-US"/>
        </w:rPr>
        <w:t>doc</w:t>
      </w:r>
      <w:r w:rsidRPr="003A2A86">
        <w:rPr>
          <w:szCs w:val="28"/>
        </w:rPr>
        <w:t>.</w:t>
      </w:r>
      <w:r w:rsidRPr="003A2A86">
        <w:rPr>
          <w:szCs w:val="28"/>
          <w:lang w:val="en-US"/>
        </w:rPr>
        <w:t>rust</w:t>
      </w:r>
      <w:r w:rsidRPr="003A2A86">
        <w:rPr>
          <w:szCs w:val="28"/>
        </w:rPr>
        <w:t>-</w:t>
      </w:r>
      <w:proofErr w:type="spellStart"/>
      <w:r w:rsidRPr="003A2A86">
        <w:rPr>
          <w:szCs w:val="28"/>
          <w:lang w:val="en-US"/>
        </w:rPr>
        <w:t>lang</w:t>
      </w:r>
      <w:proofErr w:type="spellEnd"/>
      <w:r w:rsidRPr="003A2A86">
        <w:rPr>
          <w:szCs w:val="28"/>
        </w:rPr>
        <w:t>.</w:t>
      </w:r>
      <w:r w:rsidRPr="003A2A86">
        <w:rPr>
          <w:szCs w:val="28"/>
          <w:lang w:val="en-US"/>
        </w:rPr>
        <w:t>org</w:t>
      </w:r>
      <w:r w:rsidRPr="003A2A86">
        <w:rPr>
          <w:szCs w:val="28"/>
        </w:rPr>
        <w:t>/</w:t>
      </w:r>
      <w:proofErr w:type="spellStart"/>
      <w:r w:rsidRPr="003A2A86">
        <w:rPr>
          <w:szCs w:val="28"/>
          <w:lang w:val="en-US"/>
        </w:rPr>
        <w:t>std</w:t>
      </w:r>
      <w:proofErr w:type="spellEnd"/>
      <w:r w:rsidRPr="003A2A86">
        <w:rPr>
          <w:szCs w:val="28"/>
        </w:rPr>
        <w:t>/</w:t>
      </w:r>
      <w:r w:rsidRPr="003A2A86">
        <w:rPr>
          <w:szCs w:val="28"/>
          <w:lang w:val="en-US"/>
        </w:rPr>
        <w:t>sync</w:t>
      </w:r>
      <w:r w:rsidRPr="003A2A86">
        <w:rPr>
          <w:szCs w:val="28"/>
        </w:rPr>
        <w:t>/</w:t>
      </w:r>
      <w:proofErr w:type="spellStart"/>
      <w:r w:rsidRPr="003A2A86">
        <w:rPr>
          <w:szCs w:val="28"/>
          <w:lang w:val="en-US"/>
        </w:rPr>
        <w:t>struct</w:t>
      </w:r>
      <w:proofErr w:type="spellEnd"/>
      <w:r w:rsidRPr="003A2A86">
        <w:rPr>
          <w:szCs w:val="28"/>
        </w:rPr>
        <w:t>.</w:t>
      </w:r>
      <w:proofErr w:type="spellStart"/>
      <w:r w:rsidRPr="003A2A86">
        <w:rPr>
          <w:szCs w:val="28"/>
          <w:lang w:val="en-US"/>
        </w:rPr>
        <w:t>RwLock</w:t>
      </w:r>
      <w:proofErr w:type="spellEnd"/>
      <w:r w:rsidRPr="003A2A86">
        <w:rPr>
          <w:szCs w:val="28"/>
        </w:rPr>
        <w:t>.</w:t>
      </w:r>
      <w:r w:rsidRPr="003A2A86">
        <w:rPr>
          <w:szCs w:val="28"/>
          <w:lang w:val="en-US"/>
        </w:rPr>
        <w:t>html</w:t>
      </w:r>
      <w:r w:rsidRPr="003A2A86">
        <w:rPr>
          <w:szCs w:val="28"/>
        </w:rPr>
        <w:t xml:space="preserve">, </w:t>
      </w:r>
      <w:r>
        <w:rPr>
          <w:szCs w:val="28"/>
        </w:rPr>
        <w:t>свободный (дата обращения 05.04.2020)</w:t>
      </w:r>
    </w:p>
    <w:p w14:paraId="29D47ECA" w14:textId="308B6103" w:rsidR="003A2A86" w:rsidRDefault="0077259C" w:rsidP="0077259C">
      <w:pPr>
        <w:pStyle w:val="af1"/>
        <w:numPr>
          <w:ilvl w:val="0"/>
          <w:numId w:val="4"/>
        </w:numPr>
        <w:tabs>
          <w:tab w:val="left" w:pos="1134"/>
        </w:tabs>
        <w:rPr>
          <w:szCs w:val="28"/>
        </w:rPr>
      </w:pPr>
      <w:r>
        <w:rPr>
          <w:szCs w:val="28"/>
          <w:lang w:val="en-US"/>
        </w:rPr>
        <w:t>The importance of scalability i</w:t>
      </w:r>
      <w:r w:rsidRPr="0077259C">
        <w:rPr>
          <w:szCs w:val="28"/>
          <w:lang w:val="en-US"/>
        </w:rPr>
        <w:t>n Software Design</w:t>
      </w:r>
      <w:r>
        <w:rPr>
          <w:szCs w:val="28"/>
          <w:lang w:val="en-US"/>
        </w:rPr>
        <w:t xml:space="preserve"> </w:t>
      </w:r>
      <w:r w:rsidRPr="0077259C">
        <w:rPr>
          <w:szCs w:val="28"/>
          <w:lang w:val="en-US"/>
        </w:rPr>
        <w:t>[</w:t>
      </w:r>
      <w:r>
        <w:rPr>
          <w:szCs w:val="28"/>
        </w:rPr>
        <w:t>электронный</w:t>
      </w:r>
      <w:r w:rsidRPr="0077259C">
        <w:rPr>
          <w:szCs w:val="28"/>
          <w:lang w:val="en-US"/>
        </w:rPr>
        <w:t xml:space="preserve"> </w:t>
      </w:r>
      <w:r>
        <w:rPr>
          <w:szCs w:val="28"/>
        </w:rPr>
        <w:t>ресурс</w:t>
      </w:r>
      <w:r w:rsidRPr="0077259C">
        <w:rPr>
          <w:szCs w:val="28"/>
          <w:lang w:val="en-US"/>
        </w:rPr>
        <w:t xml:space="preserve">]. </w:t>
      </w:r>
      <w:r>
        <w:rPr>
          <w:szCs w:val="28"/>
        </w:rPr>
        <w:t>Режим доступа:</w:t>
      </w:r>
      <w:r w:rsidRPr="0077259C">
        <w:rPr>
          <w:szCs w:val="28"/>
        </w:rPr>
        <w:t xml:space="preserve"> </w:t>
      </w:r>
      <w:hyperlink r:id="rId56" w:history="1">
        <w:r w:rsidRPr="0077259C">
          <w:rPr>
            <w:rStyle w:val="ad"/>
            <w:color w:val="auto"/>
            <w:szCs w:val="28"/>
            <w:u w:val="none"/>
            <w:lang w:val="en-US"/>
          </w:rPr>
          <w:t>https</w:t>
        </w:r>
        <w:r w:rsidRPr="0077259C">
          <w:rPr>
            <w:rStyle w:val="ad"/>
            <w:color w:val="auto"/>
            <w:szCs w:val="28"/>
            <w:u w:val="none"/>
          </w:rPr>
          <w:t>://</w:t>
        </w:r>
        <w:r w:rsidRPr="0077259C">
          <w:rPr>
            <w:rStyle w:val="ad"/>
            <w:color w:val="auto"/>
            <w:szCs w:val="28"/>
            <w:u w:val="none"/>
            <w:lang w:val="en-US"/>
          </w:rPr>
          <w:t>www</w:t>
        </w:r>
        <w:r w:rsidRPr="0077259C">
          <w:rPr>
            <w:rStyle w:val="ad"/>
            <w:color w:val="auto"/>
            <w:szCs w:val="28"/>
            <w:u w:val="none"/>
          </w:rPr>
          <w:t>.</w:t>
        </w:r>
        <w:proofErr w:type="spellStart"/>
        <w:r w:rsidRPr="0077259C">
          <w:rPr>
            <w:rStyle w:val="ad"/>
            <w:color w:val="auto"/>
            <w:szCs w:val="28"/>
            <w:u w:val="none"/>
            <w:lang w:val="en-US"/>
          </w:rPr>
          <w:t>conceptainc</w:t>
        </w:r>
        <w:proofErr w:type="spellEnd"/>
        <w:r w:rsidRPr="0077259C">
          <w:rPr>
            <w:rStyle w:val="ad"/>
            <w:color w:val="auto"/>
            <w:szCs w:val="28"/>
            <w:u w:val="none"/>
          </w:rPr>
          <w:t>.</w:t>
        </w:r>
        <w:r w:rsidRPr="0077259C">
          <w:rPr>
            <w:rStyle w:val="ad"/>
            <w:color w:val="auto"/>
            <w:szCs w:val="28"/>
            <w:u w:val="none"/>
            <w:lang w:val="en-US"/>
          </w:rPr>
          <w:t>com</w:t>
        </w:r>
        <w:r w:rsidRPr="0077259C">
          <w:rPr>
            <w:rStyle w:val="ad"/>
            <w:color w:val="auto"/>
            <w:szCs w:val="28"/>
            <w:u w:val="none"/>
          </w:rPr>
          <w:t>/</w:t>
        </w:r>
        <w:r w:rsidRPr="0077259C">
          <w:rPr>
            <w:rStyle w:val="ad"/>
            <w:color w:val="auto"/>
            <w:szCs w:val="28"/>
            <w:u w:val="none"/>
            <w:lang w:val="en-US"/>
          </w:rPr>
          <w:t>blog</w:t>
        </w:r>
        <w:r w:rsidRPr="0077259C">
          <w:rPr>
            <w:rStyle w:val="ad"/>
            <w:color w:val="auto"/>
            <w:szCs w:val="28"/>
            <w:u w:val="none"/>
          </w:rPr>
          <w:t>/</w:t>
        </w:r>
        <w:r w:rsidRPr="0077259C">
          <w:rPr>
            <w:rStyle w:val="ad"/>
            <w:color w:val="auto"/>
            <w:szCs w:val="28"/>
            <w:u w:val="none"/>
            <w:lang w:val="en-US"/>
          </w:rPr>
          <w:t>importance</w:t>
        </w:r>
        <w:r w:rsidRPr="0077259C">
          <w:rPr>
            <w:rStyle w:val="ad"/>
            <w:color w:val="auto"/>
            <w:szCs w:val="28"/>
            <w:u w:val="none"/>
          </w:rPr>
          <w:t>-</w:t>
        </w:r>
        <w:r w:rsidRPr="0077259C">
          <w:rPr>
            <w:rStyle w:val="ad"/>
            <w:color w:val="auto"/>
            <w:szCs w:val="28"/>
            <w:u w:val="none"/>
            <w:lang w:val="en-US"/>
          </w:rPr>
          <w:t>of</w:t>
        </w:r>
        <w:r w:rsidRPr="0077259C">
          <w:rPr>
            <w:rStyle w:val="ad"/>
            <w:color w:val="auto"/>
            <w:szCs w:val="28"/>
            <w:u w:val="none"/>
          </w:rPr>
          <w:t>-</w:t>
        </w:r>
        <w:r w:rsidRPr="0077259C">
          <w:rPr>
            <w:rStyle w:val="ad"/>
            <w:color w:val="auto"/>
            <w:szCs w:val="28"/>
            <w:u w:val="none"/>
            <w:lang w:val="en-US"/>
          </w:rPr>
          <w:t>scalability</w:t>
        </w:r>
        <w:r w:rsidRPr="0077259C">
          <w:rPr>
            <w:rStyle w:val="ad"/>
            <w:color w:val="auto"/>
            <w:szCs w:val="28"/>
            <w:u w:val="none"/>
          </w:rPr>
          <w:t>-</w:t>
        </w:r>
        <w:r w:rsidRPr="0077259C">
          <w:rPr>
            <w:rStyle w:val="ad"/>
            <w:color w:val="auto"/>
            <w:szCs w:val="28"/>
            <w:u w:val="none"/>
            <w:lang w:val="en-US"/>
          </w:rPr>
          <w:t>in</w:t>
        </w:r>
        <w:r w:rsidRPr="0077259C">
          <w:rPr>
            <w:rStyle w:val="ad"/>
            <w:color w:val="auto"/>
            <w:szCs w:val="28"/>
            <w:u w:val="none"/>
          </w:rPr>
          <w:t>-</w:t>
        </w:r>
        <w:r w:rsidRPr="0077259C">
          <w:rPr>
            <w:rStyle w:val="ad"/>
            <w:color w:val="auto"/>
            <w:szCs w:val="28"/>
            <w:u w:val="none"/>
            <w:lang w:val="en-US"/>
          </w:rPr>
          <w:t>software</w:t>
        </w:r>
        <w:r w:rsidRPr="0077259C">
          <w:rPr>
            <w:rStyle w:val="ad"/>
            <w:color w:val="auto"/>
            <w:szCs w:val="28"/>
            <w:u w:val="none"/>
          </w:rPr>
          <w:t>-</w:t>
        </w:r>
        <w:r w:rsidRPr="0077259C">
          <w:rPr>
            <w:rStyle w:val="ad"/>
            <w:color w:val="auto"/>
            <w:szCs w:val="28"/>
            <w:u w:val="none"/>
            <w:lang w:val="en-US"/>
          </w:rPr>
          <w:t>design</w:t>
        </w:r>
      </w:hyperlink>
      <w:r w:rsidRPr="0077259C">
        <w:rPr>
          <w:szCs w:val="28"/>
        </w:rPr>
        <w:t xml:space="preserve"> /, </w:t>
      </w:r>
      <w:r>
        <w:rPr>
          <w:szCs w:val="28"/>
        </w:rPr>
        <w:t>свободный (дата обращения 07.04.2020).</w:t>
      </w:r>
    </w:p>
    <w:p w14:paraId="6E157180" w14:textId="0254BE57" w:rsidR="0077259C" w:rsidRPr="0077259C" w:rsidRDefault="0077259C" w:rsidP="0077259C">
      <w:pPr>
        <w:pStyle w:val="af1"/>
        <w:numPr>
          <w:ilvl w:val="0"/>
          <w:numId w:val="4"/>
        </w:numPr>
        <w:tabs>
          <w:tab w:val="left" w:pos="1134"/>
        </w:tabs>
        <w:rPr>
          <w:szCs w:val="28"/>
        </w:rPr>
      </w:pPr>
      <w:proofErr w:type="spellStart"/>
      <w:r w:rsidRPr="0077259C">
        <w:rPr>
          <w:szCs w:val="28"/>
        </w:rPr>
        <w:t>Nginx</w:t>
      </w:r>
      <w:proofErr w:type="spellEnd"/>
      <w:r w:rsidRPr="0077259C">
        <w:rPr>
          <w:szCs w:val="28"/>
        </w:rPr>
        <w:t>. Обратный прокси-сервер [</w:t>
      </w:r>
      <w:r>
        <w:rPr>
          <w:szCs w:val="28"/>
        </w:rPr>
        <w:t>электронный</w:t>
      </w:r>
      <w:r w:rsidRPr="0077259C">
        <w:rPr>
          <w:szCs w:val="28"/>
        </w:rPr>
        <w:t xml:space="preserve"> </w:t>
      </w:r>
      <w:r>
        <w:rPr>
          <w:szCs w:val="28"/>
        </w:rPr>
        <w:t>ресурс</w:t>
      </w:r>
      <w:r w:rsidRPr="0077259C">
        <w:rPr>
          <w:szCs w:val="28"/>
        </w:rPr>
        <w:t xml:space="preserve">]. </w:t>
      </w:r>
      <w:r>
        <w:rPr>
          <w:szCs w:val="28"/>
        </w:rPr>
        <w:t>Режим доступа:</w:t>
      </w:r>
      <w:r w:rsidRPr="0077259C">
        <w:rPr>
          <w:szCs w:val="28"/>
        </w:rPr>
        <w:t xml:space="preserve"> http://ashep.org/2011/nginx-obratnyj-proksi-server/#.Xs1aMUQzZp8</w:t>
      </w:r>
      <w:r>
        <w:rPr>
          <w:szCs w:val="28"/>
        </w:rPr>
        <w:t>, свободный (дата обращения 07.04.2020).</w:t>
      </w:r>
    </w:p>
    <w:p w14:paraId="6730890C" w14:textId="77777777" w:rsidR="002C4705" w:rsidRPr="0077259C" w:rsidRDefault="002C4705" w:rsidP="00B21C16">
      <w:pPr>
        <w:pStyle w:val="af1"/>
        <w:tabs>
          <w:tab w:val="left" w:pos="1134"/>
        </w:tabs>
      </w:pPr>
      <w:r w:rsidRPr="0077259C">
        <w:br w:type="page"/>
      </w:r>
    </w:p>
    <w:p w14:paraId="4C0683C6" w14:textId="38414DDC" w:rsidR="002C4705" w:rsidRPr="002C4705" w:rsidRDefault="002C4705" w:rsidP="002C4705">
      <w:pPr>
        <w:pStyle w:val="ae"/>
        <w:jc w:val="right"/>
      </w:pPr>
      <w:bookmarkStart w:id="72" w:name="_Toc42193705"/>
      <w:r>
        <w:lastRenderedPageBreak/>
        <w:t>ПРИЛОЖЕНИЕ</w:t>
      </w:r>
      <w:r w:rsidR="00BF1A40">
        <w:t xml:space="preserve"> </w:t>
      </w:r>
      <w:r w:rsidR="0073095A">
        <w:t>А</w:t>
      </w:r>
      <w:r>
        <w:t>.</w:t>
      </w:r>
      <w:bookmarkEnd w:id="72"/>
    </w:p>
    <w:p w14:paraId="30FA2AC8" w14:textId="1AAA9549" w:rsidR="00DF3E26" w:rsidRPr="00047B28"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4DE217F6" w14:textId="631C57CE" w:rsidR="00601F55" w:rsidRPr="00601F55" w:rsidRDefault="00601F55" w:rsidP="001F44F5">
      <w:pPr>
        <w:spacing w:before="0" w:after="0"/>
        <w:jc w:val="both"/>
        <w:rPr>
          <w:b/>
          <w:sz w:val="28"/>
          <w:szCs w:val="28"/>
        </w:rPr>
      </w:pPr>
      <w:r>
        <w:rPr>
          <w:b/>
          <w:sz w:val="28"/>
          <w:szCs w:val="28"/>
        </w:rPr>
        <w:t>Получение шаблона без форматирования:</w:t>
      </w:r>
    </w:p>
    <w:p w14:paraId="655AFAC7"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Метод:</w:t>
      </w:r>
      <w:r w:rsidRPr="00601F55">
        <w:rPr>
          <w:color w:val="303133"/>
          <w:sz w:val="28"/>
          <w:szCs w:val="28"/>
          <w:lang w:val="en-US" w:eastAsia="en-US"/>
        </w:rPr>
        <w:t> </w:t>
      </w:r>
      <w:r w:rsidRPr="00601F55">
        <w:rPr>
          <w:color w:val="303133"/>
          <w:sz w:val="28"/>
          <w:szCs w:val="28"/>
          <w:lang w:eastAsia="en-US"/>
        </w:rPr>
        <w:t>/</w:t>
      </w:r>
      <w:r w:rsidRPr="00601F55">
        <w:rPr>
          <w:color w:val="303133"/>
          <w:sz w:val="28"/>
          <w:szCs w:val="28"/>
          <w:lang w:val="en-US" w:eastAsia="en-US"/>
        </w:rPr>
        <w:t>raw</w:t>
      </w:r>
      <w:r w:rsidRPr="00601F55">
        <w:rPr>
          <w:color w:val="303133"/>
          <w:sz w:val="28"/>
          <w:szCs w:val="28"/>
          <w:lang w:eastAsia="en-US"/>
        </w:rPr>
        <w:t>/{ название файла шаблона }</w:t>
      </w:r>
    </w:p>
    <w:p w14:paraId="6E5391B0"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Тип запроса:</w:t>
      </w:r>
      <w:r w:rsidRPr="00601F55">
        <w:rPr>
          <w:color w:val="303133"/>
          <w:sz w:val="28"/>
          <w:szCs w:val="28"/>
          <w:lang w:val="en-US" w:eastAsia="en-US"/>
        </w:rPr>
        <w:t> GET</w:t>
      </w:r>
    </w:p>
    <w:p w14:paraId="1708EE46" w14:textId="64A25F45"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Параметры:</w:t>
      </w:r>
      <w:r w:rsidRPr="00601F55">
        <w:rPr>
          <w:color w:val="303133"/>
          <w:sz w:val="28"/>
          <w:szCs w:val="28"/>
          <w:lang w:val="en-US" w:eastAsia="en-US"/>
        </w:rPr>
        <w:t> </w:t>
      </w:r>
      <w:r w:rsidRPr="00601F55">
        <w:rPr>
          <w:color w:val="303133"/>
          <w:sz w:val="28"/>
          <w:szCs w:val="28"/>
          <w:lang w:eastAsia="en-US"/>
        </w:rPr>
        <w:t>отсутствуют</w:t>
      </w:r>
    </w:p>
    <w:p w14:paraId="4CA9A51B"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Тип ответа:</w:t>
      </w:r>
      <w:r w:rsidRPr="00601F55">
        <w:rPr>
          <w:color w:val="303133"/>
          <w:sz w:val="28"/>
          <w:szCs w:val="28"/>
          <w:lang w:val="en-US" w:eastAsia="en-US"/>
        </w:rPr>
        <w:t> </w:t>
      </w:r>
      <w:r w:rsidRPr="00601F55">
        <w:rPr>
          <w:color w:val="303133"/>
          <w:sz w:val="28"/>
          <w:szCs w:val="28"/>
          <w:lang w:eastAsia="en-US"/>
        </w:rPr>
        <w:t>строковый</w:t>
      </w:r>
    </w:p>
    <w:p w14:paraId="232FE70F"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Содержимое ответа:</w:t>
      </w:r>
      <w:r w:rsidRPr="00601F55">
        <w:rPr>
          <w:color w:val="303133"/>
          <w:sz w:val="28"/>
          <w:szCs w:val="28"/>
          <w:lang w:val="en-US" w:eastAsia="en-US"/>
        </w:rPr>
        <w:t> </w:t>
      </w:r>
      <w:r w:rsidRPr="00601F55">
        <w:rPr>
          <w:color w:val="303133"/>
          <w:sz w:val="28"/>
          <w:szCs w:val="28"/>
          <w:lang w:eastAsia="en-US"/>
        </w:rPr>
        <w:t>запрошенный шаблон</w:t>
      </w:r>
    </w:p>
    <w:p w14:paraId="7FBFF3A7"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01F33945" w14:textId="24692417" w:rsidR="00601F55" w:rsidRDefault="00601F55"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sidRPr="00601F55">
        <w:rPr>
          <w:b/>
          <w:bCs/>
          <w:color w:val="303133"/>
          <w:sz w:val="28"/>
          <w:szCs w:val="28"/>
          <w:lang w:eastAsia="en-US"/>
        </w:rPr>
        <w:t>Код: 404</w:t>
      </w:r>
      <w:r w:rsidRPr="00601F55">
        <w:rPr>
          <w:color w:val="303133"/>
          <w:sz w:val="28"/>
          <w:szCs w:val="28"/>
          <w:lang w:eastAsia="en-US"/>
        </w:rPr>
        <w:t xml:space="preserve">. Причина: </w:t>
      </w:r>
      <w:r w:rsidR="00B64FDB" w:rsidRPr="00601F55">
        <w:rPr>
          <w:color w:val="303133"/>
          <w:sz w:val="28"/>
          <w:szCs w:val="28"/>
          <w:lang w:eastAsia="en-US"/>
        </w:rPr>
        <w:t>запрошенный</w:t>
      </w:r>
      <w:r w:rsidRPr="00601F55">
        <w:rPr>
          <w:color w:val="303133"/>
          <w:sz w:val="28"/>
          <w:szCs w:val="28"/>
          <w:lang w:eastAsia="en-US"/>
        </w:rPr>
        <w:t xml:space="preserve"> шаблона не существует</w:t>
      </w:r>
      <w:r w:rsidR="00B64FDB">
        <w:rPr>
          <w:color w:val="303133"/>
          <w:sz w:val="28"/>
          <w:szCs w:val="28"/>
          <w:lang w:eastAsia="en-US"/>
        </w:rPr>
        <w:t>.</w:t>
      </w:r>
    </w:p>
    <w:p w14:paraId="52F21CA5" w14:textId="47C60483" w:rsidR="00601F55" w:rsidRDefault="00601F55" w:rsidP="001F44F5">
      <w:pPr>
        <w:shd w:val="clear" w:color="auto" w:fill="FFFFFF"/>
        <w:spacing w:before="0" w:after="0"/>
        <w:jc w:val="both"/>
        <w:rPr>
          <w:b/>
          <w:color w:val="303133"/>
          <w:sz w:val="28"/>
          <w:szCs w:val="28"/>
          <w:lang w:eastAsia="en-US"/>
        </w:rPr>
      </w:pPr>
      <w:r w:rsidRPr="00601F55">
        <w:rPr>
          <w:b/>
          <w:color w:val="303133"/>
          <w:sz w:val="28"/>
          <w:szCs w:val="28"/>
          <w:lang w:eastAsia="en-US"/>
        </w:rPr>
        <w:t>Получение сгенерированного документа:</w:t>
      </w:r>
    </w:p>
    <w:p w14:paraId="12A7F846" w14:textId="15EA671B" w:rsidR="00601F55" w:rsidRPr="00601F55" w:rsidRDefault="00601F55"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sidRPr="00601F55">
        <w:rPr>
          <w:color w:val="303133"/>
          <w:sz w:val="28"/>
          <w:szCs w:val="28"/>
          <w:lang w:eastAsia="en-US"/>
        </w:rPr>
        <w:t>/</w:t>
      </w:r>
      <w:proofErr w:type="spellStart"/>
      <w:r w:rsidRPr="00601F55">
        <w:rPr>
          <w:color w:val="303133"/>
          <w:sz w:val="28"/>
          <w:szCs w:val="28"/>
          <w:lang w:eastAsia="en-US"/>
        </w:rPr>
        <w:t>render</w:t>
      </w:r>
      <w:proofErr w:type="spellEnd"/>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5C822ACF" w14:textId="37E8873B" w:rsidR="00601F55" w:rsidRPr="00047B28" w:rsidRDefault="00601F55"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6E98B53A" w14:textId="6F4C5E2A" w:rsidR="00601F55" w:rsidRDefault="00601F55"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w:t>
      </w:r>
      <w:r>
        <w:rPr>
          <w:color w:val="303133"/>
          <w:sz w:val="28"/>
          <w:szCs w:val="28"/>
          <w:lang w:val="en-US" w:eastAsia="en-US"/>
        </w:rPr>
        <w:t>JSON</w:t>
      </w:r>
      <w:r w:rsidRPr="00601F55">
        <w:rPr>
          <w:color w:val="303133"/>
          <w:sz w:val="28"/>
          <w:szCs w:val="28"/>
          <w:lang w:eastAsia="en-US"/>
        </w:rPr>
        <w:t xml:space="preserve"> – </w:t>
      </w:r>
      <w:r>
        <w:rPr>
          <w:color w:val="303133"/>
          <w:sz w:val="28"/>
          <w:szCs w:val="28"/>
          <w:lang w:eastAsia="en-US"/>
        </w:rPr>
        <w:t xml:space="preserve">источник данных для </w:t>
      </w:r>
      <w:proofErr w:type="spellStart"/>
      <w:r>
        <w:rPr>
          <w:color w:val="303133"/>
          <w:sz w:val="28"/>
          <w:szCs w:val="28"/>
          <w:lang w:eastAsia="en-US"/>
        </w:rPr>
        <w:t>шаблонизации</w:t>
      </w:r>
      <w:proofErr w:type="spellEnd"/>
    </w:p>
    <w:p w14:paraId="5FC56F23" w14:textId="021C2C13" w:rsidR="00601F55" w:rsidRDefault="00601F55"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0DD3969E" w14:textId="767128ED"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сгенерированный веб-документ</w:t>
      </w:r>
    </w:p>
    <w:p w14:paraId="29149A9F"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167C7C2A" w14:textId="686699D2"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sidRPr="00601F55">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6C6A6B68" w14:textId="46238104"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 501</w:t>
      </w:r>
      <w:r>
        <w:rPr>
          <w:b/>
          <w:color w:val="303133"/>
          <w:sz w:val="28"/>
          <w:szCs w:val="28"/>
          <w:lang w:eastAsia="en-US"/>
        </w:rPr>
        <w:t xml:space="preserve">. </w:t>
      </w:r>
      <w:r>
        <w:rPr>
          <w:color w:val="303133"/>
          <w:sz w:val="28"/>
          <w:szCs w:val="28"/>
          <w:lang w:eastAsia="en-US"/>
        </w:rPr>
        <w:t xml:space="preserve">Причина: ошибка </w:t>
      </w:r>
      <w:proofErr w:type="spellStart"/>
      <w:r>
        <w:rPr>
          <w:color w:val="303133"/>
          <w:sz w:val="28"/>
          <w:szCs w:val="28"/>
          <w:lang w:eastAsia="en-US"/>
        </w:rPr>
        <w:t>валидации</w:t>
      </w:r>
      <w:proofErr w:type="spellEnd"/>
      <w:r>
        <w:rPr>
          <w:color w:val="303133"/>
          <w:sz w:val="28"/>
          <w:szCs w:val="28"/>
          <w:lang w:eastAsia="en-US"/>
        </w:rPr>
        <w:t xml:space="preserve"> данных.</w:t>
      </w:r>
    </w:p>
    <w:p w14:paraId="7031AB55" w14:textId="1A96708E"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Обновление существующего шаблона</w:t>
      </w:r>
      <w:r w:rsidRPr="00601F55">
        <w:rPr>
          <w:b/>
          <w:color w:val="303133"/>
          <w:sz w:val="28"/>
          <w:szCs w:val="28"/>
          <w:lang w:eastAsia="en-US"/>
        </w:rPr>
        <w:t>:</w:t>
      </w:r>
    </w:p>
    <w:p w14:paraId="3C86C06F" w14:textId="20898A89"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update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1891332D"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564F874" w14:textId="19D6908D"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обновл</w:t>
      </w:r>
      <w:r w:rsidR="00284222">
        <w:rPr>
          <w:color w:val="303133"/>
          <w:sz w:val="28"/>
          <w:szCs w:val="28"/>
          <w:lang w:eastAsia="en-US"/>
        </w:rPr>
        <w:t>е</w:t>
      </w:r>
      <w:r>
        <w:rPr>
          <w:color w:val="303133"/>
          <w:sz w:val="28"/>
          <w:szCs w:val="28"/>
          <w:lang w:eastAsia="en-US"/>
        </w:rPr>
        <w:t>нный текст шаблона</w:t>
      </w:r>
    </w:p>
    <w:p w14:paraId="5D9C28F8" w14:textId="6EABC16B"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4ADCA017" w14:textId="6D6F7496"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0CF65EB6"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629C231D" w14:textId="65FA57EE"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1AFBF5D1" w14:textId="10561452"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lastRenderedPageBreak/>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 xml:space="preserve">Причина: ошибка </w:t>
      </w:r>
      <w:proofErr w:type="spellStart"/>
      <w:r>
        <w:rPr>
          <w:color w:val="303133"/>
          <w:sz w:val="28"/>
          <w:szCs w:val="28"/>
          <w:lang w:eastAsia="en-US"/>
        </w:rPr>
        <w:t>валидации</w:t>
      </w:r>
      <w:proofErr w:type="spellEnd"/>
      <w:r>
        <w:rPr>
          <w:color w:val="303133"/>
          <w:sz w:val="28"/>
          <w:szCs w:val="28"/>
          <w:lang w:eastAsia="en-US"/>
        </w:rPr>
        <w:t xml:space="preserve"> шаблона.</w:t>
      </w:r>
    </w:p>
    <w:p w14:paraId="6353D499" w14:textId="443E43B0"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Добавление нового шаблона</w:t>
      </w:r>
      <w:r w:rsidRPr="00601F55">
        <w:rPr>
          <w:b/>
          <w:color w:val="303133"/>
          <w:sz w:val="28"/>
          <w:szCs w:val="28"/>
          <w:lang w:eastAsia="en-US"/>
        </w:rPr>
        <w:t>:</w:t>
      </w:r>
    </w:p>
    <w:p w14:paraId="220FCEB8" w14:textId="23503C2E"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proofErr w:type="spellStart"/>
      <w:r>
        <w:rPr>
          <w:color w:val="303133"/>
          <w:sz w:val="28"/>
          <w:szCs w:val="28"/>
          <w:lang w:eastAsia="en-US"/>
        </w:rPr>
        <w:t>add</w:t>
      </w:r>
      <w:proofErr w:type="spellEnd"/>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537A3A37"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31833DD" w14:textId="5A1FD1BD"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текст</w:t>
      </w:r>
      <w:r w:rsidRPr="00047B28">
        <w:rPr>
          <w:color w:val="303133"/>
          <w:sz w:val="28"/>
          <w:szCs w:val="28"/>
          <w:lang w:eastAsia="en-US"/>
        </w:rPr>
        <w:t xml:space="preserve"> </w:t>
      </w:r>
      <w:r>
        <w:rPr>
          <w:color w:val="303133"/>
          <w:sz w:val="28"/>
          <w:szCs w:val="28"/>
          <w:lang w:eastAsia="en-US"/>
        </w:rPr>
        <w:t>нового шаблона</w:t>
      </w:r>
    </w:p>
    <w:p w14:paraId="228A5DA2"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3136DA1B"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205A17E0"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6DB3E9E1" w14:textId="661B2A57"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 xml:space="preserve">Причина: ошибка </w:t>
      </w:r>
      <w:proofErr w:type="spellStart"/>
      <w:r>
        <w:rPr>
          <w:color w:val="303133"/>
          <w:sz w:val="28"/>
          <w:szCs w:val="28"/>
          <w:lang w:eastAsia="en-US"/>
        </w:rPr>
        <w:t>валидации</w:t>
      </w:r>
      <w:proofErr w:type="spellEnd"/>
      <w:r>
        <w:rPr>
          <w:color w:val="303133"/>
          <w:sz w:val="28"/>
          <w:szCs w:val="28"/>
          <w:lang w:eastAsia="en-US"/>
        </w:rPr>
        <w:t xml:space="preserve"> шаблона;</w:t>
      </w:r>
    </w:p>
    <w:p w14:paraId="3B3447C3" w14:textId="68C65808"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sidRPr="00B64FDB">
        <w:rPr>
          <w:b/>
          <w:color w:val="303133"/>
          <w:sz w:val="28"/>
          <w:szCs w:val="28"/>
          <w:lang w:eastAsia="en-US"/>
        </w:rPr>
        <w:t>504</w:t>
      </w:r>
      <w:r>
        <w:rPr>
          <w:b/>
          <w:color w:val="303133"/>
          <w:sz w:val="28"/>
          <w:szCs w:val="28"/>
          <w:lang w:eastAsia="en-US"/>
        </w:rPr>
        <w:t xml:space="preserve">. </w:t>
      </w:r>
      <w:r>
        <w:rPr>
          <w:color w:val="303133"/>
          <w:sz w:val="28"/>
          <w:szCs w:val="28"/>
          <w:lang w:eastAsia="en-US"/>
        </w:rPr>
        <w:t>Причина: ошибка записи шаблона в хранилище.</w:t>
      </w:r>
    </w:p>
    <w:p w14:paraId="31548AF9" w14:textId="3874A692"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Удаление существующего шаблона</w:t>
      </w:r>
      <w:r w:rsidRPr="00601F55">
        <w:rPr>
          <w:b/>
          <w:color w:val="303133"/>
          <w:sz w:val="28"/>
          <w:szCs w:val="28"/>
          <w:lang w:eastAsia="en-US"/>
        </w:rPr>
        <w:t>:</w:t>
      </w:r>
    </w:p>
    <w:p w14:paraId="136430A7" w14:textId="21DCEBA9"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remove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05AB2102"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11DEEE5" w14:textId="38D57A0B"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название фала шаблона</w:t>
      </w:r>
    </w:p>
    <w:p w14:paraId="44627E44"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1192BD97"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457FF6E3"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592F42AC" w14:textId="28C5A037"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sidR="00A77724">
        <w:rPr>
          <w:b/>
          <w:color w:val="303133"/>
          <w:sz w:val="28"/>
          <w:szCs w:val="28"/>
          <w:lang w:eastAsia="en-US"/>
        </w:rPr>
        <w:t xml:space="preserve">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051DA305" w14:textId="59B7490E"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Pr>
          <w:b/>
          <w:color w:val="303133"/>
          <w:sz w:val="28"/>
          <w:szCs w:val="28"/>
          <w:lang w:eastAsia="en-US"/>
        </w:rPr>
        <w:t xml:space="preserve">505. </w:t>
      </w:r>
      <w:r>
        <w:rPr>
          <w:color w:val="303133"/>
          <w:sz w:val="28"/>
          <w:szCs w:val="28"/>
          <w:lang w:eastAsia="en-US"/>
        </w:rPr>
        <w:t>Причина: ошибка удаления шаблона из</w:t>
      </w:r>
      <w:r w:rsidR="00A77724">
        <w:rPr>
          <w:color w:val="303133"/>
          <w:sz w:val="28"/>
          <w:szCs w:val="28"/>
          <w:lang w:eastAsia="en-US"/>
        </w:rPr>
        <w:t xml:space="preserve"> хранилища</w:t>
      </w:r>
      <w:r>
        <w:rPr>
          <w:color w:val="303133"/>
          <w:sz w:val="28"/>
          <w:szCs w:val="28"/>
          <w:lang w:eastAsia="en-US"/>
        </w:rPr>
        <w:t>.</w:t>
      </w:r>
    </w:p>
    <w:p w14:paraId="1C2C2C4F" w14:textId="77777777" w:rsidR="00B64FDB" w:rsidRDefault="00B64FDB" w:rsidP="001F44F5">
      <w:pPr>
        <w:shd w:val="clear" w:color="auto" w:fill="FFFFFF"/>
        <w:spacing w:beforeAutospacing="1" w:afterAutospacing="1"/>
        <w:jc w:val="both"/>
        <w:rPr>
          <w:color w:val="303133"/>
          <w:sz w:val="28"/>
          <w:szCs w:val="28"/>
          <w:lang w:eastAsia="en-US"/>
        </w:rPr>
      </w:pPr>
    </w:p>
    <w:p w14:paraId="51563BF2" w14:textId="77777777" w:rsidR="00B64FDB" w:rsidRDefault="00B64FDB" w:rsidP="001F44F5">
      <w:pPr>
        <w:shd w:val="clear" w:color="auto" w:fill="FFFFFF"/>
        <w:spacing w:beforeAutospacing="1" w:afterAutospacing="1"/>
        <w:jc w:val="both"/>
        <w:rPr>
          <w:color w:val="303133"/>
          <w:sz w:val="28"/>
          <w:szCs w:val="28"/>
          <w:lang w:eastAsia="en-US"/>
        </w:rPr>
      </w:pPr>
    </w:p>
    <w:p w14:paraId="08480B0F" w14:textId="397533A7" w:rsidR="00BF1A40" w:rsidRPr="00EE283F" w:rsidRDefault="00BF1A40">
      <w:pPr>
        <w:spacing w:before="0" w:after="200" w:line="276" w:lineRule="auto"/>
        <w:rPr>
          <w:b/>
          <w:sz w:val="28"/>
          <w:szCs w:val="28"/>
        </w:rPr>
      </w:pPr>
    </w:p>
    <w:p w14:paraId="58E42CA0" w14:textId="77777777" w:rsidR="001F44F5" w:rsidRDefault="001F44F5">
      <w:pPr>
        <w:spacing w:before="0" w:after="200" w:line="276" w:lineRule="auto"/>
        <w:rPr>
          <w:b/>
          <w:sz w:val="28"/>
        </w:rPr>
      </w:pPr>
      <w:r>
        <w:br w:type="page"/>
      </w:r>
    </w:p>
    <w:p w14:paraId="4EDCEE1A" w14:textId="21CF6697" w:rsidR="00BF1A40" w:rsidRPr="002C4705" w:rsidRDefault="00BF1A40" w:rsidP="00BF1A40">
      <w:pPr>
        <w:pStyle w:val="ae"/>
        <w:jc w:val="right"/>
      </w:pPr>
      <w:bookmarkStart w:id="73" w:name="_Toc42193706"/>
      <w:r>
        <w:lastRenderedPageBreak/>
        <w:t xml:space="preserve">ПРИЛОЖЕНИЕ </w:t>
      </w:r>
      <w:r w:rsidR="0073095A">
        <w:rPr>
          <w:lang w:val="en-US"/>
        </w:rPr>
        <w:t>B</w:t>
      </w:r>
      <w:r>
        <w:t>.</w:t>
      </w:r>
      <w:bookmarkEnd w:id="73"/>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28F71D0E" w14:textId="686C0F8D" w:rsidR="006D6A63" w:rsidRPr="001F44F5" w:rsidRDefault="006D6A63" w:rsidP="001F44F5">
      <w:pPr>
        <w:shd w:val="clear" w:color="auto" w:fill="FFFFFF"/>
        <w:spacing w:before="0" w:after="0"/>
        <w:jc w:val="both"/>
        <w:rPr>
          <w:sz w:val="28"/>
          <w:szCs w:val="28"/>
          <w:lang w:eastAsia="en-US"/>
        </w:rPr>
      </w:pPr>
      <w:r w:rsidRPr="001F44F5">
        <w:rPr>
          <w:b/>
          <w:sz w:val="28"/>
          <w:szCs w:val="28"/>
          <w:lang w:eastAsia="en-US"/>
        </w:rPr>
        <w:t>Основы</w:t>
      </w:r>
      <w:r w:rsidRPr="001F44F5">
        <w:rPr>
          <w:sz w:val="28"/>
          <w:szCs w:val="28"/>
          <w:lang w:eastAsia="en-US"/>
        </w:rPr>
        <w:br/>
        <w:t xml:space="preserve">Любой шаблон является просто текстовым файлом, в котором переменные и выражения будут заменены значениями, при </w:t>
      </w:r>
      <w:proofErr w:type="spellStart"/>
      <w:r w:rsidRPr="001F44F5">
        <w:rPr>
          <w:sz w:val="28"/>
          <w:szCs w:val="28"/>
          <w:lang w:eastAsia="en-US"/>
        </w:rPr>
        <w:t>отрисовке</w:t>
      </w:r>
      <w:proofErr w:type="spellEnd"/>
      <w:r w:rsidRPr="001F44F5">
        <w:rPr>
          <w:sz w:val="28"/>
          <w:szCs w:val="28"/>
          <w:lang w:eastAsia="en-US"/>
        </w:rPr>
        <w:t xml:space="preserve"> (рендере). Синтаксис основан на шаблонах </w:t>
      </w:r>
      <w:proofErr w:type="spellStart"/>
      <w:r w:rsidRPr="001F44F5">
        <w:rPr>
          <w:sz w:val="28"/>
          <w:szCs w:val="28"/>
          <w:lang w:val="en-US" w:eastAsia="en-US"/>
        </w:rPr>
        <w:t>Jinja</w:t>
      </w:r>
      <w:proofErr w:type="spellEnd"/>
      <w:r w:rsidRPr="001F44F5">
        <w:rPr>
          <w:sz w:val="28"/>
          <w:szCs w:val="28"/>
          <w:lang w:eastAsia="en-US"/>
        </w:rPr>
        <w:t xml:space="preserve">2 и </w:t>
      </w:r>
      <w:r w:rsidRPr="001F44F5">
        <w:rPr>
          <w:sz w:val="28"/>
          <w:szCs w:val="28"/>
          <w:lang w:val="en-US" w:eastAsia="en-US"/>
        </w:rPr>
        <w:t>Django</w:t>
      </w:r>
      <w:r w:rsidRPr="001F44F5">
        <w:rPr>
          <w:sz w:val="28"/>
          <w:szCs w:val="28"/>
          <w:lang w:eastAsia="en-US"/>
        </w:rPr>
        <w:t>.</w:t>
      </w:r>
    </w:p>
    <w:p w14:paraId="2B22746F"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Существует 3 вида разделителей, которые нельзя изменить:</w:t>
      </w:r>
    </w:p>
    <w:p w14:paraId="63D991B3" w14:textId="7777777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w:t>
      </w:r>
      <w:proofErr w:type="spellStart"/>
      <w:r w:rsidRPr="001F44F5">
        <w:rPr>
          <w:sz w:val="28"/>
          <w:szCs w:val="28"/>
          <w:lang w:val="en-US" w:eastAsia="en-US"/>
        </w:rPr>
        <w:t>для</w:t>
      </w:r>
      <w:proofErr w:type="spellEnd"/>
      <w:r w:rsidRPr="001F44F5">
        <w:rPr>
          <w:sz w:val="28"/>
          <w:szCs w:val="28"/>
          <w:lang w:val="en-US" w:eastAsia="en-US"/>
        </w:rPr>
        <w:t xml:space="preserve"> </w:t>
      </w:r>
      <w:proofErr w:type="spellStart"/>
      <w:r w:rsidRPr="001F44F5">
        <w:rPr>
          <w:sz w:val="28"/>
          <w:szCs w:val="28"/>
          <w:lang w:val="en-US" w:eastAsia="en-US"/>
        </w:rPr>
        <w:t>выражений</w:t>
      </w:r>
      <w:proofErr w:type="spellEnd"/>
    </w:p>
    <w:p w14:paraId="2CB775E4" w14:textId="7777777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w:t>
      </w:r>
      <w:proofErr w:type="spellStart"/>
      <w:r w:rsidRPr="001F44F5">
        <w:rPr>
          <w:sz w:val="28"/>
          <w:szCs w:val="28"/>
          <w:lang w:val="en-US" w:eastAsia="en-US"/>
        </w:rPr>
        <w:t>или</w:t>
      </w:r>
      <w:proofErr w:type="spellEnd"/>
      <w:r w:rsidRPr="001F44F5">
        <w:rPr>
          <w:sz w:val="28"/>
          <w:szCs w:val="28"/>
          <w:lang w:val="en-US" w:eastAsia="en-US"/>
        </w:rPr>
        <w:t> </w:t>
      </w: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w:t>
      </w:r>
      <w:proofErr w:type="spellStart"/>
      <w:r w:rsidRPr="001F44F5">
        <w:rPr>
          <w:sz w:val="28"/>
          <w:szCs w:val="28"/>
          <w:lang w:val="en-US" w:eastAsia="en-US"/>
        </w:rPr>
        <w:t>или</w:t>
      </w:r>
      <w:proofErr w:type="spellEnd"/>
      <w:r w:rsidRPr="001F44F5">
        <w:rPr>
          <w:sz w:val="28"/>
          <w:szCs w:val="28"/>
          <w:lang w:val="en-US" w:eastAsia="en-US"/>
        </w:rPr>
        <w:t> </w:t>
      </w:r>
      <w:r w:rsidRPr="001F44F5">
        <w:rPr>
          <w:rFonts w:ascii="Courier New" w:hAnsi="Courier New" w:cs="Courier New"/>
          <w:sz w:val="28"/>
          <w:szCs w:val="28"/>
          <w:lang w:val="en-US" w:eastAsia="en-US"/>
        </w:rPr>
        <w:t>-%}</w:t>
      </w:r>
      <w:r w:rsidRPr="001F44F5">
        <w:rPr>
          <w:sz w:val="28"/>
          <w:szCs w:val="28"/>
          <w:lang w:val="en-US" w:eastAsia="en-US"/>
        </w:rPr>
        <w:t> </w:t>
      </w:r>
      <w:proofErr w:type="spellStart"/>
      <w:r w:rsidRPr="001F44F5">
        <w:rPr>
          <w:sz w:val="28"/>
          <w:szCs w:val="28"/>
          <w:lang w:val="en-US" w:eastAsia="en-US"/>
        </w:rPr>
        <w:t>для</w:t>
      </w:r>
      <w:proofErr w:type="spellEnd"/>
      <w:r w:rsidRPr="001F44F5">
        <w:rPr>
          <w:sz w:val="28"/>
          <w:szCs w:val="28"/>
          <w:lang w:val="en-US" w:eastAsia="en-US"/>
        </w:rPr>
        <w:t xml:space="preserve"> </w:t>
      </w:r>
      <w:proofErr w:type="spellStart"/>
      <w:r w:rsidRPr="001F44F5">
        <w:rPr>
          <w:sz w:val="28"/>
          <w:szCs w:val="28"/>
          <w:lang w:val="en-US" w:eastAsia="en-US"/>
        </w:rPr>
        <w:t>операторов</w:t>
      </w:r>
      <w:proofErr w:type="spellEnd"/>
    </w:p>
    <w:p w14:paraId="15327AF5" w14:textId="44AC086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w:t>
      </w:r>
      <w:proofErr w:type="spellStart"/>
      <w:r w:rsidRPr="001F44F5">
        <w:rPr>
          <w:sz w:val="28"/>
          <w:szCs w:val="28"/>
          <w:lang w:val="en-US" w:eastAsia="en-US"/>
        </w:rPr>
        <w:t>для</w:t>
      </w:r>
      <w:proofErr w:type="spellEnd"/>
      <w:r w:rsidRPr="001F44F5">
        <w:rPr>
          <w:sz w:val="28"/>
          <w:szCs w:val="28"/>
          <w:lang w:val="en-US" w:eastAsia="en-US"/>
        </w:rPr>
        <w:t xml:space="preserve"> </w:t>
      </w:r>
      <w:proofErr w:type="spellStart"/>
      <w:r w:rsidRPr="001F44F5">
        <w:rPr>
          <w:sz w:val="28"/>
          <w:szCs w:val="28"/>
          <w:lang w:val="en-US" w:eastAsia="en-US"/>
        </w:rPr>
        <w:t>комментариев</w:t>
      </w:r>
      <w:proofErr w:type="spellEnd"/>
    </w:p>
    <w:p w14:paraId="7EEC20DF" w14:textId="3D4C9142" w:rsidR="006D6A63" w:rsidRPr="001F44F5" w:rsidRDefault="006D6A63" w:rsidP="001F44F5">
      <w:pPr>
        <w:shd w:val="clear" w:color="auto" w:fill="FFFFFF"/>
        <w:spacing w:beforeAutospacing="1" w:afterAutospacing="1"/>
        <w:rPr>
          <w:b/>
          <w:sz w:val="28"/>
          <w:szCs w:val="28"/>
          <w:lang w:eastAsia="en-US"/>
        </w:rPr>
      </w:pPr>
      <w:r w:rsidRPr="001F44F5">
        <w:rPr>
          <w:b/>
          <w:sz w:val="28"/>
          <w:szCs w:val="28"/>
          <w:lang w:eastAsia="en-US"/>
        </w:rPr>
        <w:t xml:space="preserve">Без </w:t>
      </w:r>
      <w:proofErr w:type="spellStart"/>
      <w:r w:rsidRPr="001F44F5">
        <w:rPr>
          <w:b/>
          <w:sz w:val="28"/>
          <w:szCs w:val="28"/>
          <w:lang w:eastAsia="en-US"/>
        </w:rPr>
        <w:t>отрисовки</w:t>
      </w:r>
      <w:proofErr w:type="spellEnd"/>
      <w:r w:rsidRPr="001F44F5">
        <w:rPr>
          <w:sz w:val="20"/>
          <w:lang w:eastAsia="en-US"/>
        </w:rPr>
        <w:br/>
      </w:r>
      <w:r w:rsidRPr="001F44F5">
        <w:rPr>
          <w:sz w:val="28"/>
          <w:szCs w:val="28"/>
          <w:lang w:eastAsia="en-US"/>
        </w:rPr>
        <w:t xml:space="preserve">Весь текст внутри блока </w:t>
      </w:r>
      <w:r w:rsidRPr="001F44F5">
        <w:rPr>
          <w:sz w:val="28"/>
          <w:szCs w:val="28"/>
          <w:lang w:val="en-US" w:eastAsia="en-US"/>
        </w:rPr>
        <w:t>raw</w:t>
      </w:r>
      <w:r w:rsidRPr="001F44F5">
        <w:rPr>
          <w:sz w:val="28"/>
          <w:szCs w:val="28"/>
          <w:lang w:eastAsia="en-US"/>
        </w:rPr>
        <w:t xml:space="preserve"> как строку и не будет пытаться отобразить то, что внутри. Полезно, если у вас есть текст, содержащий разделители.</w:t>
      </w:r>
    </w:p>
    <w:p w14:paraId="43B5FB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raw </w:t>
      </w:r>
      <w:r w:rsidRPr="001F44F5">
        <w:rPr>
          <w:rFonts w:ascii="Courier New" w:hAnsi="Courier New" w:cs="Courier New"/>
          <w:sz w:val="28"/>
          <w:szCs w:val="28"/>
          <w:lang w:eastAsia="en-US"/>
        </w:rPr>
        <w:t>%}</w:t>
      </w:r>
    </w:p>
    <w:p w14:paraId="378329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p>
    <w:p w14:paraId="3DE0CCAC"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proofErr w:type="spellStart"/>
      <w:r w:rsidRPr="001F44F5">
        <w:rPr>
          <w:sz w:val="28"/>
          <w:szCs w:val="28"/>
          <w:lang w:val="en-US" w:eastAsia="en-US"/>
        </w:rPr>
        <w:t>endraw</w:t>
      </w:r>
      <w:proofErr w:type="spellEnd"/>
      <w:r w:rsidRPr="001F44F5">
        <w:rPr>
          <w:rFonts w:ascii="Courier New" w:hAnsi="Courier New" w:cs="Courier New"/>
          <w:sz w:val="28"/>
          <w:szCs w:val="28"/>
          <w:lang w:eastAsia="en-US"/>
        </w:rPr>
        <w:t>%}</w:t>
      </w:r>
    </w:p>
    <w:p w14:paraId="7418AB63" w14:textId="1C483518" w:rsidR="006D6A63" w:rsidRPr="001F44F5" w:rsidRDefault="006D6A63" w:rsidP="001F44F5">
      <w:pPr>
        <w:shd w:val="clear" w:color="auto" w:fill="FFFFFF"/>
        <w:spacing w:beforeAutospacing="1" w:afterAutospacing="1"/>
        <w:rPr>
          <w:sz w:val="28"/>
          <w:szCs w:val="28"/>
          <w:lang w:eastAsia="en-US"/>
        </w:rPr>
      </w:pPr>
      <w:r w:rsidRPr="001F44F5">
        <w:rPr>
          <w:sz w:val="28"/>
          <w:szCs w:val="28"/>
          <w:lang w:eastAsia="en-US"/>
        </w:rPr>
        <w:t>будет отображаться как</w:t>
      </w:r>
      <w:r w:rsidRPr="001F44F5">
        <w:rPr>
          <w:sz w:val="28"/>
          <w:szCs w:val="28"/>
          <w:lang w:val="en-US" w:eastAsia="en-US"/>
        </w:rPr>
        <w:t> </w:t>
      </w: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r w:rsidRPr="001F44F5">
        <w:rPr>
          <w:sz w:val="28"/>
          <w:szCs w:val="28"/>
          <w:lang w:eastAsia="en-US"/>
        </w:rPr>
        <w:t>.</w:t>
      </w:r>
    </w:p>
    <w:p w14:paraId="73AA9C85" w14:textId="40E206A8" w:rsidR="006D6A63" w:rsidRPr="001F44F5" w:rsidRDefault="006D6A63" w:rsidP="001F44F5">
      <w:pPr>
        <w:shd w:val="clear" w:color="auto" w:fill="FFFFFF"/>
        <w:spacing w:before="0" w:after="0"/>
        <w:rPr>
          <w:b/>
          <w:sz w:val="28"/>
          <w:szCs w:val="28"/>
          <w:lang w:eastAsia="en-US"/>
        </w:rPr>
      </w:pPr>
      <w:r w:rsidRPr="001F44F5">
        <w:rPr>
          <w:b/>
          <w:sz w:val="28"/>
          <w:szCs w:val="28"/>
          <w:shd w:val="clear" w:color="auto" w:fill="FFFFFF"/>
        </w:rPr>
        <w:t>Контроль пробельных символов</w:t>
      </w:r>
    </w:p>
    <w:p w14:paraId="00B0EBFB" w14:textId="01CEC00E" w:rsidR="006D6A63" w:rsidRPr="001F44F5" w:rsidRDefault="006D6A63" w:rsidP="001F44F5">
      <w:pPr>
        <w:shd w:val="clear" w:color="auto" w:fill="FFFFFF"/>
        <w:spacing w:before="0" w:after="0"/>
        <w:jc w:val="both"/>
        <w:rPr>
          <w:sz w:val="28"/>
          <w:szCs w:val="28"/>
          <w:lang w:eastAsia="en-US"/>
        </w:rPr>
      </w:pPr>
      <w:proofErr w:type="spellStart"/>
      <w:r w:rsidRPr="001F44F5">
        <w:rPr>
          <w:sz w:val="28"/>
          <w:szCs w:val="28"/>
          <w:lang w:val="en-US" w:eastAsia="en-US"/>
        </w:rPr>
        <w:t>Tera</w:t>
      </w:r>
      <w:proofErr w:type="spellEnd"/>
      <w:r w:rsidRPr="001F44F5">
        <w:rPr>
          <w:sz w:val="28"/>
          <w:szCs w:val="28"/>
          <w:lang w:eastAsia="en-US"/>
        </w:rPr>
        <w:t xml:space="preserve"> поставляется с простым в использовании управлением пробелами: используйте {%- если вы хотите удалить все пробелы перед оператором и -%} если вы хотите удалить все пробелы после.</w:t>
      </w:r>
    </w:p>
    <w:p w14:paraId="1E59BC66"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Например, давайте посмотрим на следующий шаблон:</w:t>
      </w:r>
    </w:p>
    <w:p w14:paraId="739D621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lastRenderedPageBreak/>
        <w:t xml:space="preserve">{% set </w:t>
      </w:r>
      <w:proofErr w:type="spellStart"/>
      <w:r w:rsidRPr="001F44F5">
        <w:rPr>
          <w:i/>
          <w:sz w:val="28"/>
          <w:szCs w:val="28"/>
          <w:lang w:val="en-US" w:eastAsia="en-US"/>
        </w:rPr>
        <w:t>my_var</w:t>
      </w:r>
      <w:proofErr w:type="spellEnd"/>
      <w:r w:rsidRPr="001F44F5">
        <w:rPr>
          <w:i/>
          <w:sz w:val="28"/>
          <w:szCs w:val="28"/>
          <w:lang w:val="en-US" w:eastAsia="en-US"/>
        </w:rPr>
        <w:t xml:space="preserve"> = 2%}</w:t>
      </w:r>
      <w:r w:rsidRPr="001F44F5">
        <w:rPr>
          <w:i/>
          <w:sz w:val="28"/>
          <w:szCs w:val="28"/>
          <w:lang w:val="en-US" w:eastAsia="en-US"/>
        </w:rPr>
        <w:br/>
        <w:t>{{</w:t>
      </w:r>
      <w:proofErr w:type="spellStart"/>
      <w:r w:rsidRPr="001F44F5">
        <w:rPr>
          <w:i/>
          <w:sz w:val="28"/>
          <w:szCs w:val="28"/>
          <w:lang w:val="en-US" w:eastAsia="en-US"/>
        </w:rPr>
        <w:t>my_var</w:t>
      </w:r>
      <w:proofErr w:type="spellEnd"/>
      <w:r w:rsidRPr="001F44F5">
        <w:rPr>
          <w:i/>
          <w:sz w:val="28"/>
          <w:szCs w:val="28"/>
          <w:lang w:val="en-US" w:eastAsia="en-US"/>
        </w:rPr>
        <w:t>}}</w:t>
      </w:r>
    </w:p>
    <w:p w14:paraId="77C89A7A"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будет иметь следующий вывод:</w:t>
      </w:r>
    </w:p>
    <w:p w14:paraId="65DB30A1" w14:textId="77777777" w:rsidR="006D6A63" w:rsidRPr="001F44F5" w:rsidRDefault="006D6A63" w:rsidP="001F44F5">
      <w:pPr>
        <w:shd w:val="clear" w:color="auto" w:fill="FFF9F4"/>
        <w:spacing w:before="0"/>
        <w:rPr>
          <w:i/>
          <w:sz w:val="28"/>
          <w:szCs w:val="28"/>
          <w:lang w:eastAsia="en-US"/>
        </w:rPr>
      </w:pPr>
      <w:r w:rsidRPr="001F44F5">
        <w:rPr>
          <w:i/>
          <w:sz w:val="28"/>
          <w:szCs w:val="28"/>
          <w:lang w:eastAsia="en-US"/>
        </w:rPr>
        <w:t>2</w:t>
      </w:r>
    </w:p>
    <w:p w14:paraId="24E58980"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Если мы хотим избавиться от пустой строки, мы можем написать следующее:</w:t>
      </w:r>
    </w:p>
    <w:p w14:paraId="14D8B46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t xml:space="preserve">{% set </w:t>
      </w:r>
      <w:proofErr w:type="spellStart"/>
      <w:r w:rsidRPr="001F44F5">
        <w:rPr>
          <w:i/>
          <w:sz w:val="28"/>
          <w:szCs w:val="28"/>
          <w:lang w:val="en-US" w:eastAsia="en-US"/>
        </w:rPr>
        <w:t>my_var</w:t>
      </w:r>
      <w:proofErr w:type="spellEnd"/>
      <w:r w:rsidRPr="001F44F5">
        <w:rPr>
          <w:i/>
          <w:sz w:val="28"/>
          <w:szCs w:val="28"/>
          <w:lang w:val="en-US" w:eastAsia="en-US"/>
        </w:rPr>
        <w:t xml:space="preserve"> = 2 -%}</w:t>
      </w:r>
      <w:r w:rsidRPr="001F44F5">
        <w:rPr>
          <w:i/>
          <w:sz w:val="28"/>
          <w:szCs w:val="28"/>
          <w:lang w:val="en-US" w:eastAsia="en-US"/>
        </w:rPr>
        <w:br/>
        <w:t>{{</w:t>
      </w:r>
      <w:proofErr w:type="spellStart"/>
      <w:r w:rsidRPr="001F44F5">
        <w:rPr>
          <w:i/>
          <w:sz w:val="28"/>
          <w:szCs w:val="28"/>
          <w:lang w:val="en-US" w:eastAsia="en-US"/>
        </w:rPr>
        <w:t>my_var</w:t>
      </w:r>
      <w:proofErr w:type="spellEnd"/>
      <w:r w:rsidRPr="001F44F5">
        <w:rPr>
          <w:i/>
          <w:sz w:val="28"/>
          <w:szCs w:val="28"/>
          <w:lang w:val="en-US" w:eastAsia="en-US"/>
        </w:rPr>
        <w:t>}}</w:t>
      </w:r>
    </w:p>
    <w:p w14:paraId="395D2B56" w14:textId="77777777" w:rsidR="006D6A63" w:rsidRPr="001F44F5" w:rsidRDefault="006D6A63" w:rsidP="001F44F5">
      <w:pPr>
        <w:shd w:val="clear" w:color="auto" w:fill="FFFFFF"/>
        <w:spacing w:before="0" w:after="0"/>
        <w:rPr>
          <w:sz w:val="20"/>
          <w:lang w:val="en-US" w:eastAsia="en-US"/>
        </w:rPr>
      </w:pPr>
    </w:p>
    <w:p w14:paraId="760DEBE9" w14:textId="394446DD" w:rsidR="006D6A63" w:rsidRPr="001F44F5" w:rsidRDefault="006D6A63" w:rsidP="001F44F5">
      <w:pPr>
        <w:shd w:val="clear" w:color="auto" w:fill="FFFFFF"/>
        <w:spacing w:before="0" w:after="0"/>
        <w:rPr>
          <w:sz w:val="28"/>
          <w:szCs w:val="28"/>
          <w:lang w:eastAsia="en-US"/>
        </w:rPr>
      </w:pPr>
      <w:r w:rsidRPr="001F44F5">
        <w:rPr>
          <w:b/>
          <w:sz w:val="28"/>
          <w:szCs w:val="28"/>
          <w:shd w:val="clear" w:color="auto" w:fill="FFFFFF"/>
        </w:rPr>
        <w:t>Комментарии</w:t>
      </w:r>
      <w:r w:rsidRPr="001F44F5">
        <w:rPr>
          <w:sz w:val="28"/>
          <w:szCs w:val="28"/>
          <w:lang w:eastAsia="en-US"/>
        </w:rPr>
        <w:br/>
        <w:t>Для комментариев в шаблонах поместите текст между {# и #}.</w:t>
      </w:r>
    </w:p>
    <w:p w14:paraId="0F204CD9" w14:textId="77777777" w:rsidR="006D6A63" w:rsidRPr="001F44F5" w:rsidRDefault="006D6A63" w:rsidP="001F44F5">
      <w:pPr>
        <w:shd w:val="clear" w:color="auto" w:fill="FFF9F4"/>
        <w:spacing w:before="0" w:after="0"/>
        <w:rPr>
          <w:i/>
          <w:sz w:val="28"/>
          <w:szCs w:val="28"/>
          <w:lang w:eastAsia="en-US"/>
        </w:rPr>
      </w:pPr>
      <w:r w:rsidRPr="001F44F5">
        <w:rPr>
          <w:i/>
          <w:sz w:val="28"/>
          <w:szCs w:val="28"/>
          <w:lang w:eastAsia="en-US"/>
        </w:rPr>
        <w:t>{# Это комментарий #}</w:t>
      </w:r>
    </w:p>
    <w:p w14:paraId="569A4544" w14:textId="52554C56" w:rsidR="006D6A63" w:rsidRPr="001F44F5" w:rsidRDefault="006D6A63" w:rsidP="001F44F5">
      <w:pPr>
        <w:shd w:val="clear" w:color="auto" w:fill="FFFFFF"/>
        <w:spacing w:before="0" w:after="0"/>
        <w:rPr>
          <w:sz w:val="28"/>
          <w:szCs w:val="28"/>
          <w:lang w:eastAsia="en-US"/>
        </w:rPr>
      </w:pPr>
      <w:r w:rsidRPr="001F44F5">
        <w:rPr>
          <w:b/>
          <w:sz w:val="28"/>
          <w:szCs w:val="28"/>
          <w:lang w:eastAsia="en-US"/>
        </w:rPr>
        <w:t>Литералы</w:t>
      </w:r>
      <w:r w:rsidRPr="001F44F5">
        <w:rPr>
          <w:sz w:val="28"/>
          <w:szCs w:val="28"/>
          <w:lang w:eastAsia="en-US"/>
        </w:rPr>
        <w:br/>
      </w:r>
      <w:proofErr w:type="spellStart"/>
      <w:r w:rsidRPr="001F44F5">
        <w:rPr>
          <w:sz w:val="28"/>
          <w:szCs w:val="28"/>
          <w:lang w:eastAsia="en-US"/>
        </w:rPr>
        <w:t>Тера</w:t>
      </w:r>
      <w:proofErr w:type="spellEnd"/>
      <w:r w:rsidRPr="001F44F5">
        <w:rPr>
          <w:sz w:val="28"/>
          <w:szCs w:val="28"/>
          <w:lang w:eastAsia="en-US"/>
        </w:rPr>
        <w:t xml:space="preserve"> имеет следующие литералы</w:t>
      </w:r>
      <w:r w:rsidR="001F44F5">
        <w:rPr>
          <w:sz w:val="28"/>
          <w:szCs w:val="28"/>
          <w:lang w:eastAsia="en-US"/>
        </w:rPr>
        <w:t>:</w:t>
      </w:r>
    </w:p>
    <w:p w14:paraId="7760170B"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proofErr w:type="spellStart"/>
      <w:r w:rsidRPr="001F44F5">
        <w:rPr>
          <w:b/>
          <w:bCs/>
          <w:sz w:val="28"/>
          <w:szCs w:val="28"/>
          <w:lang w:val="en-US" w:eastAsia="en-US"/>
        </w:rPr>
        <w:t>Булевы</w:t>
      </w:r>
      <w:proofErr w:type="spellEnd"/>
      <w:r w:rsidRPr="001F44F5">
        <w:rPr>
          <w:b/>
          <w:bCs/>
          <w:sz w:val="28"/>
          <w:szCs w:val="28"/>
          <w:lang w:val="en-US" w:eastAsia="en-US"/>
        </w:rPr>
        <w:t>:</w:t>
      </w:r>
      <w:r w:rsidRPr="001F44F5">
        <w:rPr>
          <w:sz w:val="28"/>
          <w:szCs w:val="28"/>
          <w:lang w:val="en-US" w:eastAsia="en-US"/>
        </w:rPr>
        <w:t xml:space="preserve"> true </w:t>
      </w:r>
      <w:proofErr w:type="spellStart"/>
      <w:r w:rsidRPr="001F44F5">
        <w:rPr>
          <w:sz w:val="28"/>
          <w:szCs w:val="28"/>
          <w:lang w:val="en-US" w:eastAsia="en-US"/>
        </w:rPr>
        <w:t>или</w:t>
      </w:r>
      <w:proofErr w:type="spellEnd"/>
      <w:r w:rsidRPr="001F44F5">
        <w:rPr>
          <w:sz w:val="28"/>
          <w:szCs w:val="28"/>
          <w:lang w:val="en-US" w:eastAsia="en-US"/>
        </w:rPr>
        <w:t xml:space="preserve"> false</w:t>
      </w:r>
    </w:p>
    <w:p w14:paraId="3C60FCEE"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proofErr w:type="spellStart"/>
      <w:r w:rsidRPr="001F44F5">
        <w:rPr>
          <w:b/>
          <w:bCs/>
          <w:sz w:val="28"/>
          <w:szCs w:val="28"/>
          <w:lang w:val="en-US" w:eastAsia="en-US"/>
        </w:rPr>
        <w:t>Целочисленные</w:t>
      </w:r>
      <w:proofErr w:type="spellEnd"/>
    </w:p>
    <w:p w14:paraId="6FD3FAB8"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 xml:space="preserve">С </w:t>
      </w:r>
      <w:proofErr w:type="spellStart"/>
      <w:r w:rsidRPr="001F44F5">
        <w:rPr>
          <w:b/>
          <w:bCs/>
          <w:sz w:val="28"/>
          <w:szCs w:val="28"/>
          <w:lang w:val="en-US" w:eastAsia="en-US"/>
        </w:rPr>
        <w:t>плавающей</w:t>
      </w:r>
      <w:proofErr w:type="spellEnd"/>
      <w:r w:rsidRPr="001F44F5">
        <w:rPr>
          <w:b/>
          <w:bCs/>
          <w:sz w:val="28"/>
          <w:szCs w:val="28"/>
          <w:lang w:val="en-US" w:eastAsia="en-US"/>
        </w:rPr>
        <w:t xml:space="preserve"> </w:t>
      </w:r>
      <w:proofErr w:type="spellStart"/>
      <w:r w:rsidRPr="001F44F5">
        <w:rPr>
          <w:b/>
          <w:bCs/>
          <w:sz w:val="28"/>
          <w:szCs w:val="28"/>
          <w:lang w:val="en-US" w:eastAsia="en-US"/>
        </w:rPr>
        <w:t>точкой</w:t>
      </w:r>
      <w:proofErr w:type="spellEnd"/>
    </w:p>
    <w:p w14:paraId="324650E4" w14:textId="52B78ECD"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eastAsia="en-US"/>
        </w:rPr>
      </w:pPr>
      <w:r w:rsidRPr="001F44F5">
        <w:rPr>
          <w:b/>
          <w:bCs/>
          <w:sz w:val="28"/>
          <w:szCs w:val="28"/>
          <w:lang w:eastAsia="en-US"/>
        </w:rPr>
        <w:t>Строки:</w:t>
      </w:r>
      <w:r w:rsidRPr="001F44F5">
        <w:rPr>
          <w:sz w:val="28"/>
          <w:szCs w:val="28"/>
          <w:lang w:val="en-US" w:eastAsia="en-US"/>
        </w:rPr>
        <w:t> </w:t>
      </w:r>
      <w:r w:rsidRPr="001F44F5">
        <w:rPr>
          <w:sz w:val="28"/>
          <w:szCs w:val="28"/>
          <w:lang w:eastAsia="en-US"/>
        </w:rPr>
        <w:t xml:space="preserve">текст </w:t>
      </w:r>
      <w:r w:rsidR="0073095A" w:rsidRPr="001F44F5">
        <w:rPr>
          <w:sz w:val="28"/>
          <w:szCs w:val="28"/>
          <w:lang w:eastAsia="en-US"/>
        </w:rPr>
        <w:t>находящийся</w:t>
      </w:r>
      <w:r w:rsidRPr="001F44F5">
        <w:rPr>
          <w:sz w:val="28"/>
          <w:szCs w:val="28"/>
          <w:lang w:eastAsia="en-US"/>
        </w:rPr>
        <w:t xml:space="preserve"> между двойными или одинарными </w:t>
      </w:r>
      <w:r w:rsidR="0073095A" w:rsidRPr="001F44F5">
        <w:rPr>
          <w:sz w:val="28"/>
          <w:szCs w:val="28"/>
          <w:lang w:eastAsia="en-US"/>
        </w:rPr>
        <w:t>кавычками</w:t>
      </w:r>
    </w:p>
    <w:p w14:paraId="4E9A11F8" w14:textId="4C9EFB40" w:rsidR="006D6A63" w:rsidRPr="001F44F5" w:rsidRDefault="006D6A63" w:rsidP="001F44F5">
      <w:pPr>
        <w:numPr>
          <w:ilvl w:val="0"/>
          <w:numId w:val="33"/>
        </w:numPr>
        <w:shd w:val="clear" w:color="auto" w:fill="FFFFFF"/>
        <w:tabs>
          <w:tab w:val="clear" w:pos="720"/>
          <w:tab w:val="num" w:pos="1134"/>
        </w:tabs>
        <w:spacing w:before="0" w:after="0"/>
        <w:ind w:left="0" w:firstLine="709"/>
        <w:rPr>
          <w:sz w:val="28"/>
          <w:szCs w:val="28"/>
          <w:lang w:eastAsia="en-US"/>
        </w:rPr>
      </w:pPr>
      <w:r w:rsidRPr="001F44F5">
        <w:rPr>
          <w:b/>
          <w:bCs/>
          <w:sz w:val="28"/>
          <w:szCs w:val="28"/>
          <w:lang w:eastAsia="en-US"/>
        </w:rPr>
        <w:t>Массивы:</w:t>
      </w:r>
      <w:r w:rsidRPr="001F44F5">
        <w:rPr>
          <w:sz w:val="28"/>
          <w:szCs w:val="28"/>
          <w:lang w:val="en-US" w:eastAsia="en-US"/>
        </w:rPr>
        <w:t> </w:t>
      </w:r>
      <w:r w:rsidRPr="001F44F5">
        <w:rPr>
          <w:sz w:val="28"/>
          <w:szCs w:val="28"/>
          <w:lang w:eastAsia="en-US"/>
        </w:rPr>
        <w:t xml:space="preserve">литералы </w:t>
      </w:r>
      <w:r w:rsidR="0073095A" w:rsidRPr="001F44F5">
        <w:rPr>
          <w:sz w:val="28"/>
          <w:szCs w:val="28"/>
          <w:lang w:eastAsia="en-US"/>
        </w:rPr>
        <w:t>находящийся</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 разделенных запятыми</w:t>
      </w:r>
    </w:p>
    <w:p w14:paraId="2A64531D" w14:textId="40A226A2" w:rsidR="006D6A63" w:rsidRPr="001F44F5" w:rsidRDefault="006D6A63" w:rsidP="001F44F5">
      <w:pPr>
        <w:shd w:val="clear" w:color="auto" w:fill="FFFFFF"/>
        <w:spacing w:before="0" w:after="0"/>
        <w:jc w:val="both"/>
        <w:rPr>
          <w:b/>
          <w:sz w:val="28"/>
          <w:szCs w:val="28"/>
          <w:lang w:eastAsia="en-US"/>
        </w:rPr>
      </w:pPr>
      <w:r w:rsidRPr="001F44F5">
        <w:rPr>
          <w:b/>
          <w:sz w:val="28"/>
          <w:szCs w:val="28"/>
          <w:shd w:val="clear" w:color="auto" w:fill="FFFFFF"/>
        </w:rPr>
        <w:t>Переменные</w:t>
      </w:r>
    </w:p>
    <w:p w14:paraId="1CFD4B90"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Для отображения переменных контекста необходимо обернуть нужную переменную между</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r w:rsidRPr="001F44F5">
        <w:rPr>
          <w:sz w:val="28"/>
          <w:szCs w:val="28"/>
          <w:lang w:val="en-US" w:eastAsia="en-US"/>
        </w:rPr>
        <w:t> </w:t>
      </w:r>
      <w:r w:rsidRPr="001F44F5">
        <w:rPr>
          <w:rFonts w:ascii="Courier New" w:hAnsi="Courier New" w:cs="Courier New"/>
          <w:sz w:val="28"/>
          <w:szCs w:val="28"/>
          <w:lang w:eastAsia="en-US"/>
        </w:rPr>
        <w:t>}}</w:t>
      </w:r>
    </w:p>
    <w:p w14:paraId="671F8217" w14:textId="1E884F01"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 xml:space="preserve">Если попытаться отобразить </w:t>
      </w:r>
      <w:r w:rsidR="001F44F5" w:rsidRPr="001F44F5">
        <w:rPr>
          <w:sz w:val="28"/>
          <w:szCs w:val="28"/>
          <w:lang w:eastAsia="en-US"/>
        </w:rPr>
        <w:t>переменную,</w:t>
      </w:r>
      <w:r w:rsidRPr="001F44F5">
        <w:rPr>
          <w:sz w:val="28"/>
          <w:szCs w:val="28"/>
          <w:lang w:eastAsia="en-US"/>
        </w:rPr>
        <w:t xml:space="preserve"> которая не существует, то это привед</w:t>
      </w:r>
      <w:r w:rsidR="00284222">
        <w:rPr>
          <w:sz w:val="28"/>
          <w:szCs w:val="28"/>
          <w:lang w:eastAsia="en-US"/>
        </w:rPr>
        <w:t>е</w:t>
      </w:r>
      <w:r w:rsidRPr="001F44F5">
        <w:rPr>
          <w:sz w:val="28"/>
          <w:szCs w:val="28"/>
          <w:lang w:eastAsia="en-US"/>
        </w:rPr>
        <w:t>т к ошибке построения документа</w:t>
      </w:r>
    </w:p>
    <w:p w14:paraId="15E19083" w14:textId="6F962962" w:rsidR="006D6A63" w:rsidRPr="001F44F5" w:rsidRDefault="006D6A63" w:rsidP="001F44F5">
      <w:pPr>
        <w:shd w:val="clear" w:color="auto" w:fill="FFFFFF"/>
        <w:spacing w:before="0" w:after="0"/>
        <w:rPr>
          <w:b/>
          <w:sz w:val="28"/>
          <w:szCs w:val="28"/>
          <w:lang w:eastAsia="en-US"/>
        </w:rPr>
      </w:pPr>
      <w:r w:rsidRPr="001F44F5">
        <w:rPr>
          <w:b/>
          <w:sz w:val="28"/>
          <w:szCs w:val="28"/>
          <w:shd w:val="clear" w:color="auto" w:fill="FFFFFF"/>
        </w:rPr>
        <w:t>Доступ к членам структуры данных</w:t>
      </w:r>
    </w:p>
    <w:p w14:paraId="7C4CF335"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Для получения доступе к члену структуры данных существует 2 способа</w:t>
      </w:r>
    </w:p>
    <w:p w14:paraId="3F18B74B" w14:textId="78DD2B6E" w:rsidR="006D6A63" w:rsidRPr="001F44F5" w:rsidRDefault="006D6A63" w:rsidP="001F44F5">
      <w:pPr>
        <w:numPr>
          <w:ilvl w:val="0"/>
          <w:numId w:val="34"/>
        </w:numPr>
        <w:shd w:val="clear" w:color="auto" w:fill="FFFFFF"/>
        <w:tabs>
          <w:tab w:val="clear" w:pos="720"/>
          <w:tab w:val="num" w:pos="1134"/>
        </w:tabs>
        <w:spacing w:beforeAutospacing="1" w:afterAutospacing="1"/>
        <w:ind w:left="0" w:firstLine="720"/>
        <w:rPr>
          <w:sz w:val="28"/>
          <w:szCs w:val="28"/>
          <w:lang w:eastAsia="en-US"/>
        </w:rPr>
      </w:pPr>
      <w:r w:rsidRPr="001F44F5">
        <w:rPr>
          <w:b/>
          <w:bCs/>
          <w:sz w:val="28"/>
          <w:szCs w:val="28"/>
          <w:lang w:eastAsia="en-US"/>
        </w:rPr>
        <w:lastRenderedPageBreak/>
        <w:t>Точечная нотация:</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r w:rsidRPr="001F44F5">
        <w:rPr>
          <w:i/>
          <w:sz w:val="28"/>
          <w:szCs w:val="28"/>
          <w:lang w:eastAsia="en-US"/>
        </w:rPr>
        <w:t xml:space="preserve"> }}</w:t>
      </w:r>
    </w:p>
    <w:p w14:paraId="57B1D3B1" w14:textId="4926DDDD" w:rsidR="006D6A63" w:rsidRPr="001F44F5" w:rsidRDefault="006D6A63" w:rsidP="001F44F5">
      <w:pPr>
        <w:numPr>
          <w:ilvl w:val="0"/>
          <w:numId w:val="34"/>
        </w:numPr>
        <w:shd w:val="clear" w:color="auto" w:fill="FFFFFF"/>
        <w:tabs>
          <w:tab w:val="clear" w:pos="720"/>
          <w:tab w:val="num" w:pos="1134"/>
        </w:tabs>
        <w:spacing w:beforeAutospacing="1" w:afterAutospacing="1"/>
        <w:ind w:left="0" w:firstLine="720"/>
        <w:rPr>
          <w:sz w:val="28"/>
          <w:szCs w:val="28"/>
          <w:lang w:eastAsia="en-US"/>
        </w:rPr>
      </w:pPr>
      <w:r w:rsidRPr="001F44F5">
        <w:rPr>
          <w:b/>
          <w:bCs/>
          <w:sz w:val="28"/>
          <w:szCs w:val="28"/>
          <w:lang w:eastAsia="en-US"/>
        </w:rPr>
        <w:t>Нотация квадратных скобок:</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r w:rsidRPr="001F44F5">
        <w:rPr>
          <w:i/>
          <w:sz w:val="28"/>
          <w:szCs w:val="28"/>
          <w:lang w:eastAsia="en-US"/>
        </w:rPr>
        <w:t>'] }}</w:t>
      </w:r>
    </w:p>
    <w:p w14:paraId="11AFFDCE" w14:textId="77AEE5AD"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Для получения доступа к элементам массива также можно использовать обе нотации, где после точки или внутри квадратных скобок должен быть индекс элемента</w:t>
      </w:r>
    </w:p>
    <w:p w14:paraId="6ABC5224" w14:textId="738AFA87" w:rsidR="006D6A63" w:rsidRPr="001F44F5" w:rsidRDefault="006D6A63" w:rsidP="001F44F5">
      <w:pPr>
        <w:shd w:val="clear" w:color="auto" w:fill="FFFFFF"/>
        <w:spacing w:before="0" w:after="0"/>
        <w:jc w:val="both"/>
        <w:rPr>
          <w:b/>
          <w:sz w:val="28"/>
          <w:szCs w:val="28"/>
          <w:lang w:eastAsia="en-US"/>
        </w:rPr>
      </w:pPr>
      <w:r w:rsidRPr="001F44F5">
        <w:rPr>
          <w:b/>
          <w:sz w:val="28"/>
          <w:szCs w:val="28"/>
          <w:shd w:val="clear" w:color="auto" w:fill="FFFFFF"/>
        </w:rPr>
        <w:t>Выражения</w:t>
      </w:r>
    </w:p>
    <w:p w14:paraId="0DE49FD0"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Выражения можно использовать почти везде, существует несколько видов выражений:</w:t>
      </w:r>
    </w:p>
    <w:p w14:paraId="5032C8D9" w14:textId="1ED5B370"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Математические:</w:t>
      </w:r>
      <w:r w:rsidR="0073095A" w:rsidRPr="0073095A">
        <w:rPr>
          <w:bCs/>
          <w:sz w:val="28"/>
          <w:szCs w:val="28"/>
          <w:lang w:eastAsia="en-US"/>
        </w:rPr>
        <w:t xml:space="preserve"> </w:t>
      </w:r>
      <w:r w:rsidRPr="001F44F5">
        <w:rPr>
          <w:sz w:val="28"/>
          <w:szCs w:val="28"/>
          <w:lang w:eastAsia="en-US"/>
        </w:rPr>
        <w:t>сложение, вычитание, умножение, деление, деление по модулю</w:t>
      </w:r>
      <w:r w:rsidR="001F44F5">
        <w:rPr>
          <w:sz w:val="28"/>
          <w:szCs w:val="28"/>
          <w:lang w:eastAsia="en-US"/>
        </w:rPr>
        <w:t xml:space="preserve">. </w:t>
      </w:r>
      <w:r w:rsidRPr="001F44F5">
        <w:rPr>
          <w:sz w:val="28"/>
          <w:szCs w:val="28"/>
          <w:lang w:eastAsia="en-US"/>
        </w:rPr>
        <w:t xml:space="preserve">Операндами этих </w:t>
      </w:r>
      <w:proofErr w:type="spellStart"/>
      <w:r w:rsidRPr="001F44F5">
        <w:rPr>
          <w:sz w:val="28"/>
          <w:szCs w:val="28"/>
          <w:lang w:eastAsia="en-US"/>
        </w:rPr>
        <w:t>опереций</w:t>
      </w:r>
      <w:proofErr w:type="spellEnd"/>
      <w:r w:rsidRPr="001F44F5">
        <w:rPr>
          <w:sz w:val="28"/>
          <w:szCs w:val="28"/>
          <w:lang w:eastAsia="en-US"/>
        </w:rPr>
        <w:t xml:space="preserve"> могут быть только </w:t>
      </w:r>
      <w:proofErr w:type="spellStart"/>
      <w:r w:rsidRPr="001F44F5">
        <w:rPr>
          <w:sz w:val="28"/>
          <w:szCs w:val="28"/>
          <w:lang w:eastAsia="en-US"/>
        </w:rPr>
        <w:t>числа</w:t>
      </w:r>
      <w:r w:rsidR="001F44F5">
        <w:rPr>
          <w:sz w:val="28"/>
          <w:szCs w:val="28"/>
          <w:lang w:eastAsia="en-US"/>
        </w:rPr>
        <w:t>ю</w:t>
      </w:r>
      <w:proofErr w:type="spellEnd"/>
      <w:r w:rsidR="001F44F5">
        <w:rPr>
          <w:sz w:val="28"/>
          <w:szCs w:val="28"/>
          <w:lang w:eastAsia="en-US"/>
        </w:rPr>
        <w:t>.</w:t>
      </w:r>
    </w:p>
    <w:p w14:paraId="475004A6" w14:textId="6F3437FB"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val="en-US" w:eastAsia="en-US"/>
        </w:rPr>
      </w:pPr>
      <w:proofErr w:type="spellStart"/>
      <w:r w:rsidRPr="001F44F5">
        <w:rPr>
          <w:bCs/>
          <w:sz w:val="28"/>
          <w:szCs w:val="28"/>
          <w:lang w:val="en-US" w:eastAsia="en-US"/>
        </w:rPr>
        <w:t>Сравнения</w:t>
      </w:r>
      <w:proofErr w:type="spellEnd"/>
      <w:r w:rsidR="001F44F5">
        <w:rPr>
          <w:bCs/>
          <w:sz w:val="28"/>
          <w:szCs w:val="28"/>
          <w:lang w:eastAsia="en-US"/>
        </w:rPr>
        <w:t>.</w:t>
      </w:r>
    </w:p>
    <w:p w14:paraId="63CF29A5" w14:textId="2F15D066"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val="en-US" w:eastAsia="en-US"/>
        </w:rPr>
      </w:pPr>
      <w:proofErr w:type="spellStart"/>
      <w:r w:rsidRPr="001F44F5">
        <w:rPr>
          <w:bCs/>
          <w:sz w:val="28"/>
          <w:szCs w:val="28"/>
          <w:lang w:val="en-US" w:eastAsia="en-US"/>
        </w:rPr>
        <w:t>Логические</w:t>
      </w:r>
      <w:proofErr w:type="spellEnd"/>
      <w:r w:rsidRPr="001F44F5">
        <w:rPr>
          <w:bCs/>
          <w:sz w:val="28"/>
          <w:szCs w:val="28"/>
          <w:lang w:val="en-US" w:eastAsia="en-US"/>
        </w:rPr>
        <w:t>:</w:t>
      </w:r>
      <w:r w:rsidRPr="001F44F5">
        <w:rPr>
          <w:sz w:val="28"/>
          <w:szCs w:val="28"/>
          <w:lang w:val="en-US" w:eastAsia="en-US"/>
        </w:rPr>
        <w:t> and, or, not</w:t>
      </w:r>
      <w:r w:rsidR="001F44F5">
        <w:rPr>
          <w:sz w:val="28"/>
          <w:szCs w:val="28"/>
          <w:lang w:eastAsia="en-US"/>
        </w:rPr>
        <w:t>.</w:t>
      </w:r>
    </w:p>
    <w:p w14:paraId="1D7D9AE0" w14:textId="77777777"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proofErr w:type="spellStart"/>
      <w:r w:rsidRPr="001F44F5">
        <w:rPr>
          <w:bCs/>
          <w:sz w:val="28"/>
          <w:szCs w:val="28"/>
          <w:lang w:eastAsia="en-US"/>
        </w:rPr>
        <w:t>Соеденение</w:t>
      </w:r>
      <w:proofErr w:type="spellEnd"/>
      <w:r w:rsidRPr="001F44F5">
        <w:rPr>
          <w:bCs/>
          <w:sz w:val="28"/>
          <w:szCs w:val="28"/>
          <w:lang w:eastAsia="en-US"/>
        </w:rPr>
        <w:t xml:space="preserve"> строк:</w:t>
      </w:r>
      <w:r w:rsidRPr="001F44F5">
        <w:rPr>
          <w:sz w:val="28"/>
          <w:szCs w:val="28"/>
          <w:lang w:val="en-US" w:eastAsia="en-US"/>
        </w:rPr>
        <w:t> </w:t>
      </w:r>
      <w:r w:rsidRPr="001F44F5">
        <w:rPr>
          <w:sz w:val="28"/>
          <w:szCs w:val="28"/>
          <w:lang w:eastAsia="en-US"/>
        </w:rPr>
        <w:t>используя оператор конкатенации</w:t>
      </w:r>
      <w:r w:rsidRPr="001F44F5">
        <w:rPr>
          <w:sz w:val="28"/>
          <w:szCs w:val="28"/>
          <w:lang w:val="en-US" w:eastAsia="en-US"/>
        </w:rPr>
        <w:t> </w:t>
      </w:r>
      <w:r w:rsidRPr="001F44F5">
        <w:rPr>
          <w:bCs/>
          <w:sz w:val="28"/>
          <w:szCs w:val="28"/>
          <w:lang w:eastAsia="en-US"/>
        </w:rPr>
        <w:t>~</w:t>
      </w:r>
      <w:r w:rsidRPr="001F44F5">
        <w:rPr>
          <w:sz w:val="28"/>
          <w:szCs w:val="28"/>
          <w:lang w:eastAsia="en-US"/>
        </w:rPr>
        <w:t>, например</w:t>
      </w:r>
    </w:p>
    <w:p w14:paraId="76AB477B" w14:textId="77777777" w:rsidR="006D6A63" w:rsidRPr="001F44F5" w:rsidRDefault="006D6A63" w:rsidP="005C0A53">
      <w:pPr>
        <w:shd w:val="clear" w:color="auto" w:fill="FFF9F4"/>
        <w:tabs>
          <w:tab w:val="num" w:pos="1134"/>
        </w:tabs>
        <w:spacing w:beforeAutospacing="1" w:afterAutospacing="1"/>
        <w:ind w:firstLine="709"/>
        <w:jc w:val="both"/>
        <w:rPr>
          <w:i/>
          <w:sz w:val="28"/>
          <w:szCs w:val="28"/>
          <w:lang w:val="en-US" w:eastAsia="en-US"/>
        </w:rPr>
      </w:pPr>
      <w:r w:rsidRPr="001F44F5">
        <w:rPr>
          <w:i/>
          <w:sz w:val="28"/>
          <w:szCs w:val="28"/>
          <w:lang w:val="en-US" w:eastAsia="en-US"/>
        </w:rPr>
        <w:t xml:space="preserve">{{ product.name ~ " is the best " in city </w:t>
      </w:r>
      <w:proofErr w:type="spellStart"/>
      <w:r w:rsidRPr="001F44F5">
        <w:rPr>
          <w:i/>
          <w:sz w:val="28"/>
          <w:szCs w:val="28"/>
          <w:lang w:val="en-US" w:eastAsia="en-US"/>
        </w:rPr>
        <w:t>product.city</w:t>
      </w:r>
      <w:proofErr w:type="spellEnd"/>
      <w:r w:rsidRPr="001F44F5">
        <w:rPr>
          <w:i/>
          <w:sz w:val="28"/>
          <w:szCs w:val="28"/>
          <w:lang w:val="en-US" w:eastAsia="en-US"/>
        </w:rPr>
        <w:t xml:space="preserve"> }}</w:t>
      </w:r>
    </w:p>
    <w:p w14:paraId="23E23E29" w14:textId="77777777"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Вхождение во множество:</w:t>
      </w:r>
      <w:r w:rsidRPr="001F44F5">
        <w:rPr>
          <w:sz w:val="28"/>
          <w:szCs w:val="28"/>
          <w:lang w:val="en-US" w:eastAsia="en-US"/>
        </w:rPr>
        <w:t> </w:t>
      </w:r>
      <w:r w:rsidRPr="001F44F5">
        <w:rPr>
          <w:sz w:val="28"/>
          <w:szCs w:val="28"/>
          <w:lang w:eastAsia="en-US"/>
        </w:rPr>
        <w:t>используя оператор вхождения</w:t>
      </w:r>
      <w:r w:rsidRPr="001F44F5">
        <w:rPr>
          <w:sz w:val="28"/>
          <w:szCs w:val="28"/>
          <w:lang w:val="en-US" w:eastAsia="en-US"/>
        </w:rPr>
        <w:t> </w:t>
      </w:r>
      <w:r w:rsidRPr="001F44F5">
        <w:rPr>
          <w:bCs/>
          <w:sz w:val="28"/>
          <w:szCs w:val="28"/>
          <w:lang w:val="en-US" w:eastAsia="en-US"/>
        </w:rPr>
        <w:t>in</w:t>
      </w:r>
      <w:r w:rsidRPr="001F44F5">
        <w:rPr>
          <w:sz w:val="28"/>
          <w:szCs w:val="28"/>
          <w:lang w:eastAsia="en-US"/>
        </w:rPr>
        <w:t>, например</w:t>
      </w:r>
    </w:p>
    <w:p w14:paraId="397763C4" w14:textId="77777777" w:rsidR="006D6A63" w:rsidRPr="001F44F5" w:rsidRDefault="006D6A63" w:rsidP="005C0A53">
      <w:pPr>
        <w:shd w:val="clear" w:color="auto" w:fill="FFF9F4"/>
        <w:tabs>
          <w:tab w:val="num" w:pos="1134"/>
        </w:tabs>
        <w:spacing w:beforeAutospacing="1" w:afterAutospacing="1"/>
        <w:ind w:firstLine="709"/>
        <w:jc w:val="both"/>
        <w:rPr>
          <w:i/>
          <w:sz w:val="28"/>
          <w:szCs w:val="28"/>
          <w:lang w:val="en-US" w:eastAsia="en-US"/>
        </w:rPr>
      </w:pPr>
      <w:r w:rsidRPr="001F44F5">
        <w:rPr>
          <w:i/>
          <w:sz w:val="28"/>
          <w:szCs w:val="28"/>
          <w:lang w:val="en-US" w:eastAsia="en-US"/>
        </w:rPr>
        <w:t>{{ product.name in ["cola", "sprite", "</w:t>
      </w:r>
      <w:proofErr w:type="spellStart"/>
      <w:r w:rsidRPr="001F44F5">
        <w:rPr>
          <w:i/>
          <w:sz w:val="28"/>
          <w:szCs w:val="28"/>
          <w:lang w:val="en-US" w:eastAsia="en-US"/>
        </w:rPr>
        <w:t>fanta</w:t>
      </w:r>
      <w:proofErr w:type="spellEnd"/>
      <w:r w:rsidRPr="001F44F5">
        <w:rPr>
          <w:i/>
          <w:sz w:val="28"/>
          <w:szCs w:val="28"/>
          <w:lang w:val="en-US" w:eastAsia="en-US"/>
        </w:rPr>
        <w:t>"] }}</w:t>
      </w:r>
    </w:p>
    <w:p w14:paraId="603EC78A" w14:textId="77777777" w:rsidR="006D6A63" w:rsidRPr="001F44F5" w:rsidRDefault="006D6A63" w:rsidP="001F44F5">
      <w:pPr>
        <w:shd w:val="clear" w:color="auto" w:fill="FFFFFF"/>
        <w:spacing w:beforeAutospacing="1" w:afterAutospacing="1"/>
        <w:rPr>
          <w:sz w:val="28"/>
          <w:szCs w:val="28"/>
          <w:lang w:val="en-US" w:eastAsia="en-US"/>
        </w:rPr>
      </w:pPr>
    </w:p>
    <w:p w14:paraId="19299FDB"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1D807619"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57A222E3" w14:textId="7BDFF2CD" w:rsidR="007A6C35" w:rsidRPr="006D6A63" w:rsidRDefault="007A6C35" w:rsidP="005C1C37">
      <w:pPr>
        <w:tabs>
          <w:tab w:val="left" w:pos="4230"/>
        </w:tabs>
        <w:rPr>
          <w:lang w:val="en-US"/>
        </w:rPr>
      </w:pPr>
    </w:p>
    <w:sectPr w:rsidR="007A6C35" w:rsidRPr="006D6A63" w:rsidSect="005C1C37">
      <w:headerReference w:type="default" r:id="rId57"/>
      <w:footerReference w:type="first" r:id="rId58"/>
      <w:pgSz w:w="12240" w:h="15840"/>
      <w:pgMar w:top="1134" w:right="1134" w:bottom="1134" w:left="1701"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C07E" w16cex:dateUtc="2020-06-02T09:11:00Z"/>
  <w16cex:commentExtensible w16cex:durableId="2280C09E" w16cex:dateUtc="2020-06-02T09:12:00Z"/>
  <w16cex:commentExtensible w16cex:durableId="2280C14F" w16cex:dateUtc="2020-06-02T09:15:00Z"/>
  <w16cex:commentExtensible w16cex:durableId="2280C1C6" w16cex:dateUtc="2020-06-02T09:17:00Z"/>
  <w16cex:commentExtensible w16cex:durableId="2280C1FD" w16cex:dateUtc="2020-06-02T09:18:00Z"/>
  <w16cex:commentExtensible w16cex:durableId="2280C23A" w16cex:dateUtc="2020-06-02T09:19:00Z"/>
  <w16cex:commentExtensible w16cex:durableId="2280C2A9" w16cex:dateUtc="2020-06-02T09:20:00Z"/>
  <w16cex:commentExtensible w16cex:durableId="2280C2F7" w16cex:dateUtc="2020-06-02T09:22:00Z"/>
  <w16cex:commentExtensible w16cex:durableId="2280C314" w16cex:dateUtc="2020-06-02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2FF7E6" w16cid:durableId="2280C07E"/>
  <w16cid:commentId w16cid:paraId="328B2C79" w16cid:durableId="227AB7EE"/>
  <w16cid:commentId w16cid:paraId="4DAE4EE6" w16cid:durableId="2280C09E"/>
  <w16cid:commentId w16cid:paraId="058B5872" w16cid:durableId="227AB7BB"/>
  <w16cid:commentId w16cid:paraId="639410C6" w16cid:durableId="227AB844"/>
  <w16cid:commentId w16cid:paraId="09BED7D0" w16cid:durableId="2280C14F"/>
  <w16cid:commentId w16cid:paraId="20779ECF" w16cid:durableId="227AB892"/>
  <w16cid:commentId w16cid:paraId="01987F88" w16cid:durableId="227AC170"/>
  <w16cid:commentId w16cid:paraId="6B28DAAF" w16cid:durableId="227AC1D6"/>
  <w16cid:commentId w16cid:paraId="23C1C28E" w16cid:durableId="227ABE93"/>
  <w16cid:commentId w16cid:paraId="237F4876" w16cid:durableId="227ABE4C"/>
  <w16cid:commentId w16cid:paraId="0382A3AC" w16cid:durableId="227ABF3F"/>
  <w16cid:commentId w16cid:paraId="0141EC03" w16cid:durableId="227AB8F8"/>
  <w16cid:commentId w16cid:paraId="157EC8E6" w16cid:durableId="227ABBF6"/>
  <w16cid:commentId w16cid:paraId="64834E01" w16cid:durableId="2280C1C6"/>
  <w16cid:commentId w16cid:paraId="66E496D2" w16cid:durableId="227AC0C3"/>
  <w16cid:commentId w16cid:paraId="7055A944" w16cid:durableId="227ABC04"/>
  <w16cid:commentId w16cid:paraId="78317506" w16cid:durableId="227ABED6"/>
  <w16cid:commentId w16cid:paraId="1AD846F4" w16cid:durableId="2280C1FD"/>
  <w16cid:commentId w16cid:paraId="5FB4D8F8" w16cid:durableId="2280C23A"/>
  <w16cid:commentId w16cid:paraId="5CE03314" w16cid:durableId="2280C2A9"/>
  <w16cid:commentId w16cid:paraId="58EFB9D0" w16cid:durableId="227ABCEE"/>
  <w16cid:commentId w16cid:paraId="06B5CEF1" w16cid:durableId="2280C2F7"/>
  <w16cid:commentId w16cid:paraId="2F42D648" w16cid:durableId="2280C31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3F140" w14:textId="77777777" w:rsidR="005A042B" w:rsidRDefault="005A042B" w:rsidP="005C1C37">
      <w:pPr>
        <w:spacing w:before="0" w:after="0"/>
      </w:pPr>
      <w:r>
        <w:separator/>
      </w:r>
    </w:p>
  </w:endnote>
  <w:endnote w:type="continuationSeparator" w:id="0">
    <w:p w14:paraId="712087F5" w14:textId="77777777" w:rsidR="005A042B" w:rsidRDefault="005A042B"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3E458" w14:textId="77777777" w:rsidR="00D15A8E" w:rsidRDefault="00D15A8E" w:rsidP="005C1C37">
    <w:pPr>
      <w:pStyle w:val="aa"/>
      <w:jc w:val="center"/>
      <w:rPr>
        <w:sz w:val="28"/>
        <w:szCs w:val="28"/>
      </w:rPr>
    </w:pPr>
  </w:p>
  <w:p w14:paraId="400A4A7D" w14:textId="175E3640" w:rsidR="00D15A8E" w:rsidRDefault="00D15A8E"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7817DD" w14:textId="77777777" w:rsidR="005A042B" w:rsidRDefault="005A042B" w:rsidP="005C1C37">
      <w:pPr>
        <w:spacing w:before="0" w:after="0"/>
      </w:pPr>
      <w:r>
        <w:separator/>
      </w:r>
    </w:p>
  </w:footnote>
  <w:footnote w:type="continuationSeparator" w:id="0">
    <w:p w14:paraId="3DD280C4" w14:textId="77777777" w:rsidR="005A042B" w:rsidRDefault="005A042B"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EndPr/>
    <w:sdtContent>
      <w:p w14:paraId="2405D678" w14:textId="1BD0E387" w:rsidR="00D15A8E" w:rsidRDefault="00D15A8E" w:rsidP="007D06E5">
        <w:pPr>
          <w:pStyle w:val="a8"/>
          <w:jc w:val="center"/>
        </w:pPr>
        <w:r>
          <w:fldChar w:fldCharType="begin"/>
        </w:r>
        <w:r>
          <w:instrText>PAGE   \* MERGEFORMAT</w:instrText>
        </w:r>
        <w:r>
          <w:fldChar w:fldCharType="separate"/>
        </w:r>
        <w:r w:rsidR="00EB4086">
          <w:rPr>
            <w:noProof/>
          </w:rPr>
          <w:t>70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55267A4"/>
    <w:multiLevelType w:val="multilevel"/>
    <w:tmpl w:val="8CDA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5712F"/>
    <w:multiLevelType w:val="multilevel"/>
    <w:tmpl w:val="C3E2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7EB6F9F"/>
    <w:multiLevelType w:val="multilevel"/>
    <w:tmpl w:val="D1D2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B7D96"/>
    <w:multiLevelType w:val="hybridMultilevel"/>
    <w:tmpl w:val="74E62D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C52FE"/>
    <w:multiLevelType w:val="hybridMultilevel"/>
    <w:tmpl w:val="17DEE75E"/>
    <w:lvl w:ilvl="0" w:tplc="2F7E65C0">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AC2941"/>
    <w:multiLevelType w:val="hybridMultilevel"/>
    <w:tmpl w:val="D2BE4BC0"/>
    <w:lvl w:ilvl="0" w:tplc="E46240E2">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6A8062A"/>
    <w:multiLevelType w:val="multilevel"/>
    <w:tmpl w:val="6106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C9F602C"/>
    <w:multiLevelType w:val="hybridMultilevel"/>
    <w:tmpl w:val="0240CDB0"/>
    <w:lvl w:ilvl="0" w:tplc="BE56A4D4">
      <w:start w:val="1"/>
      <w:numFmt w:val="decimal"/>
      <w:lvlText w:val="%1."/>
      <w:lvlJc w:val="left"/>
      <w:pPr>
        <w:tabs>
          <w:tab w:val="num" w:pos="1134"/>
        </w:tabs>
        <w:ind w:left="0" w:firstLine="70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74D54F8D"/>
    <w:multiLevelType w:val="multilevel"/>
    <w:tmpl w:val="999A0E00"/>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3553"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4"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F945CB"/>
    <w:multiLevelType w:val="hybridMultilevel"/>
    <w:tmpl w:val="AC0E110E"/>
    <w:lvl w:ilvl="0" w:tplc="0E120F12">
      <w:start w:val="1"/>
      <w:numFmt w:val="decimal"/>
      <w:lvlText w:val="%1."/>
      <w:lvlJc w:val="left"/>
      <w:pPr>
        <w:ind w:left="1144" w:hanging="4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D8E0DCF"/>
    <w:multiLevelType w:val="hybridMultilevel"/>
    <w:tmpl w:val="D56E66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9" w15:restartNumberingAfterBreak="0">
    <w:nsid w:val="7E277B1E"/>
    <w:multiLevelType w:val="multilevel"/>
    <w:tmpl w:val="EF08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3"/>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1"/>
  </w:num>
  <w:num w:numId="6">
    <w:abstractNumId w:val="22"/>
  </w:num>
  <w:num w:numId="7">
    <w:abstractNumId w:val="8"/>
  </w:num>
  <w:num w:numId="8">
    <w:abstractNumId w:val="20"/>
  </w:num>
  <w:num w:numId="9">
    <w:abstractNumId w:val="30"/>
  </w:num>
  <w:num w:numId="10">
    <w:abstractNumId w:val="9"/>
  </w:num>
  <w:num w:numId="11">
    <w:abstractNumId w:val="6"/>
  </w:num>
  <w:num w:numId="12">
    <w:abstractNumId w:val="23"/>
  </w:num>
  <w:num w:numId="13">
    <w:abstractNumId w:val="27"/>
  </w:num>
  <w:num w:numId="14">
    <w:abstractNumId w:val="10"/>
  </w:num>
  <w:num w:numId="15">
    <w:abstractNumId w:val="17"/>
  </w:num>
  <w:num w:numId="16">
    <w:abstractNumId w:val="19"/>
  </w:num>
  <w:num w:numId="17">
    <w:abstractNumId w:val="0"/>
  </w:num>
  <w:num w:numId="18">
    <w:abstractNumId w:val="21"/>
  </w:num>
  <w:num w:numId="19">
    <w:abstractNumId w:val="34"/>
  </w:num>
  <w:num w:numId="20">
    <w:abstractNumId w:val="7"/>
  </w:num>
  <w:num w:numId="21">
    <w:abstractNumId w:val="16"/>
  </w:num>
  <w:num w:numId="22">
    <w:abstractNumId w:val="26"/>
  </w:num>
  <w:num w:numId="23">
    <w:abstractNumId w:val="13"/>
  </w:num>
  <w:num w:numId="24">
    <w:abstractNumId w:val="35"/>
  </w:num>
  <w:num w:numId="25">
    <w:abstractNumId w:val="1"/>
  </w:num>
  <w:num w:numId="26">
    <w:abstractNumId w:val="12"/>
  </w:num>
  <w:num w:numId="27">
    <w:abstractNumId w:val="11"/>
  </w:num>
  <w:num w:numId="28">
    <w:abstractNumId w:val="38"/>
  </w:num>
  <w:num w:numId="29">
    <w:abstractNumId w:val="25"/>
  </w:num>
  <w:num w:numId="30">
    <w:abstractNumId w:val="2"/>
  </w:num>
  <w:num w:numId="31">
    <w:abstractNumId w:val="5"/>
  </w:num>
  <w:num w:numId="32">
    <w:abstractNumId w:val="39"/>
  </w:num>
  <w:num w:numId="33">
    <w:abstractNumId w:val="14"/>
  </w:num>
  <w:num w:numId="34">
    <w:abstractNumId w:val="29"/>
  </w:num>
  <w:num w:numId="35">
    <w:abstractNumId w:val="4"/>
  </w:num>
  <w:num w:numId="36">
    <w:abstractNumId w:val="15"/>
  </w:num>
  <w:num w:numId="37">
    <w:abstractNumId w:val="18"/>
  </w:num>
  <w:num w:numId="38">
    <w:abstractNumId w:val="32"/>
  </w:num>
  <w:num w:numId="39">
    <w:abstractNumId w:val="36"/>
  </w:num>
  <w:num w:numId="40">
    <w:abstractNumId w:val="37"/>
  </w:num>
  <w:num w:numId="41">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ru-RU" w:vendorID="64" w:dllVersion="131078" w:nlCheck="1" w:checkStyle="0"/>
  <w:activeWritingStyle w:appName="MSWord" w:lang="en-US" w:vendorID="64" w:dllVersion="131078" w:nlCheck="1" w:checkStyle="1"/>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94"/>
    <w:rsid w:val="000007CF"/>
    <w:rsid w:val="00004AC3"/>
    <w:rsid w:val="00012F4B"/>
    <w:rsid w:val="00014292"/>
    <w:rsid w:val="000258D0"/>
    <w:rsid w:val="0002611A"/>
    <w:rsid w:val="00027051"/>
    <w:rsid w:val="00040B92"/>
    <w:rsid w:val="00043820"/>
    <w:rsid w:val="00044CCF"/>
    <w:rsid w:val="000469DD"/>
    <w:rsid w:val="00047B28"/>
    <w:rsid w:val="000572B8"/>
    <w:rsid w:val="00060BE8"/>
    <w:rsid w:val="0006528D"/>
    <w:rsid w:val="00066D42"/>
    <w:rsid w:val="00071EFA"/>
    <w:rsid w:val="00096BA9"/>
    <w:rsid w:val="000B096A"/>
    <w:rsid w:val="000B3A27"/>
    <w:rsid w:val="000B7708"/>
    <w:rsid w:val="000C0A08"/>
    <w:rsid w:val="000C4C7B"/>
    <w:rsid w:val="000D64D0"/>
    <w:rsid w:val="000E005E"/>
    <w:rsid w:val="000E18E2"/>
    <w:rsid w:val="000E6971"/>
    <w:rsid w:val="000F31FF"/>
    <w:rsid w:val="000F7954"/>
    <w:rsid w:val="000F7FC3"/>
    <w:rsid w:val="001105B0"/>
    <w:rsid w:val="001247C3"/>
    <w:rsid w:val="00130FB4"/>
    <w:rsid w:val="00131441"/>
    <w:rsid w:val="00131C41"/>
    <w:rsid w:val="00133AB4"/>
    <w:rsid w:val="001431AA"/>
    <w:rsid w:val="00144B9F"/>
    <w:rsid w:val="0014663F"/>
    <w:rsid w:val="0014795C"/>
    <w:rsid w:val="0015684B"/>
    <w:rsid w:val="00156DC5"/>
    <w:rsid w:val="0016083D"/>
    <w:rsid w:val="001619F8"/>
    <w:rsid w:val="001620BB"/>
    <w:rsid w:val="00170AD0"/>
    <w:rsid w:val="0017680D"/>
    <w:rsid w:val="00176846"/>
    <w:rsid w:val="00180E9B"/>
    <w:rsid w:val="00194204"/>
    <w:rsid w:val="001A1751"/>
    <w:rsid w:val="001B605B"/>
    <w:rsid w:val="001B7EC9"/>
    <w:rsid w:val="001C68A9"/>
    <w:rsid w:val="001D6DBD"/>
    <w:rsid w:val="001D738F"/>
    <w:rsid w:val="001E3A8B"/>
    <w:rsid w:val="001E7083"/>
    <w:rsid w:val="001F1EA4"/>
    <w:rsid w:val="001F44F5"/>
    <w:rsid w:val="001F521D"/>
    <w:rsid w:val="002039A2"/>
    <w:rsid w:val="002043FB"/>
    <w:rsid w:val="00206DA0"/>
    <w:rsid w:val="00220C33"/>
    <w:rsid w:val="00226E8C"/>
    <w:rsid w:val="002277B8"/>
    <w:rsid w:val="00246BFC"/>
    <w:rsid w:val="00250416"/>
    <w:rsid w:val="00250E16"/>
    <w:rsid w:val="00254752"/>
    <w:rsid w:val="00272A73"/>
    <w:rsid w:val="00281D5B"/>
    <w:rsid w:val="00284222"/>
    <w:rsid w:val="00290994"/>
    <w:rsid w:val="00292B31"/>
    <w:rsid w:val="002938E3"/>
    <w:rsid w:val="00293D6A"/>
    <w:rsid w:val="002A6F8E"/>
    <w:rsid w:val="002B26B1"/>
    <w:rsid w:val="002C4705"/>
    <w:rsid w:val="002D29DE"/>
    <w:rsid w:val="002D4DEB"/>
    <w:rsid w:val="003000E8"/>
    <w:rsid w:val="00300A4B"/>
    <w:rsid w:val="00304050"/>
    <w:rsid w:val="00311A58"/>
    <w:rsid w:val="00327171"/>
    <w:rsid w:val="00335BB8"/>
    <w:rsid w:val="00337D5E"/>
    <w:rsid w:val="00343333"/>
    <w:rsid w:val="003442FB"/>
    <w:rsid w:val="00353717"/>
    <w:rsid w:val="00354758"/>
    <w:rsid w:val="003653E5"/>
    <w:rsid w:val="00365799"/>
    <w:rsid w:val="00366FB0"/>
    <w:rsid w:val="003734CC"/>
    <w:rsid w:val="00377F82"/>
    <w:rsid w:val="003A2A86"/>
    <w:rsid w:val="003A3B7C"/>
    <w:rsid w:val="003B2824"/>
    <w:rsid w:val="003C1CFB"/>
    <w:rsid w:val="003C1EC2"/>
    <w:rsid w:val="003D2681"/>
    <w:rsid w:val="003D58CF"/>
    <w:rsid w:val="003E3F02"/>
    <w:rsid w:val="003E553A"/>
    <w:rsid w:val="003F201D"/>
    <w:rsid w:val="003F76EC"/>
    <w:rsid w:val="00400CD0"/>
    <w:rsid w:val="004068D7"/>
    <w:rsid w:val="00407377"/>
    <w:rsid w:val="00410FE7"/>
    <w:rsid w:val="004131DE"/>
    <w:rsid w:val="0042017E"/>
    <w:rsid w:val="00425962"/>
    <w:rsid w:val="00430337"/>
    <w:rsid w:val="00435728"/>
    <w:rsid w:val="0043731C"/>
    <w:rsid w:val="00440FA8"/>
    <w:rsid w:val="00445A9A"/>
    <w:rsid w:val="0044745A"/>
    <w:rsid w:val="004771BC"/>
    <w:rsid w:val="00481B55"/>
    <w:rsid w:val="004861D9"/>
    <w:rsid w:val="00486B31"/>
    <w:rsid w:val="00486C36"/>
    <w:rsid w:val="00497C21"/>
    <w:rsid w:val="004A1CD1"/>
    <w:rsid w:val="004A3C4C"/>
    <w:rsid w:val="004B4162"/>
    <w:rsid w:val="004B4268"/>
    <w:rsid w:val="004B4D04"/>
    <w:rsid w:val="004C5CF5"/>
    <w:rsid w:val="004C6FCA"/>
    <w:rsid w:val="004D3BA1"/>
    <w:rsid w:val="004E70A8"/>
    <w:rsid w:val="004F44C2"/>
    <w:rsid w:val="0050124B"/>
    <w:rsid w:val="00504851"/>
    <w:rsid w:val="005152BF"/>
    <w:rsid w:val="005220DE"/>
    <w:rsid w:val="00526F79"/>
    <w:rsid w:val="00527CC0"/>
    <w:rsid w:val="00531D0E"/>
    <w:rsid w:val="00532D20"/>
    <w:rsid w:val="00536BC8"/>
    <w:rsid w:val="00540A1E"/>
    <w:rsid w:val="00545296"/>
    <w:rsid w:val="00584D01"/>
    <w:rsid w:val="00586E26"/>
    <w:rsid w:val="00590D72"/>
    <w:rsid w:val="00597055"/>
    <w:rsid w:val="00597064"/>
    <w:rsid w:val="005A042B"/>
    <w:rsid w:val="005B2C30"/>
    <w:rsid w:val="005B3F81"/>
    <w:rsid w:val="005C0A53"/>
    <w:rsid w:val="005C1C37"/>
    <w:rsid w:val="005D4236"/>
    <w:rsid w:val="005E4626"/>
    <w:rsid w:val="005F0C3F"/>
    <w:rsid w:val="00601F55"/>
    <w:rsid w:val="00603AD8"/>
    <w:rsid w:val="00604375"/>
    <w:rsid w:val="0060549F"/>
    <w:rsid w:val="006114DA"/>
    <w:rsid w:val="0061170F"/>
    <w:rsid w:val="00617669"/>
    <w:rsid w:val="006225C6"/>
    <w:rsid w:val="00624437"/>
    <w:rsid w:val="00640990"/>
    <w:rsid w:val="00646DA6"/>
    <w:rsid w:val="00652640"/>
    <w:rsid w:val="0065701D"/>
    <w:rsid w:val="0065787C"/>
    <w:rsid w:val="006612CC"/>
    <w:rsid w:val="00673639"/>
    <w:rsid w:val="00675669"/>
    <w:rsid w:val="00676370"/>
    <w:rsid w:val="00677233"/>
    <w:rsid w:val="00680A74"/>
    <w:rsid w:val="00683591"/>
    <w:rsid w:val="006925FD"/>
    <w:rsid w:val="006A547E"/>
    <w:rsid w:val="006A6907"/>
    <w:rsid w:val="006B2B43"/>
    <w:rsid w:val="006B6614"/>
    <w:rsid w:val="006B783E"/>
    <w:rsid w:val="006D6A63"/>
    <w:rsid w:val="006D757C"/>
    <w:rsid w:val="006D75F2"/>
    <w:rsid w:val="006F40E0"/>
    <w:rsid w:val="00703460"/>
    <w:rsid w:val="00706FA3"/>
    <w:rsid w:val="00712347"/>
    <w:rsid w:val="00712424"/>
    <w:rsid w:val="00716658"/>
    <w:rsid w:val="007173B4"/>
    <w:rsid w:val="0073095A"/>
    <w:rsid w:val="00730E5D"/>
    <w:rsid w:val="00735D6C"/>
    <w:rsid w:val="0073606B"/>
    <w:rsid w:val="00737C14"/>
    <w:rsid w:val="00741138"/>
    <w:rsid w:val="00741B27"/>
    <w:rsid w:val="007474F4"/>
    <w:rsid w:val="0075250F"/>
    <w:rsid w:val="00767746"/>
    <w:rsid w:val="0077259C"/>
    <w:rsid w:val="00774E93"/>
    <w:rsid w:val="00776812"/>
    <w:rsid w:val="0079456F"/>
    <w:rsid w:val="007A6C35"/>
    <w:rsid w:val="007B5399"/>
    <w:rsid w:val="007B5A29"/>
    <w:rsid w:val="007C1758"/>
    <w:rsid w:val="007C7B58"/>
    <w:rsid w:val="007D06E5"/>
    <w:rsid w:val="007D67FD"/>
    <w:rsid w:val="007F09DE"/>
    <w:rsid w:val="007F350E"/>
    <w:rsid w:val="007F40BB"/>
    <w:rsid w:val="007F6466"/>
    <w:rsid w:val="008216E6"/>
    <w:rsid w:val="00835701"/>
    <w:rsid w:val="00836FD4"/>
    <w:rsid w:val="00837725"/>
    <w:rsid w:val="00845C8B"/>
    <w:rsid w:val="008521DD"/>
    <w:rsid w:val="00852BD9"/>
    <w:rsid w:val="00857631"/>
    <w:rsid w:val="00857757"/>
    <w:rsid w:val="0085794A"/>
    <w:rsid w:val="008634B4"/>
    <w:rsid w:val="008641E2"/>
    <w:rsid w:val="00870EAD"/>
    <w:rsid w:val="00873FEB"/>
    <w:rsid w:val="00874CB1"/>
    <w:rsid w:val="00884605"/>
    <w:rsid w:val="00886F1C"/>
    <w:rsid w:val="008905ED"/>
    <w:rsid w:val="008935E8"/>
    <w:rsid w:val="0089738A"/>
    <w:rsid w:val="008A4535"/>
    <w:rsid w:val="008A5E05"/>
    <w:rsid w:val="008B0B0E"/>
    <w:rsid w:val="008B6FAF"/>
    <w:rsid w:val="008C6FE8"/>
    <w:rsid w:val="008E1822"/>
    <w:rsid w:val="008E3F20"/>
    <w:rsid w:val="008E42E0"/>
    <w:rsid w:val="008E7164"/>
    <w:rsid w:val="008F2FA3"/>
    <w:rsid w:val="00904458"/>
    <w:rsid w:val="00912261"/>
    <w:rsid w:val="00925914"/>
    <w:rsid w:val="00932281"/>
    <w:rsid w:val="009366D8"/>
    <w:rsid w:val="00937875"/>
    <w:rsid w:val="00942F87"/>
    <w:rsid w:val="00950A1F"/>
    <w:rsid w:val="00954350"/>
    <w:rsid w:val="00957B3C"/>
    <w:rsid w:val="009664DF"/>
    <w:rsid w:val="00974C67"/>
    <w:rsid w:val="00975401"/>
    <w:rsid w:val="0097598E"/>
    <w:rsid w:val="00993BB2"/>
    <w:rsid w:val="009968E3"/>
    <w:rsid w:val="009A0D00"/>
    <w:rsid w:val="009A233E"/>
    <w:rsid w:val="009A283E"/>
    <w:rsid w:val="009A7D62"/>
    <w:rsid w:val="009C5F5B"/>
    <w:rsid w:val="009D0434"/>
    <w:rsid w:val="009D402D"/>
    <w:rsid w:val="009D7443"/>
    <w:rsid w:val="009E1531"/>
    <w:rsid w:val="009E277F"/>
    <w:rsid w:val="009E35B2"/>
    <w:rsid w:val="009F372D"/>
    <w:rsid w:val="009F44C3"/>
    <w:rsid w:val="00A156DA"/>
    <w:rsid w:val="00A227C4"/>
    <w:rsid w:val="00A30C57"/>
    <w:rsid w:val="00A40FFC"/>
    <w:rsid w:val="00A45237"/>
    <w:rsid w:val="00A45578"/>
    <w:rsid w:val="00A56927"/>
    <w:rsid w:val="00A61F20"/>
    <w:rsid w:val="00A76DDB"/>
    <w:rsid w:val="00A77724"/>
    <w:rsid w:val="00A85CF3"/>
    <w:rsid w:val="00A86C49"/>
    <w:rsid w:val="00A947BD"/>
    <w:rsid w:val="00A97490"/>
    <w:rsid w:val="00A97D09"/>
    <w:rsid w:val="00AA30EA"/>
    <w:rsid w:val="00AA6908"/>
    <w:rsid w:val="00AA7666"/>
    <w:rsid w:val="00AB3432"/>
    <w:rsid w:val="00AB7269"/>
    <w:rsid w:val="00AC091A"/>
    <w:rsid w:val="00AD55D1"/>
    <w:rsid w:val="00AD6A94"/>
    <w:rsid w:val="00AE436E"/>
    <w:rsid w:val="00AE64CD"/>
    <w:rsid w:val="00AE6FAC"/>
    <w:rsid w:val="00AF26F7"/>
    <w:rsid w:val="00AF768B"/>
    <w:rsid w:val="00B0486D"/>
    <w:rsid w:val="00B103DB"/>
    <w:rsid w:val="00B11394"/>
    <w:rsid w:val="00B17A22"/>
    <w:rsid w:val="00B21C16"/>
    <w:rsid w:val="00B32188"/>
    <w:rsid w:val="00B36052"/>
    <w:rsid w:val="00B418F2"/>
    <w:rsid w:val="00B47E63"/>
    <w:rsid w:val="00B508D5"/>
    <w:rsid w:val="00B55AEC"/>
    <w:rsid w:val="00B62552"/>
    <w:rsid w:val="00B64FDB"/>
    <w:rsid w:val="00B66977"/>
    <w:rsid w:val="00B671F0"/>
    <w:rsid w:val="00B77DD7"/>
    <w:rsid w:val="00BA3A6F"/>
    <w:rsid w:val="00BA7629"/>
    <w:rsid w:val="00BA795A"/>
    <w:rsid w:val="00BB46F9"/>
    <w:rsid w:val="00BC5681"/>
    <w:rsid w:val="00BD2AB1"/>
    <w:rsid w:val="00BD3025"/>
    <w:rsid w:val="00BD3096"/>
    <w:rsid w:val="00BD72EB"/>
    <w:rsid w:val="00BE0165"/>
    <w:rsid w:val="00BE5867"/>
    <w:rsid w:val="00BE6C7D"/>
    <w:rsid w:val="00BF1A40"/>
    <w:rsid w:val="00BF3FF5"/>
    <w:rsid w:val="00C01408"/>
    <w:rsid w:val="00C033FC"/>
    <w:rsid w:val="00C14B41"/>
    <w:rsid w:val="00C15909"/>
    <w:rsid w:val="00C17E02"/>
    <w:rsid w:val="00C2049E"/>
    <w:rsid w:val="00C20BE0"/>
    <w:rsid w:val="00C21D28"/>
    <w:rsid w:val="00C31FDF"/>
    <w:rsid w:val="00C33C7A"/>
    <w:rsid w:val="00C37D28"/>
    <w:rsid w:val="00C43B8C"/>
    <w:rsid w:val="00C50379"/>
    <w:rsid w:val="00C540F0"/>
    <w:rsid w:val="00C54133"/>
    <w:rsid w:val="00C63043"/>
    <w:rsid w:val="00C66D68"/>
    <w:rsid w:val="00C67009"/>
    <w:rsid w:val="00C75EA7"/>
    <w:rsid w:val="00C766C1"/>
    <w:rsid w:val="00C766DC"/>
    <w:rsid w:val="00C862F2"/>
    <w:rsid w:val="00C944FC"/>
    <w:rsid w:val="00C9752A"/>
    <w:rsid w:val="00CA275C"/>
    <w:rsid w:val="00CA4B8C"/>
    <w:rsid w:val="00CB0077"/>
    <w:rsid w:val="00CC7861"/>
    <w:rsid w:val="00CD5AB0"/>
    <w:rsid w:val="00CD669D"/>
    <w:rsid w:val="00CE19DA"/>
    <w:rsid w:val="00CF11D1"/>
    <w:rsid w:val="00CF1CF2"/>
    <w:rsid w:val="00CF3653"/>
    <w:rsid w:val="00CF7C70"/>
    <w:rsid w:val="00CF7DD2"/>
    <w:rsid w:val="00D05AC2"/>
    <w:rsid w:val="00D10288"/>
    <w:rsid w:val="00D13433"/>
    <w:rsid w:val="00D149A3"/>
    <w:rsid w:val="00D15A8E"/>
    <w:rsid w:val="00D17E9A"/>
    <w:rsid w:val="00D26FAE"/>
    <w:rsid w:val="00D56943"/>
    <w:rsid w:val="00D60D49"/>
    <w:rsid w:val="00D6443D"/>
    <w:rsid w:val="00D65518"/>
    <w:rsid w:val="00D71B78"/>
    <w:rsid w:val="00D838DC"/>
    <w:rsid w:val="00D970B3"/>
    <w:rsid w:val="00D9717E"/>
    <w:rsid w:val="00DA0115"/>
    <w:rsid w:val="00DA4935"/>
    <w:rsid w:val="00DB7E75"/>
    <w:rsid w:val="00DC12A4"/>
    <w:rsid w:val="00DC3C37"/>
    <w:rsid w:val="00DE14C0"/>
    <w:rsid w:val="00DE1A4C"/>
    <w:rsid w:val="00DE4C41"/>
    <w:rsid w:val="00DF3E26"/>
    <w:rsid w:val="00E00DAB"/>
    <w:rsid w:val="00E01639"/>
    <w:rsid w:val="00E02C64"/>
    <w:rsid w:val="00E10D07"/>
    <w:rsid w:val="00E31C69"/>
    <w:rsid w:val="00E413B5"/>
    <w:rsid w:val="00E4404C"/>
    <w:rsid w:val="00E51E53"/>
    <w:rsid w:val="00E56C89"/>
    <w:rsid w:val="00E56EC4"/>
    <w:rsid w:val="00E60BF6"/>
    <w:rsid w:val="00E60D5C"/>
    <w:rsid w:val="00E6279D"/>
    <w:rsid w:val="00E67C28"/>
    <w:rsid w:val="00E72C2A"/>
    <w:rsid w:val="00E7333F"/>
    <w:rsid w:val="00E747AE"/>
    <w:rsid w:val="00E74BFD"/>
    <w:rsid w:val="00E821A8"/>
    <w:rsid w:val="00E852E6"/>
    <w:rsid w:val="00E87646"/>
    <w:rsid w:val="00E972AB"/>
    <w:rsid w:val="00EA5062"/>
    <w:rsid w:val="00EA6EB4"/>
    <w:rsid w:val="00EB4086"/>
    <w:rsid w:val="00EB4856"/>
    <w:rsid w:val="00EC0074"/>
    <w:rsid w:val="00EC47B4"/>
    <w:rsid w:val="00ED0CF3"/>
    <w:rsid w:val="00ED417C"/>
    <w:rsid w:val="00EE283F"/>
    <w:rsid w:val="00EE7FA6"/>
    <w:rsid w:val="00F010A4"/>
    <w:rsid w:val="00F11F9F"/>
    <w:rsid w:val="00F1654C"/>
    <w:rsid w:val="00F23C7B"/>
    <w:rsid w:val="00F37B44"/>
    <w:rsid w:val="00F454C9"/>
    <w:rsid w:val="00F64574"/>
    <w:rsid w:val="00F96246"/>
    <w:rsid w:val="00F96C6C"/>
    <w:rsid w:val="00FA08C6"/>
    <w:rsid w:val="00FA269E"/>
    <w:rsid w:val="00FB06A9"/>
    <w:rsid w:val="00FC029E"/>
    <w:rsid w:val="00FC46E6"/>
    <w:rsid w:val="00FE50CF"/>
    <w:rsid w:val="00FF210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229FCF50-32A0-43E0-AADF-639CFA55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56C89"/>
    <w:pPr>
      <w:spacing w:before="200" w:after="240" w:line="36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545296"/>
    <w:pPr>
      <w:keepNext/>
      <w:numPr>
        <w:ilvl w:val="1"/>
        <w:numId w:val="2"/>
      </w:numPr>
      <w:ind w:left="0" w:firstLine="0"/>
      <w:contextualSpacing/>
      <w:jc w:val="center"/>
      <w:outlineLvl w:val="1"/>
    </w:pPr>
    <w:rPr>
      <w:b/>
      <w:bCs/>
      <w:cap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contextualSpacing/>
      <w:jc w:val="center"/>
    </w:pPr>
    <w:rPr>
      <w:bCs/>
      <w:sz w:val="28"/>
      <w:szCs w:val="18"/>
      <w:lang w:bidi="ru-RU"/>
    </w:rPr>
  </w:style>
  <w:style w:type="character" w:customStyle="1" w:styleId="20">
    <w:name w:val="Заголовок 2 Знак"/>
    <w:basedOn w:val="a2"/>
    <w:link w:val="2"/>
    <w:rsid w:val="00545296"/>
    <w:rPr>
      <w:rFonts w:ascii="Times New Roman" w:eastAsia="Times New Roman" w:hAnsi="Times New Roman" w:cs="Times New Roman"/>
      <w:b/>
      <w:bCs/>
      <w:cap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D149A3"/>
    <w:pPr>
      <w:tabs>
        <w:tab w:val="left" w:pos="1134"/>
      </w:tabs>
      <w:spacing w:before="0" w:after="0"/>
      <w:ind w:firstLine="709"/>
      <w:contextualSpacing/>
      <w:jc w:val="both"/>
    </w:pPr>
    <w:rPr>
      <w:sz w:val="28"/>
    </w:rPr>
  </w:style>
  <w:style w:type="paragraph" w:customStyle="1" w:styleId="ae">
    <w:name w:val="Без номера"/>
    <w:basedOn w:val="a0"/>
    <w:next w:val="a1"/>
    <w:link w:val="af"/>
    <w:qFormat/>
    <w:rsid w:val="008E1822"/>
    <w:pPr>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32188"/>
    <w:pPr>
      <w:tabs>
        <w:tab w:val="right" w:leader="dot" w:pos="9395"/>
      </w:tabs>
      <w:spacing w:before="0" w:after="0"/>
      <w:ind w:left="284"/>
      <w:jc w:val="both"/>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D149A3"/>
    <w:pPr>
      <w:spacing w:before="0" w:after="0"/>
      <w:contextualSpacing/>
      <w:jc w:val="both"/>
    </w:pPr>
    <w:rPr>
      <w:sz w:val="28"/>
    </w:rPr>
  </w:style>
  <w:style w:type="character" w:customStyle="1" w:styleId="af2">
    <w:name w:val="Списки Знак"/>
    <w:basedOn w:val="a2"/>
    <w:link w:val="af1"/>
    <w:rsid w:val="00D149A3"/>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unhideWhenUsed/>
    <w:rsid w:val="006114DA"/>
    <w:rPr>
      <w:sz w:val="20"/>
    </w:rPr>
  </w:style>
  <w:style w:type="character" w:customStyle="1" w:styleId="af5">
    <w:name w:val="Текст примечания Знак"/>
    <w:basedOn w:val="a2"/>
    <w:link w:val="af4"/>
    <w:uiPriority w:val="99"/>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 w:type="table" w:styleId="af8">
    <w:name w:val="Table Grid"/>
    <w:basedOn w:val="a3"/>
    <w:uiPriority w:val="39"/>
    <w:rsid w:val="00BA795A"/>
    <w:pPr>
      <w:spacing w:after="0" w:line="240" w:lineRule="auto"/>
    </w:pPr>
    <w:rPr>
      <w:rFonts w:ascii="Times New Roman" w:eastAsia="Times New Roman" w:hAnsi="Times New Roman" w:cs="Times New Roman"/>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2"/>
    <w:uiPriority w:val="99"/>
    <w:semiHidden/>
    <w:unhideWhenUsed/>
    <w:rsid w:val="006D6A63"/>
    <w:rPr>
      <w:rFonts w:ascii="Courier New" w:eastAsia="Times New Roman" w:hAnsi="Courier New" w:cs="Courier New"/>
      <w:sz w:val="20"/>
      <w:szCs w:val="20"/>
    </w:rPr>
  </w:style>
  <w:style w:type="paragraph" w:styleId="af9">
    <w:name w:val="Normal (Web)"/>
    <w:basedOn w:val="a0"/>
    <w:uiPriority w:val="99"/>
    <w:semiHidden/>
    <w:unhideWhenUsed/>
    <w:rsid w:val="006D6A63"/>
    <w:pPr>
      <w:spacing w:beforeAutospacing="1" w:afterAutospacing="1"/>
    </w:pPr>
    <w:rPr>
      <w:szCs w:val="24"/>
      <w:lang w:val="en-US" w:eastAsia="en-US"/>
    </w:rPr>
  </w:style>
  <w:style w:type="table" w:customStyle="1" w:styleId="22">
    <w:name w:val="Сетка таблицы2"/>
    <w:basedOn w:val="a3"/>
    <w:next w:val="af8"/>
    <w:uiPriority w:val="39"/>
    <w:rsid w:val="007D06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3649">
      <w:bodyDiv w:val="1"/>
      <w:marLeft w:val="0"/>
      <w:marRight w:val="0"/>
      <w:marTop w:val="0"/>
      <w:marBottom w:val="0"/>
      <w:divBdr>
        <w:top w:val="none" w:sz="0" w:space="0" w:color="auto"/>
        <w:left w:val="none" w:sz="0" w:space="0" w:color="auto"/>
        <w:bottom w:val="none" w:sz="0" w:space="0" w:color="auto"/>
        <w:right w:val="none" w:sz="0" w:space="0" w:color="auto"/>
      </w:divBdr>
      <w:divsChild>
        <w:div w:id="1506674842">
          <w:marLeft w:val="0"/>
          <w:marRight w:val="0"/>
          <w:marTop w:val="0"/>
          <w:marBottom w:val="0"/>
          <w:divBdr>
            <w:top w:val="none" w:sz="0" w:space="0" w:color="auto"/>
            <w:left w:val="none" w:sz="0" w:space="0" w:color="auto"/>
            <w:bottom w:val="none" w:sz="0" w:space="0" w:color="auto"/>
            <w:right w:val="none" w:sz="0" w:space="0" w:color="auto"/>
          </w:divBdr>
        </w:div>
        <w:div w:id="32852737">
          <w:marLeft w:val="0"/>
          <w:marRight w:val="0"/>
          <w:marTop w:val="0"/>
          <w:marBottom w:val="0"/>
          <w:divBdr>
            <w:top w:val="none" w:sz="0" w:space="0" w:color="auto"/>
            <w:left w:val="none" w:sz="0" w:space="0" w:color="auto"/>
            <w:bottom w:val="none" w:sz="0" w:space="0" w:color="auto"/>
            <w:right w:val="none" w:sz="0" w:space="0" w:color="auto"/>
          </w:divBdr>
        </w:div>
        <w:div w:id="514927195">
          <w:marLeft w:val="0"/>
          <w:marRight w:val="0"/>
          <w:marTop w:val="0"/>
          <w:marBottom w:val="0"/>
          <w:divBdr>
            <w:top w:val="none" w:sz="0" w:space="0" w:color="auto"/>
            <w:left w:val="none" w:sz="0" w:space="0" w:color="auto"/>
            <w:bottom w:val="none" w:sz="0" w:space="0" w:color="auto"/>
            <w:right w:val="none" w:sz="0" w:space="0" w:color="auto"/>
          </w:divBdr>
        </w:div>
      </w:divsChild>
    </w:div>
    <w:div w:id="117842958">
      <w:bodyDiv w:val="1"/>
      <w:marLeft w:val="0"/>
      <w:marRight w:val="0"/>
      <w:marTop w:val="0"/>
      <w:marBottom w:val="0"/>
      <w:divBdr>
        <w:top w:val="none" w:sz="0" w:space="0" w:color="auto"/>
        <w:left w:val="none" w:sz="0" w:space="0" w:color="auto"/>
        <w:bottom w:val="none" w:sz="0" w:space="0" w:color="auto"/>
        <w:right w:val="none" w:sz="0" w:space="0" w:color="auto"/>
      </w:divBdr>
      <w:divsChild>
        <w:div w:id="679045239">
          <w:marLeft w:val="0"/>
          <w:marRight w:val="0"/>
          <w:marTop w:val="0"/>
          <w:marBottom w:val="0"/>
          <w:divBdr>
            <w:top w:val="none" w:sz="0" w:space="0" w:color="auto"/>
            <w:left w:val="none" w:sz="0" w:space="0" w:color="auto"/>
            <w:bottom w:val="none" w:sz="0" w:space="0" w:color="auto"/>
            <w:right w:val="none" w:sz="0" w:space="0" w:color="auto"/>
          </w:divBdr>
        </w:div>
        <w:div w:id="1279950091">
          <w:marLeft w:val="0"/>
          <w:marRight w:val="0"/>
          <w:marTop w:val="0"/>
          <w:marBottom w:val="0"/>
          <w:divBdr>
            <w:top w:val="none" w:sz="0" w:space="0" w:color="auto"/>
            <w:left w:val="none" w:sz="0" w:space="0" w:color="auto"/>
            <w:bottom w:val="none" w:sz="0" w:space="0" w:color="auto"/>
            <w:right w:val="none" w:sz="0" w:space="0" w:color="auto"/>
          </w:divBdr>
        </w:div>
        <w:div w:id="992021993">
          <w:marLeft w:val="0"/>
          <w:marRight w:val="0"/>
          <w:marTop w:val="0"/>
          <w:marBottom w:val="0"/>
          <w:divBdr>
            <w:top w:val="none" w:sz="0" w:space="0" w:color="auto"/>
            <w:left w:val="none" w:sz="0" w:space="0" w:color="auto"/>
            <w:bottom w:val="none" w:sz="0" w:space="0" w:color="auto"/>
            <w:right w:val="none" w:sz="0" w:space="0" w:color="auto"/>
          </w:divBdr>
        </w:div>
        <w:div w:id="589512142">
          <w:marLeft w:val="0"/>
          <w:marRight w:val="0"/>
          <w:marTop w:val="0"/>
          <w:marBottom w:val="0"/>
          <w:divBdr>
            <w:top w:val="none" w:sz="0" w:space="0" w:color="auto"/>
            <w:left w:val="none" w:sz="0" w:space="0" w:color="auto"/>
            <w:bottom w:val="none" w:sz="0" w:space="0" w:color="auto"/>
            <w:right w:val="none" w:sz="0" w:space="0" w:color="auto"/>
          </w:divBdr>
        </w:div>
        <w:div w:id="494224580">
          <w:marLeft w:val="0"/>
          <w:marRight w:val="0"/>
          <w:marTop w:val="0"/>
          <w:marBottom w:val="0"/>
          <w:divBdr>
            <w:top w:val="none" w:sz="0" w:space="0" w:color="auto"/>
            <w:left w:val="none" w:sz="0" w:space="0" w:color="auto"/>
            <w:bottom w:val="none" w:sz="0" w:space="0" w:color="auto"/>
            <w:right w:val="none" w:sz="0" w:space="0" w:color="auto"/>
          </w:divBdr>
        </w:div>
        <w:div w:id="706947425">
          <w:marLeft w:val="0"/>
          <w:marRight w:val="0"/>
          <w:marTop w:val="0"/>
          <w:marBottom w:val="0"/>
          <w:divBdr>
            <w:top w:val="none" w:sz="0" w:space="0" w:color="auto"/>
            <w:left w:val="none" w:sz="0" w:space="0" w:color="auto"/>
            <w:bottom w:val="none" w:sz="0" w:space="0" w:color="auto"/>
            <w:right w:val="none" w:sz="0" w:space="0" w:color="auto"/>
          </w:divBdr>
          <w:divsChild>
            <w:div w:id="14899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480776402">
      <w:bodyDiv w:val="1"/>
      <w:marLeft w:val="0"/>
      <w:marRight w:val="0"/>
      <w:marTop w:val="0"/>
      <w:marBottom w:val="0"/>
      <w:divBdr>
        <w:top w:val="none" w:sz="0" w:space="0" w:color="auto"/>
        <w:left w:val="none" w:sz="0" w:space="0" w:color="auto"/>
        <w:bottom w:val="none" w:sz="0" w:space="0" w:color="auto"/>
        <w:right w:val="none" w:sz="0" w:space="0" w:color="auto"/>
      </w:divBdr>
      <w:divsChild>
        <w:div w:id="50663877">
          <w:marLeft w:val="0"/>
          <w:marRight w:val="0"/>
          <w:marTop w:val="0"/>
          <w:marBottom w:val="0"/>
          <w:divBdr>
            <w:top w:val="none" w:sz="0" w:space="0" w:color="auto"/>
            <w:left w:val="none" w:sz="0" w:space="0" w:color="auto"/>
            <w:bottom w:val="none" w:sz="0" w:space="0" w:color="auto"/>
            <w:right w:val="none" w:sz="0" w:space="0" w:color="auto"/>
          </w:divBdr>
        </w:div>
        <w:div w:id="1243296203">
          <w:marLeft w:val="0"/>
          <w:marRight w:val="0"/>
          <w:marTop w:val="0"/>
          <w:marBottom w:val="0"/>
          <w:divBdr>
            <w:top w:val="none" w:sz="0" w:space="0" w:color="auto"/>
            <w:left w:val="none" w:sz="0" w:space="0" w:color="auto"/>
            <w:bottom w:val="none" w:sz="0" w:space="0" w:color="auto"/>
            <w:right w:val="none" w:sz="0" w:space="0" w:color="auto"/>
          </w:divBdr>
        </w:div>
        <w:div w:id="1184367895">
          <w:marLeft w:val="0"/>
          <w:marRight w:val="0"/>
          <w:marTop w:val="0"/>
          <w:marBottom w:val="0"/>
          <w:divBdr>
            <w:top w:val="none" w:sz="0" w:space="0" w:color="auto"/>
            <w:left w:val="none" w:sz="0" w:space="0" w:color="auto"/>
            <w:bottom w:val="none" w:sz="0" w:space="0" w:color="auto"/>
            <w:right w:val="none" w:sz="0" w:space="0" w:color="auto"/>
          </w:divBdr>
        </w:div>
        <w:div w:id="1005088803">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533422604">
          <w:marLeft w:val="0"/>
          <w:marRight w:val="0"/>
          <w:marTop w:val="0"/>
          <w:marBottom w:val="0"/>
          <w:divBdr>
            <w:top w:val="none" w:sz="0" w:space="0" w:color="auto"/>
            <w:left w:val="none" w:sz="0" w:space="0" w:color="auto"/>
            <w:bottom w:val="none" w:sz="0" w:space="0" w:color="auto"/>
            <w:right w:val="none" w:sz="0" w:space="0" w:color="auto"/>
          </w:divBdr>
        </w:div>
        <w:div w:id="1248659577">
          <w:marLeft w:val="0"/>
          <w:marRight w:val="0"/>
          <w:marTop w:val="0"/>
          <w:marBottom w:val="0"/>
          <w:divBdr>
            <w:top w:val="none" w:sz="0" w:space="0" w:color="auto"/>
            <w:left w:val="none" w:sz="0" w:space="0" w:color="auto"/>
            <w:bottom w:val="none" w:sz="0" w:space="0" w:color="auto"/>
            <w:right w:val="none" w:sz="0" w:space="0" w:color="auto"/>
          </w:divBdr>
        </w:div>
      </w:divsChild>
    </w:div>
    <w:div w:id="616760175">
      <w:bodyDiv w:val="1"/>
      <w:marLeft w:val="0"/>
      <w:marRight w:val="0"/>
      <w:marTop w:val="0"/>
      <w:marBottom w:val="0"/>
      <w:divBdr>
        <w:top w:val="none" w:sz="0" w:space="0" w:color="auto"/>
        <w:left w:val="none" w:sz="0" w:space="0" w:color="auto"/>
        <w:bottom w:val="none" w:sz="0" w:space="0" w:color="auto"/>
        <w:right w:val="none" w:sz="0" w:space="0" w:color="auto"/>
      </w:divBdr>
      <w:divsChild>
        <w:div w:id="1743944964">
          <w:marLeft w:val="0"/>
          <w:marRight w:val="0"/>
          <w:marTop w:val="0"/>
          <w:marBottom w:val="0"/>
          <w:divBdr>
            <w:top w:val="none" w:sz="0" w:space="0" w:color="auto"/>
            <w:left w:val="none" w:sz="0" w:space="0" w:color="auto"/>
            <w:bottom w:val="none" w:sz="0" w:space="0" w:color="auto"/>
            <w:right w:val="none" w:sz="0" w:space="0" w:color="auto"/>
          </w:divBdr>
        </w:div>
        <w:div w:id="957761302">
          <w:marLeft w:val="0"/>
          <w:marRight w:val="0"/>
          <w:marTop w:val="0"/>
          <w:marBottom w:val="0"/>
          <w:divBdr>
            <w:top w:val="none" w:sz="0" w:space="0" w:color="auto"/>
            <w:left w:val="none" w:sz="0" w:space="0" w:color="auto"/>
            <w:bottom w:val="none" w:sz="0" w:space="0" w:color="auto"/>
            <w:right w:val="none" w:sz="0" w:space="0" w:color="auto"/>
          </w:divBdr>
        </w:div>
      </w:divsChild>
    </w:div>
    <w:div w:id="629895299">
      <w:bodyDiv w:val="1"/>
      <w:marLeft w:val="0"/>
      <w:marRight w:val="0"/>
      <w:marTop w:val="0"/>
      <w:marBottom w:val="0"/>
      <w:divBdr>
        <w:top w:val="none" w:sz="0" w:space="0" w:color="auto"/>
        <w:left w:val="none" w:sz="0" w:space="0" w:color="auto"/>
        <w:bottom w:val="none" w:sz="0" w:space="0" w:color="auto"/>
        <w:right w:val="none" w:sz="0" w:space="0" w:color="auto"/>
      </w:divBdr>
      <w:divsChild>
        <w:div w:id="1438526989">
          <w:marLeft w:val="0"/>
          <w:marRight w:val="0"/>
          <w:marTop w:val="0"/>
          <w:marBottom w:val="0"/>
          <w:divBdr>
            <w:top w:val="none" w:sz="0" w:space="0" w:color="auto"/>
            <w:left w:val="none" w:sz="0" w:space="0" w:color="auto"/>
            <w:bottom w:val="none" w:sz="0" w:space="0" w:color="auto"/>
            <w:right w:val="none" w:sz="0" w:space="0" w:color="auto"/>
          </w:divBdr>
        </w:div>
        <w:div w:id="1208025982">
          <w:marLeft w:val="0"/>
          <w:marRight w:val="0"/>
          <w:marTop w:val="0"/>
          <w:marBottom w:val="0"/>
          <w:divBdr>
            <w:top w:val="none" w:sz="0" w:space="0" w:color="auto"/>
            <w:left w:val="none" w:sz="0" w:space="0" w:color="auto"/>
            <w:bottom w:val="none" w:sz="0" w:space="0" w:color="auto"/>
            <w:right w:val="none" w:sz="0" w:space="0" w:color="auto"/>
          </w:divBdr>
        </w:div>
        <w:div w:id="291862595">
          <w:marLeft w:val="0"/>
          <w:marRight w:val="0"/>
          <w:marTop w:val="0"/>
          <w:marBottom w:val="0"/>
          <w:divBdr>
            <w:top w:val="none" w:sz="0" w:space="0" w:color="auto"/>
            <w:left w:val="none" w:sz="0" w:space="0" w:color="auto"/>
            <w:bottom w:val="none" w:sz="0" w:space="0" w:color="auto"/>
            <w:right w:val="none" w:sz="0" w:space="0" w:color="auto"/>
          </w:divBdr>
        </w:div>
        <w:div w:id="1077361952">
          <w:marLeft w:val="0"/>
          <w:marRight w:val="0"/>
          <w:marTop w:val="0"/>
          <w:marBottom w:val="0"/>
          <w:divBdr>
            <w:top w:val="none" w:sz="0" w:space="0" w:color="auto"/>
            <w:left w:val="none" w:sz="0" w:space="0" w:color="auto"/>
            <w:bottom w:val="none" w:sz="0" w:space="0" w:color="auto"/>
            <w:right w:val="none" w:sz="0" w:space="0" w:color="auto"/>
          </w:divBdr>
        </w:div>
        <w:div w:id="484781609">
          <w:marLeft w:val="0"/>
          <w:marRight w:val="0"/>
          <w:marTop w:val="0"/>
          <w:marBottom w:val="0"/>
          <w:divBdr>
            <w:top w:val="none" w:sz="0" w:space="0" w:color="auto"/>
            <w:left w:val="none" w:sz="0" w:space="0" w:color="auto"/>
            <w:bottom w:val="none" w:sz="0" w:space="0" w:color="auto"/>
            <w:right w:val="none" w:sz="0" w:space="0" w:color="auto"/>
          </w:divBdr>
        </w:div>
        <w:div w:id="2129079062">
          <w:marLeft w:val="0"/>
          <w:marRight w:val="0"/>
          <w:marTop w:val="0"/>
          <w:marBottom w:val="0"/>
          <w:divBdr>
            <w:top w:val="none" w:sz="0" w:space="0" w:color="auto"/>
            <w:left w:val="none" w:sz="0" w:space="0" w:color="auto"/>
            <w:bottom w:val="none" w:sz="0" w:space="0" w:color="auto"/>
            <w:right w:val="none" w:sz="0" w:space="0" w:color="auto"/>
          </w:divBdr>
        </w:div>
        <w:div w:id="130828094">
          <w:marLeft w:val="0"/>
          <w:marRight w:val="0"/>
          <w:marTop w:val="0"/>
          <w:marBottom w:val="0"/>
          <w:divBdr>
            <w:top w:val="none" w:sz="0" w:space="0" w:color="auto"/>
            <w:left w:val="none" w:sz="0" w:space="0" w:color="auto"/>
            <w:bottom w:val="none" w:sz="0" w:space="0" w:color="auto"/>
            <w:right w:val="none" w:sz="0" w:space="0" w:color="auto"/>
          </w:divBdr>
        </w:div>
      </w:divsChild>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888149322">
      <w:bodyDiv w:val="1"/>
      <w:marLeft w:val="0"/>
      <w:marRight w:val="0"/>
      <w:marTop w:val="0"/>
      <w:marBottom w:val="0"/>
      <w:divBdr>
        <w:top w:val="none" w:sz="0" w:space="0" w:color="auto"/>
        <w:left w:val="none" w:sz="0" w:space="0" w:color="auto"/>
        <w:bottom w:val="none" w:sz="0" w:space="0" w:color="auto"/>
        <w:right w:val="none" w:sz="0" w:space="0" w:color="auto"/>
      </w:divBdr>
      <w:divsChild>
        <w:div w:id="1890648727">
          <w:marLeft w:val="0"/>
          <w:marRight w:val="0"/>
          <w:marTop w:val="0"/>
          <w:marBottom w:val="0"/>
          <w:divBdr>
            <w:top w:val="none" w:sz="0" w:space="0" w:color="auto"/>
            <w:left w:val="none" w:sz="0" w:space="0" w:color="auto"/>
            <w:bottom w:val="none" w:sz="0" w:space="0" w:color="auto"/>
            <w:right w:val="none" w:sz="0" w:space="0" w:color="auto"/>
          </w:divBdr>
        </w:div>
        <w:div w:id="428743842">
          <w:marLeft w:val="0"/>
          <w:marRight w:val="0"/>
          <w:marTop w:val="0"/>
          <w:marBottom w:val="0"/>
          <w:divBdr>
            <w:top w:val="none" w:sz="0" w:space="0" w:color="auto"/>
            <w:left w:val="none" w:sz="0" w:space="0" w:color="auto"/>
            <w:bottom w:val="none" w:sz="0" w:space="0" w:color="auto"/>
            <w:right w:val="none" w:sz="0" w:space="0" w:color="auto"/>
          </w:divBdr>
          <w:divsChild>
            <w:div w:id="674648976">
              <w:marLeft w:val="0"/>
              <w:marRight w:val="0"/>
              <w:marTop w:val="0"/>
              <w:marBottom w:val="0"/>
              <w:divBdr>
                <w:top w:val="none" w:sz="0" w:space="0" w:color="auto"/>
                <w:left w:val="none" w:sz="0" w:space="0" w:color="auto"/>
                <w:bottom w:val="none" w:sz="0" w:space="0" w:color="auto"/>
                <w:right w:val="none" w:sz="0" w:space="0" w:color="auto"/>
              </w:divBdr>
            </w:div>
            <w:div w:id="1686711990">
              <w:marLeft w:val="0"/>
              <w:marRight w:val="0"/>
              <w:marTop w:val="0"/>
              <w:marBottom w:val="0"/>
              <w:divBdr>
                <w:top w:val="none" w:sz="0" w:space="0" w:color="auto"/>
                <w:left w:val="none" w:sz="0" w:space="0" w:color="auto"/>
                <w:bottom w:val="none" w:sz="0" w:space="0" w:color="auto"/>
                <w:right w:val="none" w:sz="0" w:space="0" w:color="auto"/>
              </w:divBdr>
            </w:div>
          </w:divsChild>
        </w:div>
        <w:div w:id="226959727">
          <w:marLeft w:val="0"/>
          <w:marRight w:val="0"/>
          <w:marTop w:val="0"/>
          <w:marBottom w:val="0"/>
          <w:divBdr>
            <w:top w:val="none" w:sz="0" w:space="0" w:color="auto"/>
            <w:left w:val="none" w:sz="0" w:space="0" w:color="auto"/>
            <w:bottom w:val="none" w:sz="0" w:space="0" w:color="auto"/>
            <w:right w:val="none" w:sz="0" w:space="0" w:color="auto"/>
          </w:divBdr>
        </w:div>
      </w:divsChild>
    </w:div>
    <w:div w:id="947545397">
      <w:bodyDiv w:val="1"/>
      <w:marLeft w:val="0"/>
      <w:marRight w:val="0"/>
      <w:marTop w:val="0"/>
      <w:marBottom w:val="0"/>
      <w:divBdr>
        <w:top w:val="none" w:sz="0" w:space="0" w:color="auto"/>
        <w:left w:val="none" w:sz="0" w:space="0" w:color="auto"/>
        <w:bottom w:val="none" w:sz="0" w:space="0" w:color="auto"/>
        <w:right w:val="none" w:sz="0" w:space="0" w:color="auto"/>
      </w:divBdr>
      <w:divsChild>
        <w:div w:id="942884173">
          <w:marLeft w:val="0"/>
          <w:marRight w:val="0"/>
          <w:marTop w:val="0"/>
          <w:marBottom w:val="0"/>
          <w:divBdr>
            <w:top w:val="none" w:sz="0" w:space="0" w:color="auto"/>
            <w:left w:val="none" w:sz="0" w:space="0" w:color="auto"/>
            <w:bottom w:val="none" w:sz="0" w:space="0" w:color="auto"/>
            <w:right w:val="none" w:sz="0" w:space="0" w:color="auto"/>
          </w:divBdr>
        </w:div>
        <w:div w:id="2141995244">
          <w:marLeft w:val="0"/>
          <w:marRight w:val="0"/>
          <w:marTop w:val="0"/>
          <w:marBottom w:val="0"/>
          <w:divBdr>
            <w:top w:val="none" w:sz="0" w:space="0" w:color="auto"/>
            <w:left w:val="none" w:sz="0" w:space="0" w:color="auto"/>
            <w:bottom w:val="none" w:sz="0" w:space="0" w:color="auto"/>
            <w:right w:val="none" w:sz="0" w:space="0" w:color="auto"/>
          </w:divBdr>
          <w:divsChild>
            <w:div w:id="1033967572">
              <w:marLeft w:val="0"/>
              <w:marRight w:val="0"/>
              <w:marTop w:val="0"/>
              <w:marBottom w:val="0"/>
              <w:divBdr>
                <w:top w:val="none" w:sz="0" w:space="0" w:color="auto"/>
                <w:left w:val="none" w:sz="0" w:space="0" w:color="auto"/>
                <w:bottom w:val="none" w:sz="0" w:space="0" w:color="auto"/>
                <w:right w:val="none" w:sz="0" w:space="0" w:color="auto"/>
              </w:divBdr>
            </w:div>
            <w:div w:id="880939236">
              <w:marLeft w:val="0"/>
              <w:marRight w:val="0"/>
              <w:marTop w:val="0"/>
              <w:marBottom w:val="0"/>
              <w:divBdr>
                <w:top w:val="none" w:sz="0" w:space="0" w:color="auto"/>
                <w:left w:val="none" w:sz="0" w:space="0" w:color="auto"/>
                <w:bottom w:val="none" w:sz="0" w:space="0" w:color="auto"/>
                <w:right w:val="none" w:sz="0" w:space="0" w:color="auto"/>
              </w:divBdr>
            </w:div>
            <w:div w:id="19782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386">
      <w:bodyDiv w:val="1"/>
      <w:marLeft w:val="0"/>
      <w:marRight w:val="0"/>
      <w:marTop w:val="0"/>
      <w:marBottom w:val="0"/>
      <w:divBdr>
        <w:top w:val="none" w:sz="0" w:space="0" w:color="auto"/>
        <w:left w:val="none" w:sz="0" w:space="0" w:color="auto"/>
        <w:bottom w:val="none" w:sz="0" w:space="0" w:color="auto"/>
        <w:right w:val="none" w:sz="0" w:space="0" w:color="auto"/>
      </w:divBdr>
      <w:divsChild>
        <w:div w:id="1921983654">
          <w:marLeft w:val="0"/>
          <w:marRight w:val="0"/>
          <w:marTop w:val="0"/>
          <w:marBottom w:val="0"/>
          <w:divBdr>
            <w:top w:val="none" w:sz="0" w:space="0" w:color="auto"/>
            <w:left w:val="none" w:sz="0" w:space="0" w:color="auto"/>
            <w:bottom w:val="none" w:sz="0" w:space="0" w:color="auto"/>
            <w:right w:val="none" w:sz="0" w:space="0" w:color="auto"/>
          </w:divBdr>
        </w:div>
        <w:div w:id="2037731352">
          <w:marLeft w:val="0"/>
          <w:marRight w:val="0"/>
          <w:marTop w:val="0"/>
          <w:marBottom w:val="0"/>
          <w:divBdr>
            <w:top w:val="none" w:sz="0" w:space="0" w:color="auto"/>
            <w:left w:val="none" w:sz="0" w:space="0" w:color="auto"/>
            <w:bottom w:val="none" w:sz="0" w:space="0" w:color="auto"/>
            <w:right w:val="none" w:sz="0" w:space="0" w:color="auto"/>
          </w:divBdr>
        </w:div>
      </w:divsChild>
    </w:div>
    <w:div w:id="1408183388">
      <w:bodyDiv w:val="1"/>
      <w:marLeft w:val="0"/>
      <w:marRight w:val="0"/>
      <w:marTop w:val="0"/>
      <w:marBottom w:val="0"/>
      <w:divBdr>
        <w:top w:val="none" w:sz="0" w:space="0" w:color="auto"/>
        <w:left w:val="none" w:sz="0" w:space="0" w:color="auto"/>
        <w:bottom w:val="none" w:sz="0" w:space="0" w:color="auto"/>
        <w:right w:val="none" w:sz="0" w:space="0" w:color="auto"/>
      </w:divBdr>
      <w:divsChild>
        <w:div w:id="201941825">
          <w:marLeft w:val="0"/>
          <w:marRight w:val="0"/>
          <w:marTop w:val="0"/>
          <w:marBottom w:val="0"/>
          <w:divBdr>
            <w:top w:val="none" w:sz="0" w:space="0" w:color="auto"/>
            <w:left w:val="none" w:sz="0" w:space="0" w:color="auto"/>
            <w:bottom w:val="none" w:sz="0" w:space="0" w:color="auto"/>
            <w:right w:val="none" w:sz="0" w:space="0" w:color="auto"/>
          </w:divBdr>
        </w:div>
        <w:div w:id="1638412634">
          <w:marLeft w:val="0"/>
          <w:marRight w:val="0"/>
          <w:marTop w:val="0"/>
          <w:marBottom w:val="0"/>
          <w:divBdr>
            <w:top w:val="none" w:sz="0" w:space="0" w:color="auto"/>
            <w:left w:val="none" w:sz="0" w:space="0" w:color="auto"/>
            <w:bottom w:val="none" w:sz="0" w:space="0" w:color="auto"/>
            <w:right w:val="none" w:sz="0" w:space="0" w:color="auto"/>
          </w:divBdr>
        </w:div>
      </w:divsChild>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 w:id="1704402671">
      <w:bodyDiv w:val="1"/>
      <w:marLeft w:val="0"/>
      <w:marRight w:val="0"/>
      <w:marTop w:val="0"/>
      <w:marBottom w:val="0"/>
      <w:divBdr>
        <w:top w:val="none" w:sz="0" w:space="0" w:color="auto"/>
        <w:left w:val="none" w:sz="0" w:space="0" w:color="auto"/>
        <w:bottom w:val="none" w:sz="0" w:space="0" w:color="auto"/>
        <w:right w:val="none" w:sz="0" w:space="0" w:color="auto"/>
      </w:divBdr>
      <w:divsChild>
        <w:div w:id="754403280">
          <w:marLeft w:val="0"/>
          <w:marRight w:val="0"/>
          <w:marTop w:val="0"/>
          <w:marBottom w:val="0"/>
          <w:divBdr>
            <w:top w:val="none" w:sz="0" w:space="0" w:color="auto"/>
            <w:left w:val="none" w:sz="0" w:space="0" w:color="auto"/>
            <w:bottom w:val="none" w:sz="0" w:space="0" w:color="auto"/>
            <w:right w:val="none" w:sz="0" w:space="0" w:color="auto"/>
          </w:divBdr>
        </w:div>
        <w:div w:id="42993343">
          <w:marLeft w:val="0"/>
          <w:marRight w:val="0"/>
          <w:marTop w:val="0"/>
          <w:marBottom w:val="0"/>
          <w:divBdr>
            <w:top w:val="none" w:sz="0" w:space="0" w:color="auto"/>
            <w:left w:val="none" w:sz="0" w:space="0" w:color="auto"/>
            <w:bottom w:val="none" w:sz="0" w:space="0" w:color="auto"/>
            <w:right w:val="none" w:sz="0" w:space="0" w:color="auto"/>
          </w:divBdr>
        </w:div>
      </w:divsChild>
    </w:div>
    <w:div w:id="1709338211">
      <w:bodyDiv w:val="1"/>
      <w:marLeft w:val="0"/>
      <w:marRight w:val="0"/>
      <w:marTop w:val="0"/>
      <w:marBottom w:val="0"/>
      <w:divBdr>
        <w:top w:val="none" w:sz="0" w:space="0" w:color="auto"/>
        <w:left w:val="none" w:sz="0" w:space="0" w:color="auto"/>
        <w:bottom w:val="none" w:sz="0" w:space="0" w:color="auto"/>
        <w:right w:val="none" w:sz="0" w:space="0" w:color="auto"/>
      </w:divBdr>
      <w:divsChild>
        <w:div w:id="1245186307">
          <w:marLeft w:val="0"/>
          <w:marRight w:val="0"/>
          <w:marTop w:val="0"/>
          <w:marBottom w:val="0"/>
          <w:divBdr>
            <w:top w:val="none" w:sz="0" w:space="0" w:color="auto"/>
            <w:left w:val="none" w:sz="0" w:space="0" w:color="auto"/>
            <w:bottom w:val="none" w:sz="0" w:space="0" w:color="auto"/>
            <w:right w:val="none" w:sz="0" w:space="0" w:color="auto"/>
          </w:divBdr>
        </w:div>
        <w:div w:id="1334912178">
          <w:marLeft w:val="0"/>
          <w:marRight w:val="0"/>
          <w:marTop w:val="0"/>
          <w:marBottom w:val="0"/>
          <w:divBdr>
            <w:top w:val="none" w:sz="0" w:space="0" w:color="auto"/>
            <w:left w:val="none" w:sz="0" w:space="0" w:color="auto"/>
            <w:bottom w:val="none" w:sz="0" w:space="0" w:color="auto"/>
            <w:right w:val="none" w:sz="0" w:space="0" w:color="auto"/>
          </w:divBdr>
        </w:div>
      </w:divsChild>
    </w:div>
    <w:div w:id="1847398109">
      <w:bodyDiv w:val="1"/>
      <w:marLeft w:val="0"/>
      <w:marRight w:val="0"/>
      <w:marTop w:val="0"/>
      <w:marBottom w:val="0"/>
      <w:divBdr>
        <w:top w:val="none" w:sz="0" w:space="0" w:color="auto"/>
        <w:left w:val="none" w:sz="0" w:space="0" w:color="auto"/>
        <w:bottom w:val="none" w:sz="0" w:space="0" w:color="auto"/>
        <w:right w:val="none" w:sz="0" w:space="0" w:color="auto"/>
      </w:divBdr>
      <w:divsChild>
        <w:div w:id="664893790">
          <w:marLeft w:val="0"/>
          <w:marRight w:val="0"/>
          <w:marTop w:val="0"/>
          <w:marBottom w:val="0"/>
          <w:divBdr>
            <w:top w:val="none" w:sz="0" w:space="0" w:color="auto"/>
            <w:left w:val="none" w:sz="0" w:space="0" w:color="auto"/>
            <w:bottom w:val="none" w:sz="0" w:space="0" w:color="auto"/>
            <w:right w:val="none" w:sz="0" w:space="0" w:color="auto"/>
          </w:divBdr>
        </w:div>
        <w:div w:id="8531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ustache.github.io/mustache.5.html" TargetMode="External"/><Relationship Id="rId55" Type="http://schemas.openxmlformats.org/officeDocument/2006/relationships/hyperlink" Target="https://rust-lang.github.io/async-boo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dynatrace.com/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fpcomplete.com/blog/2018/11/haskell-and-rust"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wig.symfony.com/doc/2.x/internals.html" TargetMode="External"/><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datadriveninvestor/how-does-memory-allocation-work-in-python-and-other-languages-d2d8a9398543" TargetMode="External"/><Relationship Id="rId60" Type="http://schemas.openxmlformats.org/officeDocument/2006/relationships/theme" Target="theme/theme1.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nceptainc.com/blog/importance-of-scalability-in-software-design" TargetMode="External"/><Relationship Id="rId8" Type="http://schemas.openxmlformats.org/officeDocument/2006/relationships/image" Target="media/image1.png"/><Relationship Id="rId51" Type="http://schemas.openxmlformats.org/officeDocument/2006/relationships/hyperlink" Target="https://handlebarsjs.com/guid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67"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9FB69-2F23-4EAC-8902-7346FFC6D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ВКР.dotx</Template>
  <TotalTime>66</TotalTime>
  <Pages>84</Pages>
  <Words>14484</Words>
  <Characters>82559</Characters>
  <Application>Microsoft Office Word</Application>
  <DocSecurity>0</DocSecurity>
  <Lines>687</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Анастасия Толокольникова</cp:lastModifiedBy>
  <cp:revision>68</cp:revision>
  <cp:lastPrinted>2020-06-16T11:00:00Z</cp:lastPrinted>
  <dcterms:created xsi:type="dcterms:W3CDTF">2020-06-09T13:14:00Z</dcterms:created>
  <dcterms:modified xsi:type="dcterms:W3CDTF">2020-06-16T11:00:00Z</dcterms:modified>
</cp:coreProperties>
</file>