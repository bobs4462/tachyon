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BF1A40" w:rsidRDefault="005C1C37" w:rsidP="00BF1A40">
          <w:pPr>
            <w:rPr>
              <w:sz w:val="28"/>
              <w:szCs w:val="28"/>
            </w:rPr>
          </w:pPr>
          <w:r w:rsidRPr="00BF1A40">
            <w:rPr>
              <w:sz w:val="28"/>
              <w:szCs w:val="28"/>
            </w:rPr>
            <w:t>ОГЛАВЛЕНИЕ</w:t>
          </w:r>
        </w:p>
        <w:p w14:paraId="68467474" w14:textId="3D4B3A91" w:rsidR="00683591" w:rsidRPr="00683591" w:rsidRDefault="00836FD4"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683591">
            <w:rPr>
              <w:sz w:val="28"/>
              <w:szCs w:val="28"/>
            </w:rPr>
            <w:fldChar w:fldCharType="begin"/>
          </w:r>
          <w:r w:rsidRPr="00683591">
            <w:rPr>
              <w:sz w:val="28"/>
              <w:szCs w:val="28"/>
            </w:rPr>
            <w:instrText xml:space="preserve"> TOC \o "1-3" \h \z \u </w:instrText>
          </w:r>
          <w:r w:rsidRPr="00683591">
            <w:rPr>
              <w:sz w:val="28"/>
              <w:szCs w:val="28"/>
            </w:rPr>
            <w:fldChar w:fldCharType="separate"/>
          </w:r>
          <w:hyperlink w:anchor="_Toc35123365" w:history="1">
            <w:r w:rsidR="00683591" w:rsidRPr="00683591">
              <w:rPr>
                <w:rStyle w:val="ad"/>
                <w:rFonts w:eastAsiaTheme="majorEastAsia"/>
                <w:noProof/>
                <w:sz w:val="28"/>
                <w:szCs w:val="28"/>
              </w:rPr>
              <w:t>ВВЕДЕНИЕ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w:t>
            </w:r>
            <w:r w:rsidR="00683591" w:rsidRPr="00683591">
              <w:rPr>
                <w:noProof/>
                <w:webHidden/>
                <w:sz w:val="28"/>
                <w:szCs w:val="28"/>
              </w:rPr>
              <w:fldChar w:fldCharType="end"/>
            </w:r>
          </w:hyperlink>
        </w:p>
        <w:p w14:paraId="71EE673F" w14:textId="649F1F25" w:rsidR="00683591" w:rsidRPr="00683591" w:rsidRDefault="00C540F0"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6" w:history="1">
            <w:r w:rsidR="00683591" w:rsidRPr="00683591">
              <w:rPr>
                <w:rStyle w:val="ad"/>
                <w:rFonts w:eastAsiaTheme="majorEastAsia"/>
                <w:noProof/>
                <w:sz w:val="28"/>
                <w:szCs w:val="28"/>
              </w:rPr>
              <w:t>ГЛАВА 1.</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АНАЛИЗ ПРЕДМЕТНОЙ ОБЛАСТИ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61FBC54F" w14:textId="13EABAEB"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7" w:history="1">
            <w:r w:rsidR="00683591" w:rsidRPr="00683591">
              <w:rPr>
                <w:rStyle w:val="ad"/>
                <w:rFonts w:eastAsiaTheme="majorEastAsia"/>
                <w:noProof/>
                <w:sz w:val="28"/>
                <w:szCs w:val="28"/>
              </w:rPr>
              <w:t>1.1. Термины и определения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w:t>
            </w:r>
            <w:r w:rsidR="00683591" w:rsidRPr="00683591">
              <w:rPr>
                <w:noProof/>
                <w:webHidden/>
                <w:sz w:val="28"/>
                <w:szCs w:val="28"/>
              </w:rPr>
              <w:fldChar w:fldCharType="end"/>
            </w:r>
          </w:hyperlink>
        </w:p>
        <w:p w14:paraId="12CD576C" w14:textId="2F507768"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8" w:history="1">
            <w:r w:rsidR="00683591" w:rsidRPr="00683591">
              <w:rPr>
                <w:rStyle w:val="ad"/>
                <w:rFonts w:eastAsiaTheme="majorEastAsia"/>
                <w:noProof/>
                <w:sz w:val="28"/>
                <w:szCs w:val="28"/>
              </w:rPr>
              <w:t>1.2. Общий принцип работы систем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7</w:t>
            </w:r>
            <w:r w:rsidR="00683591" w:rsidRPr="00683591">
              <w:rPr>
                <w:noProof/>
                <w:webHidden/>
                <w:sz w:val="28"/>
                <w:szCs w:val="28"/>
              </w:rPr>
              <w:fldChar w:fldCharType="end"/>
            </w:r>
          </w:hyperlink>
        </w:p>
        <w:p w14:paraId="6A9F770A" w14:textId="519BA7B3"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69" w:history="1">
            <w:r w:rsidR="00683591" w:rsidRPr="00683591">
              <w:rPr>
                <w:rStyle w:val="ad"/>
                <w:rFonts w:eastAsiaTheme="majorEastAsia"/>
                <w:noProof/>
                <w:sz w:val="28"/>
                <w:szCs w:val="28"/>
              </w:rPr>
              <w:t>1.3. Обзор существующих решений</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_Toc35123369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12</w:t>
            </w:r>
            <w:r w:rsidR="00683591" w:rsidRPr="00683591">
              <w:rPr>
                <w:noProof/>
                <w:webHidden/>
                <w:sz w:val="28"/>
                <w:szCs w:val="28"/>
              </w:rPr>
              <w:fldChar w:fldCharType="end"/>
            </w:r>
          </w:hyperlink>
        </w:p>
        <w:p w14:paraId="02A6AC4E" w14:textId="0F01527C"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0" w:history="1">
            <w:r w:rsidR="00683591" w:rsidRPr="00683591">
              <w:rPr>
                <w:rStyle w:val="ad"/>
                <w:rFonts w:eastAsiaTheme="majorEastAsia"/>
                <w:noProof/>
                <w:sz w:val="28"/>
                <w:szCs w:val="28"/>
              </w:rPr>
              <w:t>1.4. Основные причины низкой производительности шаблонизаторов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16</w:t>
            </w:r>
            <w:r w:rsidR="00683591" w:rsidRPr="00683591">
              <w:rPr>
                <w:noProof/>
                <w:webHidden/>
                <w:sz w:val="28"/>
                <w:szCs w:val="28"/>
              </w:rPr>
              <w:fldChar w:fldCharType="end"/>
            </w:r>
          </w:hyperlink>
        </w:p>
        <w:p w14:paraId="4F2CCE81" w14:textId="0054C685"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1" w:history="1">
            <w:r w:rsidR="00683591" w:rsidRPr="00683591">
              <w:rPr>
                <w:rStyle w:val="ad"/>
                <w:rFonts w:eastAsiaTheme="majorEastAsia"/>
                <w:noProof/>
                <w:sz w:val="28"/>
                <w:szCs w:val="28"/>
              </w:rPr>
              <w:t>1.5. Цели и задачи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21</w:t>
            </w:r>
            <w:r w:rsidR="00683591" w:rsidRPr="00683591">
              <w:rPr>
                <w:noProof/>
                <w:webHidden/>
                <w:sz w:val="28"/>
                <w:szCs w:val="28"/>
              </w:rPr>
              <w:fldChar w:fldCharType="end"/>
            </w:r>
          </w:hyperlink>
        </w:p>
        <w:p w14:paraId="04FAFE1D" w14:textId="5B7220AF" w:rsidR="00683591" w:rsidRPr="00683591" w:rsidRDefault="00C540F0"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2" w:history="1">
            <w:r w:rsidR="00683591" w:rsidRPr="00683591">
              <w:rPr>
                <w:rStyle w:val="ad"/>
                <w:rFonts w:eastAsiaTheme="majorEastAsia"/>
                <w:noProof/>
                <w:sz w:val="28"/>
                <w:szCs w:val="28"/>
              </w:rPr>
              <w:t>ГЛАВА 2.</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ИССЛЕДОВАНИЕ ВОЗМОЖНЫХ СПОСОБОВ ПОВЫШЕНИЯ ПРОИЗВОДИТЕЛЬНОСТИ СИСТЕМ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2BF36173" w14:textId="5187FE0C"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3" w:history="1">
            <w:r w:rsidR="00683591" w:rsidRPr="0068359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23</w:t>
            </w:r>
            <w:r w:rsidR="00683591" w:rsidRPr="00683591">
              <w:rPr>
                <w:noProof/>
                <w:webHidden/>
                <w:sz w:val="28"/>
                <w:szCs w:val="28"/>
              </w:rPr>
              <w:fldChar w:fldCharType="end"/>
            </w:r>
          </w:hyperlink>
        </w:p>
        <w:p w14:paraId="32EE341F" w14:textId="578D2873"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4" w:history="1">
            <w:r w:rsidR="00683591" w:rsidRPr="00683591">
              <w:rPr>
                <w:rStyle w:val="ad"/>
                <w:rFonts w:eastAsiaTheme="majorEastAsia"/>
                <w:noProof/>
                <w:sz w:val="28"/>
                <w:szCs w:val="28"/>
              </w:rPr>
              <w:t>2.2. Уменьшение операций по выделению памяти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25</w:t>
            </w:r>
            <w:r w:rsidR="00683591" w:rsidRPr="00683591">
              <w:rPr>
                <w:noProof/>
                <w:webHidden/>
                <w:sz w:val="28"/>
                <w:szCs w:val="28"/>
              </w:rPr>
              <w:fldChar w:fldCharType="end"/>
            </w:r>
          </w:hyperlink>
        </w:p>
        <w:p w14:paraId="77525DB4" w14:textId="1DD6F8E0"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5" w:history="1">
            <w:r w:rsidR="00683591" w:rsidRPr="00683591">
              <w:rPr>
                <w:rStyle w:val="ad"/>
                <w:rFonts w:eastAsiaTheme="majorEastAsia"/>
                <w:noProof/>
                <w:sz w:val="28"/>
                <w:szCs w:val="28"/>
              </w:rPr>
              <w:t>2.3. Альтернатива сборщику мусора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28</w:t>
            </w:r>
            <w:r w:rsidR="00683591" w:rsidRPr="00683591">
              <w:rPr>
                <w:noProof/>
                <w:webHidden/>
                <w:sz w:val="28"/>
                <w:szCs w:val="28"/>
              </w:rPr>
              <w:fldChar w:fldCharType="end"/>
            </w:r>
          </w:hyperlink>
        </w:p>
        <w:p w14:paraId="2DE1B76E" w14:textId="4D90BB8E"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6" w:history="1">
            <w:r w:rsidR="00683591" w:rsidRPr="00683591">
              <w:rPr>
                <w:rStyle w:val="ad"/>
                <w:rFonts w:eastAsiaTheme="majorEastAsia"/>
                <w:noProof/>
                <w:sz w:val="28"/>
                <w:szCs w:val="28"/>
              </w:rPr>
              <w:t>2.4. Кеширование наиболее часто используемых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31</w:t>
            </w:r>
            <w:r w:rsidR="00683591" w:rsidRPr="00683591">
              <w:rPr>
                <w:noProof/>
                <w:webHidden/>
                <w:sz w:val="28"/>
                <w:szCs w:val="28"/>
              </w:rPr>
              <w:fldChar w:fldCharType="end"/>
            </w:r>
          </w:hyperlink>
        </w:p>
        <w:p w14:paraId="4746C64F" w14:textId="53966227"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7" w:history="1">
            <w:r w:rsidR="00683591" w:rsidRPr="00683591">
              <w:rPr>
                <w:rStyle w:val="ad"/>
                <w:rFonts w:eastAsiaTheme="majorEastAsia"/>
                <w:noProof/>
                <w:sz w:val="28"/>
                <w:szCs w:val="28"/>
              </w:rPr>
              <w:t>2.5. Решение проблемы простоя системных ресурсов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32</w:t>
            </w:r>
            <w:r w:rsidR="00683591" w:rsidRPr="00683591">
              <w:rPr>
                <w:noProof/>
                <w:webHidden/>
                <w:sz w:val="28"/>
                <w:szCs w:val="28"/>
              </w:rPr>
              <w:fldChar w:fldCharType="end"/>
            </w:r>
          </w:hyperlink>
        </w:p>
        <w:p w14:paraId="0132AC41" w14:textId="70D07B58"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8" w:history="1">
            <w:r w:rsidR="00683591" w:rsidRPr="00683591">
              <w:rPr>
                <w:rStyle w:val="ad"/>
                <w:rFonts w:eastAsiaTheme="majorEastAsia"/>
                <w:noProof/>
                <w:sz w:val="28"/>
                <w:szCs w:val="28"/>
              </w:rPr>
              <w:t>2.6. Выбор языка программирования</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34</w:t>
            </w:r>
            <w:r w:rsidR="00683591" w:rsidRPr="00683591">
              <w:rPr>
                <w:noProof/>
                <w:webHidden/>
                <w:sz w:val="28"/>
                <w:szCs w:val="28"/>
              </w:rPr>
              <w:fldChar w:fldCharType="end"/>
            </w:r>
          </w:hyperlink>
        </w:p>
        <w:p w14:paraId="1006EE24" w14:textId="46F9B5C4"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79" w:history="1">
            <w:r w:rsidR="00683591" w:rsidRPr="00683591">
              <w:rPr>
                <w:rStyle w:val="ad"/>
                <w:rFonts w:eastAsiaTheme="majorEastAsia"/>
                <w:noProof/>
                <w:sz w:val="28"/>
                <w:szCs w:val="28"/>
              </w:rPr>
              <w:t>2.7.</w:t>
            </w:r>
            <w:r w:rsidR="00683591" w:rsidRPr="00683591">
              <w:rPr>
                <w:rStyle w:val="ad"/>
                <w:rFonts w:eastAsiaTheme="majorEastAsia"/>
                <w:noProof/>
                <w:sz w:val="28"/>
                <w:szCs w:val="28"/>
                <w:lang w:val="en-US"/>
              </w:rPr>
              <w:t xml:space="preserve"> RESTful</w:t>
            </w:r>
            <w:r w:rsidR="00683591" w:rsidRPr="00683591">
              <w:rPr>
                <w:rStyle w:val="ad"/>
                <w:rFonts w:eastAsiaTheme="majorEastAsia"/>
                <w:noProof/>
                <w:sz w:val="28"/>
                <w:szCs w:val="28"/>
              </w:rPr>
              <w:t xml:space="preserve"> сервис, выполняющий роль системы веб 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_Toc35123379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38</w:t>
            </w:r>
            <w:r w:rsidR="00683591" w:rsidRPr="00683591">
              <w:rPr>
                <w:noProof/>
                <w:webHidden/>
                <w:sz w:val="28"/>
                <w:szCs w:val="28"/>
              </w:rPr>
              <w:fldChar w:fldCharType="end"/>
            </w:r>
          </w:hyperlink>
        </w:p>
        <w:p w14:paraId="74EA9B37" w14:textId="1F4B50FE" w:rsidR="00683591" w:rsidRPr="00683591" w:rsidRDefault="00C540F0" w:rsidP="0068359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0" w:history="1">
            <w:r w:rsidR="00683591" w:rsidRPr="00683591">
              <w:rPr>
                <w:rStyle w:val="ad"/>
                <w:rFonts w:eastAsiaTheme="majorEastAsia"/>
                <w:noProof/>
                <w:sz w:val="28"/>
                <w:szCs w:val="28"/>
              </w:rPr>
              <w:t>ГЛАВА 3.</w:t>
            </w:r>
            <w:r w:rsidR="00683591" w:rsidRPr="00683591">
              <w:rPr>
                <w:rFonts w:asciiTheme="minorHAnsi" w:eastAsiaTheme="minorEastAsia" w:hAnsiTheme="minorHAnsi" w:cstheme="minorBidi"/>
                <w:noProof/>
                <w:sz w:val="28"/>
                <w:szCs w:val="28"/>
                <w:lang w:val="en-US" w:eastAsia="en-US"/>
              </w:rPr>
              <w:tab/>
            </w:r>
            <w:r w:rsidR="00683591" w:rsidRPr="00683591">
              <w:rPr>
                <w:rStyle w:val="ad"/>
                <w:rFonts w:eastAsiaTheme="majorEastAsia"/>
                <w:noProof/>
                <w:sz w:val="28"/>
                <w:szCs w:val="28"/>
              </w:rPr>
              <w:t>ПРОЕКТИРОВАНИЕ СЕРВИСА ПО ПРЕДОСТАВЛЕНИЮ УСЛУГ СИСТЕМЫ ВЕБ-ШАБЛОНОВ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675184E7" w14:textId="187EC074"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1" w:history="1">
            <w:r w:rsidR="00683591" w:rsidRPr="00683591">
              <w:rPr>
                <w:rStyle w:val="ad"/>
                <w:rFonts w:eastAsiaTheme="majorEastAsia"/>
                <w:noProof/>
                <w:sz w:val="28"/>
                <w:szCs w:val="28"/>
              </w:rPr>
              <w:t>3.1. Требования, предъявляемые к качеству разрабатываемой системы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_Toc35123381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3D647426" w14:textId="17C6F633"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2" w:history="1">
            <w:r w:rsidR="00683591" w:rsidRPr="00683591">
              <w:rPr>
                <w:rStyle w:val="ad"/>
                <w:rFonts w:eastAsiaTheme="majorEastAsia"/>
                <w:noProof/>
                <w:sz w:val="28"/>
                <w:szCs w:val="28"/>
              </w:rPr>
              <w:t>3.2. Моделирование работы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_Toc35123382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1C8B4AA" w14:textId="3BD3AB79"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3" w:history="1">
            <w:r w:rsidR="00683591" w:rsidRPr="00683591">
              <w:rPr>
                <w:rStyle w:val="ad"/>
                <w:rFonts w:eastAsiaTheme="majorEastAsia"/>
                <w:noProof/>
                <w:sz w:val="28"/>
                <w:szCs w:val="28"/>
              </w:rPr>
              <w:t>3.3. Выбор инструментов</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_Toc35123383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BC7B5F3" w14:textId="2E934EF7"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4" w:history="1">
            <w:r w:rsidR="00683591" w:rsidRPr="00683591">
              <w:rPr>
                <w:rStyle w:val="ad"/>
                <w:rFonts w:eastAsiaTheme="majorEastAsia"/>
                <w:noProof/>
                <w:sz w:val="28"/>
                <w:szCs w:val="28"/>
              </w:rPr>
              <w:t>3.4. Разработка сервиса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_Toc35123384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579BFD19" w14:textId="0803FD4F"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5" w:history="1">
            <w:r w:rsidR="00683591" w:rsidRPr="00683591">
              <w:rPr>
                <w:rStyle w:val="ad"/>
                <w:rFonts w:eastAsiaTheme="majorEastAsia"/>
                <w:noProof/>
                <w:sz w:val="28"/>
                <w:szCs w:val="28"/>
              </w:rPr>
              <w:t>3.5. Результат разработки, оценка производительности</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_Toc35123385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40</w:t>
            </w:r>
            <w:r w:rsidR="00683591" w:rsidRPr="00683591">
              <w:rPr>
                <w:noProof/>
                <w:webHidden/>
                <w:sz w:val="28"/>
                <w:szCs w:val="28"/>
              </w:rPr>
              <w:fldChar w:fldCharType="end"/>
            </w:r>
          </w:hyperlink>
        </w:p>
        <w:p w14:paraId="16498F69" w14:textId="19D75DBD" w:rsidR="00683591" w:rsidRPr="00683591" w:rsidRDefault="00C540F0" w:rsidP="0068359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6" w:history="1">
            <w:r w:rsidR="00683591" w:rsidRPr="00683591">
              <w:rPr>
                <w:rStyle w:val="ad"/>
                <w:rFonts w:eastAsiaTheme="majorEastAsia"/>
                <w:noProof/>
                <w:sz w:val="28"/>
                <w:szCs w:val="28"/>
              </w:rPr>
              <w:t>3.6. Потенциал к масштабированию</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_Toc35123386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46</w:t>
            </w:r>
            <w:r w:rsidR="00683591" w:rsidRPr="00683591">
              <w:rPr>
                <w:noProof/>
                <w:webHidden/>
                <w:sz w:val="28"/>
                <w:szCs w:val="28"/>
              </w:rPr>
              <w:fldChar w:fldCharType="end"/>
            </w:r>
          </w:hyperlink>
        </w:p>
        <w:p w14:paraId="1F0F7521" w14:textId="6C8BE6A7" w:rsidR="00683591" w:rsidRPr="00683591" w:rsidRDefault="00C540F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7" w:history="1">
            <w:r w:rsidR="00683591" w:rsidRPr="00683591">
              <w:rPr>
                <w:rStyle w:val="ad"/>
                <w:rFonts w:eastAsiaTheme="majorEastAsia"/>
                <w:noProof/>
                <w:sz w:val="28"/>
                <w:szCs w:val="28"/>
              </w:rPr>
              <w:t>ЗАКЛЮЧЕНИЕ</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_Toc35123387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47</w:t>
            </w:r>
            <w:r w:rsidR="00683591" w:rsidRPr="00683591">
              <w:rPr>
                <w:noProof/>
                <w:webHidden/>
                <w:sz w:val="28"/>
                <w:szCs w:val="28"/>
              </w:rPr>
              <w:fldChar w:fldCharType="end"/>
            </w:r>
          </w:hyperlink>
        </w:p>
        <w:p w14:paraId="2F0D3F7E" w14:textId="1B14066E" w:rsidR="00683591" w:rsidRPr="00683591" w:rsidRDefault="00C540F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8" w:history="1">
            <w:r w:rsidR="00683591" w:rsidRPr="00683591">
              <w:rPr>
                <w:rStyle w:val="ad"/>
                <w:rFonts w:eastAsiaTheme="majorEastAsia"/>
                <w:noProof/>
                <w:sz w:val="28"/>
                <w:szCs w:val="28"/>
              </w:rPr>
              <w:t>СПИСОК ЛИТЕРАТУРЫ</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_Toc35123388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48</w:t>
            </w:r>
            <w:r w:rsidR="00683591" w:rsidRPr="00683591">
              <w:rPr>
                <w:noProof/>
                <w:webHidden/>
                <w:sz w:val="28"/>
                <w:szCs w:val="28"/>
              </w:rPr>
              <w:fldChar w:fldCharType="end"/>
            </w:r>
          </w:hyperlink>
        </w:p>
        <w:p w14:paraId="2A4989B6" w14:textId="1C949B6B" w:rsidR="00683591" w:rsidRPr="00683591" w:rsidRDefault="00C540F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89" w:history="1">
            <w:r w:rsidR="00683591" w:rsidRPr="00683591">
              <w:rPr>
                <w:rStyle w:val="ad"/>
                <w:rFonts w:eastAsiaTheme="majorEastAsia"/>
                <w:noProof/>
                <w:sz w:val="28"/>
                <w:szCs w:val="28"/>
              </w:rPr>
              <w:t>ПРИЛОЖЕНИЕ А.</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_Toc35123389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50</w:t>
            </w:r>
            <w:r w:rsidR="00683591" w:rsidRPr="00683591">
              <w:rPr>
                <w:noProof/>
                <w:webHidden/>
                <w:sz w:val="28"/>
                <w:szCs w:val="28"/>
              </w:rPr>
              <w:fldChar w:fldCharType="end"/>
            </w:r>
          </w:hyperlink>
        </w:p>
        <w:p w14:paraId="6234C2CA" w14:textId="4FEA24C8" w:rsidR="00683591" w:rsidRPr="00683591" w:rsidRDefault="00C540F0" w:rsidP="0068359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5123390" w:history="1">
            <w:r w:rsidR="00683591" w:rsidRPr="00683591">
              <w:rPr>
                <w:rStyle w:val="ad"/>
                <w:rFonts w:eastAsiaTheme="majorEastAsia"/>
                <w:noProof/>
                <w:sz w:val="28"/>
                <w:szCs w:val="28"/>
              </w:rPr>
              <w:t>ПРИЛОЖЕНИЕ Б.</w:t>
            </w:r>
            <w:r w:rsidR="00683591" w:rsidRPr="00683591">
              <w:rPr>
                <w:noProof/>
                <w:webHidden/>
                <w:sz w:val="28"/>
                <w:szCs w:val="28"/>
              </w:rPr>
              <w:tab/>
            </w:r>
            <w:r w:rsidR="00683591" w:rsidRPr="00683591">
              <w:rPr>
                <w:noProof/>
                <w:webHidden/>
                <w:sz w:val="28"/>
                <w:szCs w:val="28"/>
              </w:rPr>
              <w:fldChar w:fldCharType="begin"/>
            </w:r>
            <w:r w:rsidR="00683591" w:rsidRPr="00683591">
              <w:rPr>
                <w:noProof/>
                <w:webHidden/>
                <w:sz w:val="28"/>
                <w:szCs w:val="28"/>
              </w:rPr>
              <w:instrText xml:space="preserve"> PAGEREF _Toc35123390 \h </w:instrText>
            </w:r>
            <w:r w:rsidR="00683591" w:rsidRPr="00683591">
              <w:rPr>
                <w:noProof/>
                <w:webHidden/>
                <w:sz w:val="28"/>
                <w:szCs w:val="28"/>
              </w:rPr>
            </w:r>
            <w:r w:rsidR="00683591" w:rsidRPr="00683591">
              <w:rPr>
                <w:noProof/>
                <w:webHidden/>
                <w:sz w:val="28"/>
                <w:szCs w:val="28"/>
              </w:rPr>
              <w:fldChar w:fldCharType="separate"/>
            </w:r>
            <w:r w:rsidR="00683591" w:rsidRPr="00683591">
              <w:rPr>
                <w:noProof/>
                <w:webHidden/>
                <w:sz w:val="28"/>
                <w:szCs w:val="28"/>
              </w:rPr>
              <w:t>51</w:t>
            </w:r>
            <w:r w:rsidR="00683591" w:rsidRPr="00683591">
              <w:rPr>
                <w:noProof/>
                <w:webHidden/>
                <w:sz w:val="28"/>
                <w:szCs w:val="28"/>
              </w:rPr>
              <w:fldChar w:fldCharType="end"/>
            </w:r>
          </w:hyperlink>
        </w:p>
        <w:p w14:paraId="2FC987BC" w14:textId="3957618F" w:rsidR="005C1C37" w:rsidRPr="00683591" w:rsidRDefault="00836FD4" w:rsidP="00683591">
          <w:pPr>
            <w:spacing w:before="0" w:after="0" w:line="360" w:lineRule="auto"/>
            <w:rPr>
              <w:sz w:val="28"/>
              <w:szCs w:val="28"/>
            </w:rPr>
          </w:pPr>
          <w:r w:rsidRPr="00683591">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2E5CE304" w:rsidR="005C1C37" w:rsidRDefault="008E1822" w:rsidP="008E1822">
      <w:pPr>
        <w:pStyle w:val="ae"/>
      </w:pPr>
      <w:bookmarkStart w:id="1" w:name="_Toc35123365"/>
      <w:r w:rsidRPr="008E1822">
        <w:lastRenderedPageBreak/>
        <w:t>ВВЕДЕНИЕ</w:t>
      </w:r>
      <w:bookmarkEnd w:id="1"/>
    </w:p>
    <w:p w14:paraId="3C7DD131" w14:textId="39683BAA" w:rsidR="000B3A27" w:rsidRDefault="00C540F0" w:rsidP="000B3A27">
      <w:pPr>
        <w:pStyle w:val="a1"/>
      </w:pPr>
      <w:r>
        <w:t xml:space="preserve">С момента своего изобретения, электронные вычислительные машины становились всё более сложными и одновременно более производительными, на сегодняшний день данная тенденция сохраняется. Например, согласно закону Мура, </w:t>
      </w:r>
      <w:r w:rsidRPr="00C540F0">
        <w:t>количество транзисторов, размещаемых на кристалле интегральной схемы, удваивается каждые 24 месяца</w:t>
      </w:r>
      <w:r>
        <w:t>, что увеличивает сложность интегральной схемы, но при этом увеличивая количество операций, которая она может совершать, то есть её производительность. Теория вычислительных алгоритмов тоже не стоит на месте, и с каждым годом на свет появляются различные публикации</w:t>
      </w:r>
      <w:r w:rsidR="00CF3653">
        <w:t>, описывающие способы уменьшения временных и других ресурсов, требуемых для решения популярных задач в области вычислений.</w:t>
      </w:r>
    </w:p>
    <w:p w14:paraId="1A19AAD1" w14:textId="4408E469" w:rsidR="00774E93" w:rsidRDefault="00CF3653" w:rsidP="00FE50CF">
      <w:pPr>
        <w:pStyle w:val="a1"/>
      </w:pPr>
      <w:r>
        <w:t>В данной выпускной квалификационной работе рассматривается проблема, связанная с относительно низкой производительностью системы веб-шаблонов. В ходе её написания будут проанализированы самые широко используемые решения, доступные как среди проприетарных, так и свободно распространяемых программных продуктов. На основе анализа будут выявлены наиболее распространённые причины низкой производительности</w:t>
      </w:r>
      <w:r w:rsidR="00FE50CF">
        <w:t>. После чего будет изучен ряд мер которые можно использовать для устранения причин</w:t>
      </w:r>
      <w:r w:rsidR="00FE50CF">
        <w:t xml:space="preserve"> понижения быстро</w:t>
      </w:r>
      <w:r w:rsidR="00FE50CF">
        <w:t>действия или уменьшения их эффекта. На основе предложенных мер будут спроектирована высокопроизводительная система шаблонизации, и разработаны требования к технологиям и инструментам для её реализации. С использованием выбранных технологий будет разработана система шаблонизации, которая должна адресовать ранее выявленные причины низкой производительности. Для оценки результатов разработки будет произведено тестирование разработанного приложения под нагрузкой, с целью оценки показателей быстродействия.</w:t>
      </w:r>
      <w:bookmarkStart w:id="2" w:name="_GoBack"/>
      <w:bookmarkEnd w:id="2"/>
    </w:p>
    <w:p w14:paraId="65BACD78" w14:textId="2B34CE05" w:rsidR="00767746" w:rsidRDefault="00993BB2" w:rsidP="000007CF">
      <w:pPr>
        <w:pStyle w:val="1"/>
        <w:numPr>
          <w:ilvl w:val="0"/>
          <w:numId w:val="3"/>
        </w:numPr>
      </w:pPr>
      <w:bookmarkStart w:id="3" w:name="_Toc35123366"/>
      <w:r>
        <w:lastRenderedPageBreak/>
        <w:t>АНАЛИЗ</w:t>
      </w:r>
      <w:r w:rsidR="00043820">
        <w:t xml:space="preserve"> ПРЕДМЕТНОЙ ОБЛАСТИ</w:t>
      </w:r>
      <w:bookmarkEnd w:id="3"/>
    </w:p>
    <w:p w14:paraId="4A69619D" w14:textId="77777777" w:rsidR="009E277F" w:rsidRDefault="009E277F" w:rsidP="009E277F">
      <w:pPr>
        <w:pStyle w:val="2"/>
      </w:pPr>
      <w:bookmarkStart w:id="4" w:name="_Toc35123367"/>
      <w:r>
        <w:t>Термины и определения</w:t>
      </w:r>
      <w:bookmarkEnd w:id="4"/>
    </w:p>
    <w:p w14:paraId="47D2A8E3" w14:textId="7FD1F81A" w:rsidR="00C37D28" w:rsidRPr="00C37D28" w:rsidRDefault="000E18E2" w:rsidP="000C0A0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0C0A08">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0C0A08">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0C0A08">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0C0A08">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0C0A08">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0007CF">
      <w:pPr>
        <w:pStyle w:val="af1"/>
        <w:numPr>
          <w:ilvl w:val="0"/>
          <w:numId w:val="5"/>
        </w:numPr>
        <w:tabs>
          <w:tab w:val="left" w:pos="1134"/>
        </w:tabs>
        <w:ind w:left="0" w:firstLine="709"/>
      </w:pPr>
      <w:r>
        <w:t>веб-шаблон</w:t>
      </w:r>
      <w:r w:rsidR="006A547E">
        <w:t>;</w:t>
      </w:r>
    </w:p>
    <w:p w14:paraId="26F26C59" w14:textId="77777777" w:rsidR="00BA3A6F" w:rsidRDefault="006A547E" w:rsidP="000007CF">
      <w:pPr>
        <w:pStyle w:val="af1"/>
        <w:numPr>
          <w:ilvl w:val="0"/>
          <w:numId w:val="5"/>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0007CF">
      <w:pPr>
        <w:pStyle w:val="af1"/>
        <w:numPr>
          <w:ilvl w:val="0"/>
          <w:numId w:val="5"/>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0C0A08">
      <w:pPr>
        <w:pStyle w:val="a1"/>
      </w:pPr>
      <w:r>
        <w:t>Шаблонизатор комбинирует данные и веб-шаблоны для массовой генерации веб-документов.</w:t>
      </w:r>
    </w:p>
    <w:p w14:paraId="27711748" w14:textId="77777777" w:rsidR="00D65518" w:rsidRDefault="00D65518" w:rsidP="000C0A0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0C0A0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0C0A08">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0C0A08">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0C0A08">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0C0A08">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0C0A08">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0C0A08">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0C0A08">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56C38F4C" w:rsidR="00716658" w:rsidRDefault="00716658" w:rsidP="000C0A0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275D4C8C" w14:textId="6FF038B1" w:rsidR="00C33C7A" w:rsidRPr="00C33C7A" w:rsidRDefault="00C33C7A" w:rsidP="000C0A08">
      <w:pPr>
        <w:pStyle w:val="a1"/>
      </w:pPr>
      <w:r>
        <w:t>Зеленые потоки – это нити</w:t>
      </w:r>
      <w:r w:rsidRPr="00C33C7A">
        <w:t xml:space="preserve"> выполнения, управление которыми вместо операционной системы выполняет</w:t>
      </w:r>
      <w:r>
        <w:t xml:space="preserve"> среда выполнения</w:t>
      </w:r>
      <w:r w:rsidRPr="00C33C7A">
        <w:t xml:space="preserve">. </w:t>
      </w:r>
      <w:r>
        <w:t xml:space="preserve">Они </w:t>
      </w:r>
      <w:r w:rsidRPr="00C33C7A">
        <w:t>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w:t>
      </w:r>
      <w:r>
        <w:t>, и избегать «дорогостоящих» смен контекста.</w:t>
      </w:r>
    </w:p>
    <w:p w14:paraId="03B55C95" w14:textId="69286D9F" w:rsidR="008641E2" w:rsidRPr="008641E2" w:rsidRDefault="008641E2" w:rsidP="000C0A0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5F979B1D" w:rsidR="00B47E63" w:rsidRDefault="006612CC" w:rsidP="006612CC">
      <w:pPr>
        <w:pStyle w:val="2"/>
      </w:pPr>
      <w:bookmarkStart w:id="5" w:name="_Toc35123368"/>
      <w:r>
        <w:t>Общий принцип работы систем веб-шаблонов</w:t>
      </w:r>
      <w:bookmarkEnd w:id="5"/>
    </w:p>
    <w:p w14:paraId="1AA1EB7B" w14:textId="77777777" w:rsidR="00BA3A6F" w:rsidRDefault="00BA3A6F" w:rsidP="000C0A08">
      <w:pPr>
        <w:pStyle w:val="a1"/>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0007CF">
      <w:pPr>
        <w:pStyle w:val="af1"/>
        <w:numPr>
          <w:ilvl w:val="0"/>
          <w:numId w:val="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0007CF">
      <w:pPr>
        <w:pStyle w:val="af1"/>
        <w:numPr>
          <w:ilvl w:val="0"/>
          <w:numId w:val="6"/>
        </w:numPr>
        <w:tabs>
          <w:tab w:val="left" w:pos="1134"/>
        </w:tabs>
        <w:ind w:left="0" w:firstLine="709"/>
      </w:pPr>
      <w:r>
        <w:lastRenderedPageBreak/>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0007CF">
      <w:pPr>
        <w:pStyle w:val="af1"/>
        <w:numPr>
          <w:ilvl w:val="0"/>
          <w:numId w:val="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0C0A08">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1B809CA0" w:rsidR="00857631" w:rsidRPr="00857631" w:rsidRDefault="00857631" w:rsidP="00857631">
      <w:pPr>
        <w:pStyle w:val="a5"/>
      </w:pPr>
      <w:bookmarkStart w:id="6" w:name="_Ref34511394"/>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6"/>
      <w:r>
        <w:t xml:space="preserve"> Визуализация работы системы веб-шаблонов</w:t>
      </w:r>
    </w:p>
    <w:p w14:paraId="305E0D59" w14:textId="77777777" w:rsidR="008A4535" w:rsidRDefault="008A4535" w:rsidP="000C0A08">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0007CF">
      <w:pPr>
        <w:pStyle w:val="a1"/>
        <w:numPr>
          <w:ilvl w:val="0"/>
          <w:numId w:val="7"/>
        </w:numPr>
      </w:pPr>
      <w:r>
        <w:t>Шаблон загружается в оперативную память. Источником шаблона может быть поток байт, файл, запись в базе данных и т.п.</w:t>
      </w:r>
    </w:p>
    <w:p w14:paraId="6EE69FAB" w14:textId="220C8311" w:rsidR="003734CC" w:rsidRDefault="003734CC" w:rsidP="000007CF">
      <w:pPr>
        <w:pStyle w:val="a1"/>
        <w:numPr>
          <w:ilvl w:val="0"/>
          <w:numId w:val="7"/>
        </w:numPr>
      </w:pPr>
      <w:r>
        <w:lastRenderedPageBreak/>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56DC5">
        <w:t xml:space="preserve">Рис.  </w:t>
      </w:r>
      <w:r w:rsidR="00156DC5">
        <w:rPr>
          <w:noProof/>
        </w:rPr>
        <w:t>1.2</w:t>
      </w:r>
      <w:r w:rsidR="00156DC5">
        <w:t>.</w:t>
      </w:r>
      <w:r w:rsidR="00156DC5">
        <w:rPr>
          <w:noProof/>
        </w:rPr>
        <w:t>2</w:t>
      </w:r>
      <w:r w:rsidR="00133AB4">
        <w:fldChar w:fldCharType="end"/>
      </w:r>
      <w:r w:rsidR="00133AB4">
        <w:t>.</w:t>
      </w:r>
    </w:p>
    <w:p w14:paraId="208857DD" w14:textId="77777777" w:rsidR="003734CC" w:rsidRDefault="001D6DBD" w:rsidP="000007CF">
      <w:pPr>
        <w:pStyle w:val="a1"/>
        <w:numPr>
          <w:ilvl w:val="0"/>
          <w:numId w:val="7"/>
        </w:numPr>
      </w:pPr>
      <w:r>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2C82F49C" w:rsidR="00290994" w:rsidRDefault="00290994" w:rsidP="000007CF">
      <w:pPr>
        <w:pStyle w:val="a1"/>
        <w:numPr>
          <w:ilvl w:val="0"/>
          <w:numId w:val="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56DC5">
        <w:t xml:space="preserve">Рис.  </w:t>
      </w:r>
      <w:r w:rsidR="00156DC5">
        <w:rPr>
          <w:noProof/>
        </w:rPr>
        <w:t>1.2</w:t>
      </w:r>
      <w:r w:rsidR="00156DC5">
        <w:t>.</w:t>
      </w:r>
      <w:r w:rsidR="00156DC5">
        <w:rPr>
          <w:noProof/>
        </w:rPr>
        <w:t>3</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018B71CD" w:rsidR="00133AB4" w:rsidRDefault="00133AB4" w:rsidP="00133AB4">
      <w:pPr>
        <w:pStyle w:val="a5"/>
      </w:pPr>
      <w:bookmarkStart w:id="7" w:name="_Ref34505046"/>
      <w:r>
        <w:lastRenderedPageBreak/>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7"/>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3852760D" w:rsidR="00133AB4" w:rsidRDefault="00133AB4" w:rsidP="00133AB4">
      <w:pPr>
        <w:pStyle w:val="a5"/>
      </w:pPr>
      <w:bookmarkStart w:id="8" w:name="_Ref34505086"/>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8"/>
      <w:r>
        <w:t xml:space="preserve"> Построение абстрактного синтаксического дерева</w:t>
      </w:r>
    </w:p>
    <w:p w14:paraId="695CD99B" w14:textId="79DB3FD4" w:rsidR="00133AB4" w:rsidRPr="00133AB4" w:rsidRDefault="00133AB4" w:rsidP="000C0A08">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lastRenderedPageBreak/>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6D04B161" w:rsidR="00B21C16" w:rsidRDefault="00B21C16" w:rsidP="00B21C16">
      <w:pPr>
        <w:pStyle w:val="a5"/>
      </w:pPr>
      <w:bookmarkStart w:id="9" w:name="_Ref34494326"/>
      <w:bookmarkStart w:id="10" w:name="_Ref34494316"/>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9"/>
      <w:r>
        <w:t xml:space="preserve"> Контекстная диаграмма процесса шаблонизации</w:t>
      </w:r>
      <w:bookmarkEnd w:id="10"/>
    </w:p>
    <w:p w14:paraId="129C7B90" w14:textId="19645996" w:rsidR="00857631" w:rsidRPr="00857631" w:rsidRDefault="00857631" w:rsidP="000C0A08">
      <w:pPr>
        <w:pStyle w:val="a1"/>
        <w:rPr>
          <w:lang w:bidi="ru-RU"/>
        </w:rPr>
      </w:pPr>
      <w:r>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lastRenderedPageBreak/>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1F9EF303" w:rsidR="00BA3A6F" w:rsidRPr="00BA3A6F" w:rsidRDefault="00B21C16" w:rsidP="00B21C16">
      <w:pPr>
        <w:pStyle w:val="a5"/>
      </w:pPr>
      <w:bookmarkStart w:id="11" w:name="_Ref34494432"/>
      <w:r>
        <w:t xml:space="preserve">Рис.  </w:t>
      </w:r>
      <w:r w:rsidR="00B62552">
        <w:fldChar w:fldCharType="begin"/>
      </w:r>
      <w:r w:rsidR="00B62552">
        <w:instrText xml:space="preserve"> STYLEREF 2 \s </w:instrText>
      </w:r>
      <w:r w:rsidR="00B62552">
        <w:fldChar w:fldCharType="separate"/>
      </w:r>
      <w:r w:rsidR="00B62552">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11"/>
      <w:r>
        <w:t xml:space="preserve"> Декомпозиция верхнего уровня процесса шаблонизации</w:t>
      </w:r>
    </w:p>
    <w:p w14:paraId="2312171F" w14:textId="77777777" w:rsidR="006612CC" w:rsidRDefault="006612CC" w:rsidP="006612CC">
      <w:pPr>
        <w:pStyle w:val="2"/>
      </w:pPr>
      <w:bookmarkStart w:id="12" w:name="_Ref34568441"/>
      <w:bookmarkStart w:id="13" w:name="_Ref34568461"/>
      <w:bookmarkStart w:id="14" w:name="_Ref34568471"/>
      <w:bookmarkStart w:id="15" w:name="_Toc35123369"/>
      <w:r>
        <w:t>Обзор существующих решений</w:t>
      </w:r>
      <w:bookmarkEnd w:id="12"/>
      <w:bookmarkEnd w:id="13"/>
      <w:bookmarkEnd w:id="14"/>
      <w:bookmarkEnd w:id="15"/>
    </w:p>
    <w:p w14:paraId="080DC460" w14:textId="77777777" w:rsidR="00290994" w:rsidRDefault="00290994" w:rsidP="000C0A08">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0C0A08">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0007CF">
      <w:pPr>
        <w:pStyle w:val="af1"/>
        <w:numPr>
          <w:ilvl w:val="0"/>
          <w:numId w:val="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0007CF">
      <w:pPr>
        <w:pStyle w:val="af1"/>
        <w:numPr>
          <w:ilvl w:val="0"/>
          <w:numId w:val="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0C0A08">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подразумевает вызов </w:t>
      </w:r>
      <w:r w:rsidR="00ED0CF3">
        <w:t xml:space="preserve">веб-сервером </w:t>
      </w:r>
      <w:r>
        <w:t xml:space="preserve">внешнего </w:t>
      </w:r>
      <w:r w:rsidR="00ED0CF3">
        <w:t xml:space="preserve">программного кода, как правило </w:t>
      </w:r>
      <w:r w:rsidR="00ED0CF3">
        <w:lastRenderedPageBreak/>
        <w:t>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0C0A08">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0C0A08">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0C0A08">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0C0A08">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0C0A08">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0C0A08">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принцип работы этой категории СВШ состоит в том, что они </w:t>
      </w:r>
      <w:r w:rsidR="006F40E0">
        <w:lastRenderedPageBreak/>
        <w:t xml:space="preserve">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0C0A08">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0C0A08">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0C0A08">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2CA82115" w:rsidR="00C766DC" w:rsidRDefault="00C766DC" w:rsidP="000C0A08">
      <w:pPr>
        <w:pStyle w:val="a1"/>
      </w:pPr>
      <w:r>
        <w:t>Все приведённые выше системы веб-шаблонов были разработаны для решения о</w:t>
      </w:r>
      <w:r w:rsidR="00F37B44">
        <w:t xml:space="preserve">пределённых задач, </w:t>
      </w:r>
      <w:r w:rsidR="00156DC5">
        <w:t xml:space="preserve">и </w:t>
      </w:r>
      <w:r w:rsidR="00220C33">
        <w:t>каждая из них</w:t>
      </w:r>
      <w:r w:rsidR="00F37B44">
        <w:t xml:space="preserve">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0007CF">
      <w:pPr>
        <w:pStyle w:val="af1"/>
        <w:numPr>
          <w:ilvl w:val="0"/>
          <w:numId w:val="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Разработчики часто отдают свои предпочтения уже известным и проверенным решениям</w:t>
      </w:r>
      <w:r w:rsidR="00C9752A">
        <w:t xml:space="preserve">, так как внедрение новой </w:t>
      </w:r>
      <w:r w:rsidR="00C9752A">
        <w:lastRenderedPageBreak/>
        <w:t>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0007CF">
      <w:pPr>
        <w:pStyle w:val="af1"/>
        <w:numPr>
          <w:ilvl w:val="0"/>
          <w:numId w:val="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0007CF">
      <w:pPr>
        <w:pStyle w:val="af1"/>
        <w:numPr>
          <w:ilvl w:val="0"/>
          <w:numId w:val="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0007CF">
      <w:pPr>
        <w:pStyle w:val="af1"/>
        <w:numPr>
          <w:ilvl w:val="0"/>
          <w:numId w:val="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0007CF">
      <w:pPr>
        <w:pStyle w:val="af1"/>
        <w:numPr>
          <w:ilvl w:val="0"/>
          <w:numId w:val="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0007CF">
      <w:pPr>
        <w:pStyle w:val="af1"/>
        <w:numPr>
          <w:ilvl w:val="0"/>
          <w:numId w:val="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0C0A08">
      <w:pPr>
        <w:pStyle w:val="a1"/>
      </w:pPr>
      <w:r>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3AC0E27E" w:rsidR="00767746" w:rsidRDefault="00741138" w:rsidP="00993BB2">
      <w:pPr>
        <w:pStyle w:val="2"/>
      </w:pPr>
      <w:bookmarkStart w:id="16" w:name="_Ref34605953"/>
      <w:bookmarkStart w:id="17" w:name="_Toc35123370"/>
      <w:r>
        <w:lastRenderedPageBreak/>
        <w:t>Основные</w:t>
      </w:r>
      <w:r w:rsidR="009E277F">
        <w:t xml:space="preserve"> причины низкой</w:t>
      </w:r>
      <w:r w:rsidR="00993BB2">
        <w:t xml:space="preserve"> производительности </w:t>
      </w:r>
      <w:r w:rsidR="009E277F">
        <w:t>шаблонизаторов</w:t>
      </w:r>
      <w:bookmarkEnd w:id="16"/>
      <w:bookmarkEnd w:id="17"/>
    </w:p>
    <w:p w14:paraId="57112DE6" w14:textId="77777777" w:rsidR="00C66D68" w:rsidRDefault="000E18E2" w:rsidP="000C0A0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0007CF">
      <w:pPr>
        <w:pStyle w:val="af1"/>
        <w:numPr>
          <w:ilvl w:val="0"/>
          <w:numId w:val="9"/>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27D6CCAC" w:rsidR="00C66D68" w:rsidRDefault="00486B31" w:rsidP="000007CF">
      <w:pPr>
        <w:pStyle w:val="af1"/>
        <w:numPr>
          <w:ilvl w:val="0"/>
          <w:numId w:val="9"/>
        </w:numPr>
        <w:tabs>
          <w:tab w:val="left" w:pos="1134"/>
        </w:tabs>
        <w:ind w:left="0" w:firstLine="709"/>
      </w:pPr>
      <w:r>
        <w:t xml:space="preserve">имплементация шаблонизатора, часто использует </w:t>
      </w:r>
      <w:r w:rsidR="00220C33">
        <w:t>выделение памяти из управляемой кучи</w:t>
      </w:r>
      <w:r w:rsidR="006114DA">
        <w:t>;</w:t>
      </w:r>
    </w:p>
    <w:p w14:paraId="095C57FC" w14:textId="77777777" w:rsidR="00D970B3" w:rsidRDefault="00D970B3" w:rsidP="000007CF">
      <w:pPr>
        <w:pStyle w:val="af1"/>
        <w:numPr>
          <w:ilvl w:val="0"/>
          <w:numId w:val="9"/>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0007CF">
      <w:pPr>
        <w:pStyle w:val="af1"/>
        <w:numPr>
          <w:ilvl w:val="0"/>
          <w:numId w:val="9"/>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0007CF">
      <w:pPr>
        <w:pStyle w:val="af1"/>
        <w:numPr>
          <w:ilvl w:val="0"/>
          <w:numId w:val="9"/>
        </w:numPr>
        <w:tabs>
          <w:tab w:val="left" w:pos="1134"/>
        </w:tabs>
        <w:ind w:left="0" w:firstLine="709"/>
      </w:pPr>
      <w:r>
        <w:t>простой ресурсов многоядерных процессоров.</w:t>
      </w:r>
    </w:p>
    <w:p w14:paraId="02675E02" w14:textId="14EB66BC" w:rsidR="00A45578" w:rsidRDefault="007F09DE" w:rsidP="000C0A08">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w:t>
      </w:r>
      <w:r w:rsidR="00130FB4">
        <w:lastRenderedPageBreak/>
        <w:t>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184276A7" w:rsidR="00A45237" w:rsidRPr="00CC7861" w:rsidRDefault="00CC7861" w:rsidP="00CC7861">
      <w:pPr>
        <w:pStyle w:val="a5"/>
      </w:pPr>
      <w:bookmarkStart w:id="18" w:name="_Ref34602861"/>
      <w:r>
        <w:t xml:space="preserve">Рис.  </w:t>
      </w:r>
      <w:r w:rsidR="00B62552">
        <w:fldChar w:fldCharType="begin"/>
      </w:r>
      <w:r w:rsidR="00B62552">
        <w:instrText xml:space="preserve"> STYLEREF 2 \s </w:instrText>
      </w:r>
      <w:r w:rsidR="00B62552">
        <w:fldChar w:fldCharType="separate"/>
      </w:r>
      <w:r w:rsidR="00B62552">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18"/>
      <w:r w:rsidRPr="00590D72">
        <w:t xml:space="preserve"> </w:t>
      </w:r>
      <w:r>
        <w:t>Сравнение процессов компиляции и интерпретации</w:t>
      </w:r>
    </w:p>
    <w:p w14:paraId="3C8EAD29" w14:textId="7C69B65D" w:rsidR="00D970B3" w:rsidRDefault="00A45578" w:rsidP="000C0A08">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w:t>
      </w:r>
      <w:r w:rsidR="007A6C35">
        <w:lastRenderedPageBreak/>
        <w:t xml:space="preserve">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75FEB340" w:rsidR="00590D72" w:rsidRDefault="00590D72" w:rsidP="00590D72">
      <w:pPr>
        <w:pStyle w:val="a5"/>
      </w:pPr>
      <w:bookmarkStart w:id="19" w:name="_Ref34603200"/>
      <w:r>
        <w:t xml:space="preserve">Рис.  </w:t>
      </w:r>
      <w:r w:rsidR="00B62552">
        <w:fldChar w:fldCharType="begin"/>
      </w:r>
      <w:r w:rsidR="00B62552">
        <w:instrText xml:space="preserve"> STYLEREF 2 \s </w:instrText>
      </w:r>
      <w:r w:rsidR="00B62552">
        <w:fldChar w:fldCharType="separate"/>
      </w:r>
      <w:r w:rsidR="00B62552">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19"/>
      <w:r>
        <w:t xml:space="preserve"> Графическая схема смены контекста</w:t>
      </w:r>
    </w:p>
    <w:p w14:paraId="7A55277E" w14:textId="69F7A16F" w:rsidR="00A45578" w:rsidRDefault="00A45578" w:rsidP="000C0A08">
      <w:pPr>
        <w:pStyle w:val="a1"/>
      </w:pPr>
      <w:r>
        <w:lastRenderedPageBreak/>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 xml:space="preserve">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w:t>
      </w:r>
      <w:r w:rsidR="00652640">
        <w:t>часто это делается</w:t>
      </w:r>
      <w:r w:rsidR="000C4C7B">
        <w:t xml:space="preserve">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управляемой кучи, при невозможности выделения из неё памяти. Все эти процессы происходят в фоновом режиме, и не требуют 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0C0A08">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0C0A08">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10954097" w:rsidR="005B3F81" w:rsidRPr="00A45578" w:rsidRDefault="005B3F81" w:rsidP="005B3F81">
      <w:pPr>
        <w:pStyle w:val="a5"/>
      </w:pPr>
      <w:bookmarkStart w:id="20" w:name="_Ref34604943"/>
      <w:r>
        <w:t xml:space="preserve">Рис.  </w:t>
      </w:r>
      <w:r w:rsidR="00B62552">
        <w:fldChar w:fldCharType="begin"/>
      </w:r>
      <w:r w:rsidR="00B62552">
        <w:instrText xml:space="preserve"> STYLEREF 2 \s </w:instrText>
      </w:r>
      <w:r w:rsidR="00B62552">
        <w:fldChar w:fldCharType="separate"/>
      </w:r>
      <w:r w:rsidR="00B62552">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20"/>
      <w:r>
        <w:t xml:space="preserve"> Принцип работы «сборщика мусора»</w:t>
      </w:r>
    </w:p>
    <w:p w14:paraId="1CB3701B" w14:textId="7D866B49" w:rsidR="00445A9A" w:rsidRDefault="008A5E05" w:rsidP="000C0A08">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0C0A08">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68547AC2" w:rsidR="00CE19DA" w:rsidRDefault="00CE19DA" w:rsidP="00CE19DA">
      <w:pPr>
        <w:pStyle w:val="2"/>
      </w:pPr>
      <w:bookmarkStart w:id="21" w:name="_Toc35123371"/>
      <w:r>
        <w:t>Цели и задачи</w:t>
      </w:r>
      <w:bookmarkEnd w:id="21"/>
    </w:p>
    <w:p w14:paraId="1721D110" w14:textId="6707B6CF" w:rsidR="00445A9A" w:rsidRDefault="00445A9A" w:rsidP="000C0A08">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0007CF">
      <w:pPr>
        <w:pStyle w:val="af1"/>
        <w:numPr>
          <w:ilvl w:val="0"/>
          <w:numId w:val="10"/>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0007CF">
      <w:pPr>
        <w:pStyle w:val="af1"/>
        <w:numPr>
          <w:ilvl w:val="0"/>
          <w:numId w:val="10"/>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0007CF">
      <w:pPr>
        <w:pStyle w:val="af1"/>
        <w:numPr>
          <w:ilvl w:val="0"/>
          <w:numId w:val="10"/>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0007CF">
      <w:pPr>
        <w:pStyle w:val="af1"/>
        <w:numPr>
          <w:ilvl w:val="0"/>
          <w:numId w:val="10"/>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0007CF">
      <w:pPr>
        <w:pStyle w:val="af1"/>
        <w:numPr>
          <w:ilvl w:val="0"/>
          <w:numId w:val="10"/>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0C0A08">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2" w:name="_Toc35123372"/>
      <w:r>
        <w:lastRenderedPageBreak/>
        <w:t>ИССЛЕДОВАНИЕ ВОЗМОЖНЫХ СПОСОБОВ ПОВЫШЕНИЯ ПРОИЗВОДИТЕЛЬНОСТИ СИСТЕМ ВЕБ ШАБЛОНОВ</w:t>
      </w:r>
      <w:bookmarkEnd w:id="22"/>
    </w:p>
    <w:p w14:paraId="23954BC6" w14:textId="0DFE0098" w:rsidR="009E277F" w:rsidRDefault="009E277F" w:rsidP="009E277F">
      <w:pPr>
        <w:pStyle w:val="2"/>
      </w:pPr>
      <w:bookmarkStart w:id="23" w:name="_Toc35123373"/>
      <w:r>
        <w:t>Устранение причины низкой производительности, связанной с использованием интерпретаторов</w:t>
      </w:r>
      <w:bookmarkEnd w:id="23"/>
      <w:r>
        <w:t xml:space="preserve"> </w:t>
      </w:r>
    </w:p>
    <w:p w14:paraId="64698DF3" w14:textId="67305F8C" w:rsidR="007F6466" w:rsidRDefault="00FF4DC8" w:rsidP="000C0A08">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0C0A0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0C0A0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0C0A0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0007CF">
      <w:pPr>
        <w:pStyle w:val="af1"/>
        <w:numPr>
          <w:ilvl w:val="0"/>
          <w:numId w:val="12"/>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0007CF">
      <w:pPr>
        <w:pStyle w:val="af1"/>
        <w:numPr>
          <w:ilvl w:val="0"/>
          <w:numId w:val="12"/>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0C0A08">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0007CF">
      <w:pPr>
        <w:pStyle w:val="af1"/>
        <w:numPr>
          <w:ilvl w:val="0"/>
          <w:numId w:val="13"/>
        </w:numPr>
      </w:pPr>
      <w:r>
        <w:t>C,</w:t>
      </w:r>
    </w:p>
    <w:p w14:paraId="7CCB973B" w14:textId="090FCFFA" w:rsidR="00E56EC4" w:rsidRDefault="00E56EC4" w:rsidP="000007CF">
      <w:pPr>
        <w:pStyle w:val="af1"/>
        <w:numPr>
          <w:ilvl w:val="0"/>
          <w:numId w:val="13"/>
        </w:numPr>
      </w:pPr>
      <w:r>
        <w:t>C++,</w:t>
      </w:r>
    </w:p>
    <w:p w14:paraId="2C83CF50" w14:textId="77777777" w:rsidR="00E56EC4" w:rsidRPr="00E56EC4" w:rsidRDefault="00E56EC4" w:rsidP="000007CF">
      <w:pPr>
        <w:pStyle w:val="af1"/>
        <w:numPr>
          <w:ilvl w:val="0"/>
          <w:numId w:val="13"/>
        </w:numPr>
      </w:pPr>
      <w:r>
        <w:rPr>
          <w:lang w:val="en-US"/>
        </w:rPr>
        <w:t>Haskell</w:t>
      </w:r>
      <w:r w:rsidRPr="00737C14">
        <w:t>,</w:t>
      </w:r>
    </w:p>
    <w:p w14:paraId="725DA025" w14:textId="77777777" w:rsidR="00E56EC4" w:rsidRPr="00E56EC4" w:rsidRDefault="00E56EC4" w:rsidP="000007CF">
      <w:pPr>
        <w:pStyle w:val="af1"/>
        <w:numPr>
          <w:ilvl w:val="0"/>
          <w:numId w:val="13"/>
        </w:numPr>
      </w:pPr>
      <w:r>
        <w:rPr>
          <w:lang w:val="en-US"/>
        </w:rPr>
        <w:t>Go</w:t>
      </w:r>
      <w:r w:rsidRPr="00737C14">
        <w:t>,</w:t>
      </w:r>
    </w:p>
    <w:p w14:paraId="3590E35E" w14:textId="6FF2BE77" w:rsidR="001D738F" w:rsidRPr="00E56EC4" w:rsidRDefault="00E56EC4" w:rsidP="000007CF">
      <w:pPr>
        <w:pStyle w:val="af1"/>
        <w:numPr>
          <w:ilvl w:val="0"/>
          <w:numId w:val="13"/>
        </w:numPr>
      </w:pPr>
      <w:r>
        <w:rPr>
          <w:lang w:val="en-US"/>
        </w:rPr>
        <w:t>Rust</w:t>
      </w:r>
      <w:r w:rsidRPr="00737C14">
        <w:t>,</w:t>
      </w:r>
    </w:p>
    <w:p w14:paraId="0ED1F67B" w14:textId="2C6AD800" w:rsidR="00E56EC4" w:rsidRPr="00E56EC4" w:rsidRDefault="00E56EC4" w:rsidP="000007CF">
      <w:pPr>
        <w:pStyle w:val="af1"/>
        <w:numPr>
          <w:ilvl w:val="0"/>
          <w:numId w:val="13"/>
        </w:numPr>
      </w:pPr>
      <w:r>
        <w:rPr>
          <w:lang w:val="en-US"/>
        </w:rPr>
        <w:t>Swift</w:t>
      </w:r>
      <w:r w:rsidRPr="00737C14">
        <w:t>.</w:t>
      </w:r>
    </w:p>
    <w:p w14:paraId="19ED46E7" w14:textId="00176C02" w:rsidR="00E56EC4" w:rsidRPr="00E56EC4" w:rsidRDefault="00E972AB" w:rsidP="000C0A08">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0007CF">
      <w:pPr>
        <w:pStyle w:val="af1"/>
        <w:numPr>
          <w:ilvl w:val="0"/>
          <w:numId w:val="14"/>
        </w:numPr>
      </w:pPr>
      <w:r>
        <w:rPr>
          <w:lang w:val="en-US"/>
        </w:rPr>
        <w:t>Java,</w:t>
      </w:r>
    </w:p>
    <w:p w14:paraId="71976D20" w14:textId="464ED6EB" w:rsidR="00737C14" w:rsidRPr="00737C14" w:rsidRDefault="00737C14" w:rsidP="000007CF">
      <w:pPr>
        <w:pStyle w:val="af1"/>
        <w:numPr>
          <w:ilvl w:val="0"/>
          <w:numId w:val="14"/>
        </w:numPr>
      </w:pPr>
      <w:r>
        <w:rPr>
          <w:lang w:val="en-US"/>
        </w:rPr>
        <w:lastRenderedPageBreak/>
        <w:t>C#,</w:t>
      </w:r>
    </w:p>
    <w:p w14:paraId="4B2F5F7F" w14:textId="34DF2C96" w:rsidR="00737C14" w:rsidRDefault="00737C14" w:rsidP="000007CF">
      <w:pPr>
        <w:pStyle w:val="af1"/>
        <w:numPr>
          <w:ilvl w:val="0"/>
          <w:numId w:val="14"/>
        </w:numPr>
      </w:pPr>
      <w:r>
        <w:rPr>
          <w:lang w:val="en-US"/>
        </w:rPr>
        <w:t>Erlang.</w:t>
      </w:r>
    </w:p>
    <w:p w14:paraId="5B05A968" w14:textId="24C8BFC8" w:rsidR="00FF4DC8" w:rsidRDefault="00C67009" w:rsidP="000C0A0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0C0A0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0007CF">
      <w:pPr>
        <w:pStyle w:val="af1"/>
        <w:numPr>
          <w:ilvl w:val="0"/>
          <w:numId w:val="15"/>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0007CF">
      <w:pPr>
        <w:pStyle w:val="af1"/>
        <w:numPr>
          <w:ilvl w:val="0"/>
          <w:numId w:val="15"/>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0007CF">
      <w:pPr>
        <w:pStyle w:val="af1"/>
        <w:numPr>
          <w:ilvl w:val="0"/>
          <w:numId w:val="15"/>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0007CF">
      <w:pPr>
        <w:pStyle w:val="af1"/>
        <w:numPr>
          <w:ilvl w:val="0"/>
          <w:numId w:val="15"/>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0C0A08">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37A7C0A4" w:rsidR="0089738A" w:rsidRDefault="0089738A" w:rsidP="00857631">
      <w:pPr>
        <w:pStyle w:val="2"/>
      </w:pPr>
      <w:bookmarkStart w:id="24" w:name="_Toc35123374"/>
      <w:r>
        <w:t xml:space="preserve">Уменьшение </w:t>
      </w:r>
      <w:r w:rsidR="00B17A22">
        <w:t>операций по выделению памяти</w:t>
      </w:r>
      <w:bookmarkEnd w:id="24"/>
    </w:p>
    <w:p w14:paraId="7CA3DA19" w14:textId="77777777" w:rsidR="00CB0077" w:rsidRDefault="00410FE7" w:rsidP="000C0A08">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AD3EFA0" w:rsidR="00410FE7" w:rsidRDefault="00CF7DD2" w:rsidP="000C0A08">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0C0A08">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0007CF">
      <w:pPr>
        <w:pStyle w:val="af1"/>
        <w:numPr>
          <w:ilvl w:val="0"/>
          <w:numId w:val="16"/>
        </w:numPr>
        <w:tabs>
          <w:tab w:val="left" w:pos="1134"/>
        </w:tabs>
        <w:ind w:left="0" w:firstLine="709"/>
      </w:pPr>
      <w:r>
        <w:t>наличие поддержки ссылочных типов данных;</w:t>
      </w:r>
    </w:p>
    <w:p w14:paraId="37DBC2A0" w14:textId="62F341DD" w:rsidR="00C862F2" w:rsidRDefault="00C862F2" w:rsidP="000007CF">
      <w:pPr>
        <w:pStyle w:val="af1"/>
        <w:numPr>
          <w:ilvl w:val="0"/>
          <w:numId w:val="16"/>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0C0A08">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0C0A08">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0C0A08">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247B90CC" w:rsidR="00FA08C6" w:rsidRDefault="00ED417C" w:rsidP="000C0A08">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3B51D80C" w:rsidR="00E02C64" w:rsidRDefault="00E02C64" w:rsidP="000C0A08">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p>
    <w:p w14:paraId="63C163E0" w14:textId="2853B18B" w:rsidR="00D71B78" w:rsidRPr="00D71B78" w:rsidRDefault="003B2824" w:rsidP="000C0A08">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5" w:name="_Toc35123375"/>
      <w:r>
        <w:t>Альтернатива сборщику мусора</w:t>
      </w:r>
      <w:bookmarkEnd w:id="25"/>
    </w:p>
    <w:p w14:paraId="0DF1DE50" w14:textId="6AAB4DF5" w:rsidR="004F44C2" w:rsidRDefault="003B2824" w:rsidP="000C0A08">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p>
    <w:p w14:paraId="40FF144C" w14:textId="09848104" w:rsidR="003B2824" w:rsidRDefault="004F44C2" w:rsidP="000C0A08">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0C0A08">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0C0A08">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0C0A08">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3FDA9471" w:rsidR="00E7333F" w:rsidRDefault="00E7333F" w:rsidP="000C0A08">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p>
    <w:p w14:paraId="6628C6EC" w14:textId="34514CA0" w:rsidR="00060BE8" w:rsidRDefault="0065701D" w:rsidP="000C0A08">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0007CF">
      <w:pPr>
        <w:pStyle w:val="af1"/>
        <w:numPr>
          <w:ilvl w:val="0"/>
          <w:numId w:val="17"/>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0007CF">
      <w:pPr>
        <w:pStyle w:val="af1"/>
        <w:numPr>
          <w:ilvl w:val="0"/>
          <w:numId w:val="17"/>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0C0A08">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03C21601" w:rsidR="00852BD9" w:rsidRDefault="00852BD9" w:rsidP="00852BD9">
      <w:pPr>
        <w:pStyle w:val="2"/>
      </w:pPr>
      <w:bookmarkStart w:id="26" w:name="_Toc35123376"/>
      <w:r>
        <w:lastRenderedPageBreak/>
        <w:t>Кеширование наиболее часто используемых шаблонов</w:t>
      </w:r>
      <w:bookmarkEnd w:id="26"/>
    </w:p>
    <w:p w14:paraId="300075D1" w14:textId="42B44BA8" w:rsidR="008E42E0" w:rsidRDefault="008E42E0" w:rsidP="000C0A08">
      <w:pPr>
        <w:pStyle w:val="a1"/>
      </w:pPr>
      <w:r>
        <w:t xml:space="preserve">Необходимость в кешировании часто возникает в самых различных задачах, связанных с разработкой программного обеспечения. Основная идея </w:t>
      </w:r>
      <w:r w:rsidR="00603AD8">
        <w:t xml:space="preserve">кеширования </w:t>
      </w:r>
      <w:r>
        <w:t>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w:t>
      </w:r>
      <w:r w:rsidR="00603AD8">
        <w:t>,</w:t>
      </w:r>
      <w:r>
        <w:t xml:space="preserve"> если </w:t>
      </w:r>
      <w:r w:rsidR="00603AD8">
        <w:t>поступит запрос на генерацию веб-документа на основе веб-шаблона, который ранее был уже использован, то все шаги</w:t>
      </w:r>
      <w:r>
        <w:t xml:space="preserve"> </w:t>
      </w:r>
      <w:r w:rsidR="00603AD8">
        <w:t>шаблонизации предшествующие построению веб-документа, можно пропустить, так как абстрактное синтаксическое дерево уже имеется в кеше.</w:t>
      </w:r>
    </w:p>
    <w:p w14:paraId="06EB93B7" w14:textId="5666E813" w:rsidR="00603AD8" w:rsidRDefault="00220C33" w:rsidP="000C0A08">
      <w:pPr>
        <w:pStyle w:val="a1"/>
      </w:pPr>
      <w:r>
        <w:t>В результате использования кеша</w:t>
      </w:r>
      <w:r w:rsidR="009A0D00">
        <w:t xml:space="preserve"> возникают две </w:t>
      </w:r>
      <w:r>
        <w:t xml:space="preserve">основные </w:t>
      </w:r>
      <w:r w:rsidR="009A0D00">
        <w:t>проблемы:</w:t>
      </w:r>
    </w:p>
    <w:p w14:paraId="4523F1E4" w14:textId="0B3BC299" w:rsidR="009A0D00" w:rsidRDefault="009A0D00" w:rsidP="000007CF">
      <w:pPr>
        <w:pStyle w:val="af1"/>
        <w:numPr>
          <w:ilvl w:val="0"/>
          <w:numId w:val="18"/>
        </w:numPr>
        <w:tabs>
          <w:tab w:val="left" w:pos="1134"/>
        </w:tabs>
        <w:ind w:left="0" w:firstLine="709"/>
      </w:pPr>
      <w:r>
        <w:t>необходимость поддерживать когерентность кеша;</w:t>
      </w:r>
    </w:p>
    <w:p w14:paraId="1E8179A5" w14:textId="77777777" w:rsidR="009A0D00" w:rsidRDefault="009A0D00" w:rsidP="000007CF">
      <w:pPr>
        <w:pStyle w:val="af1"/>
        <w:numPr>
          <w:ilvl w:val="0"/>
          <w:numId w:val="18"/>
        </w:numPr>
        <w:tabs>
          <w:tab w:val="left" w:pos="1134"/>
        </w:tabs>
        <w:ind w:left="0" w:firstLine="709"/>
      </w:pPr>
      <w:r>
        <w:t xml:space="preserve">необходимость ограничить размер кеша. </w:t>
      </w:r>
    </w:p>
    <w:p w14:paraId="5718DB54" w14:textId="24F32635" w:rsidR="009A0D00" w:rsidRDefault="009A0D00" w:rsidP="000C0A08">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w:t>
      </w:r>
      <w:r w:rsidR="0016083D">
        <w:t>Обновление кеша необходимо проводить с блокировкой шаблонизатора, с целью исключить вероятность использования кеша другими нитями исполнения</w:t>
      </w:r>
      <w:r w:rsidR="00220C33">
        <w:t>, во время его обновления</w:t>
      </w:r>
      <w:r w:rsidR="0016083D">
        <w:t>.</w:t>
      </w:r>
    </w:p>
    <w:p w14:paraId="07BDF1B5" w14:textId="68E98815" w:rsidR="0016083D" w:rsidRPr="0016083D" w:rsidRDefault="009A0D00" w:rsidP="000C0A08">
      <w:pPr>
        <w:pStyle w:val="a1"/>
      </w:pPr>
      <w:r>
        <w:lastRenderedPageBreak/>
        <w:t>Необходимость ограничить размер кеша, возникает как результат фиксированности размеров памяти</w:t>
      </w:r>
      <w:r w:rsidR="000F7FC3">
        <w:t>,</w:t>
      </w:r>
      <w:r>
        <w:t xml:space="preserve"> доступной для использования шаблонизато</w:t>
      </w:r>
      <w:r w:rsidR="000F7FC3">
        <w:t>ром, и потенциально не</w:t>
      </w:r>
      <w:r>
        <w:t>ограниченным количеством шаблонов, имеющимся в системе.</w:t>
      </w:r>
      <w:r w:rsidR="000F7FC3">
        <w:t xml:space="preserve"> Для решения данной проблемы можно использовать алгоритм вытесняющего кеширования </w:t>
      </w:r>
      <w:r w:rsidR="000F7FC3">
        <w:rPr>
          <w:lang w:val="en-US"/>
        </w:rPr>
        <w:t>LRU</w:t>
      </w:r>
      <w:r w:rsidR="000F7FC3" w:rsidRPr="000F7FC3">
        <w:t xml:space="preserve"> (</w:t>
      </w:r>
      <w:r w:rsidR="000F7FC3">
        <w:rPr>
          <w:lang w:val="en-US"/>
        </w:rPr>
        <w:t>Last</w:t>
      </w:r>
      <w:r w:rsidR="000F7FC3" w:rsidRPr="000F7FC3">
        <w:t xml:space="preserve"> </w:t>
      </w:r>
      <w:r w:rsidR="000F7FC3">
        <w:rPr>
          <w:lang w:val="en-US"/>
        </w:rPr>
        <w:t>Recently</w:t>
      </w:r>
      <w:r w:rsidR="000F7FC3" w:rsidRPr="000F7FC3">
        <w:t xml:space="preserve"> </w:t>
      </w:r>
      <w:r w:rsidR="000F7FC3">
        <w:rPr>
          <w:lang w:val="en-US"/>
        </w:rPr>
        <w:t>Used</w:t>
      </w:r>
      <w:r w:rsidR="000F7FC3">
        <w:t xml:space="preserve"> – </w:t>
      </w:r>
      <w:r w:rsidR="000F7FC3" w:rsidRPr="000F7FC3">
        <w:t>Вытеснение давно неиспользуемых</w:t>
      </w:r>
      <w:r w:rsidR="000F7FC3">
        <w:t>). Суть алгоритма заключается в том, что заранее задается размер кеша, в случае шаблонизатора это максимальное количество АСД, которые могут находится в кеше. С каждым вхождением в кеше, ассоциируется «бит возраста», который при обращении к этому вхождению</w:t>
      </w:r>
      <w:r w:rsidR="0016083D">
        <w:t xml:space="preserve"> становится равным нулю</w:t>
      </w:r>
      <w:r w:rsidR="000F7FC3">
        <w:t xml:space="preserve">, </w:t>
      </w:r>
      <w:r w:rsidR="0016083D">
        <w:t>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w:t>
      </w:r>
      <w:r w:rsidR="00220C33">
        <w:t xml:space="preserve"> и заменяется новым</w:t>
      </w:r>
      <w:r w:rsidR="0016083D">
        <w:t>.</w:t>
      </w:r>
    </w:p>
    <w:p w14:paraId="1A45EEDB" w14:textId="73F51E87" w:rsidR="0016083D" w:rsidRDefault="00DF3E26" w:rsidP="00220C33">
      <w:pPr>
        <w:pStyle w:val="2"/>
      </w:pPr>
      <w:bookmarkStart w:id="27" w:name="_Toc35123377"/>
      <w:r>
        <w:t>Решение проблемы простоя системных ресурсов</w:t>
      </w:r>
      <w:bookmarkEnd w:id="27"/>
    </w:p>
    <w:p w14:paraId="445DB77A" w14:textId="0E9330DA" w:rsidR="00220C33" w:rsidRDefault="00220C33" w:rsidP="000C0A08">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p>
    <w:p w14:paraId="42CAECCB" w14:textId="70177888" w:rsidR="00C33C7A" w:rsidRDefault="00C33C7A" w:rsidP="000C0A08">
      <w:pPr>
        <w:pStyle w:val="a1"/>
      </w:pPr>
      <w:r>
        <w:lastRenderedPageBreak/>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1511F777" w:rsidR="006225C6" w:rsidRDefault="006225C6" w:rsidP="000C0A08">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w:t>
      </w:r>
      <w:r w:rsidR="00D10288">
        <w:lastRenderedPageBreak/>
        <w:t>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p>
    <w:p w14:paraId="13206BE3" w14:textId="29B82294" w:rsidR="00D10288" w:rsidRDefault="00E31C69" w:rsidP="000C0A08">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0007CF">
      <w:pPr>
        <w:pStyle w:val="af1"/>
        <w:numPr>
          <w:ilvl w:val="0"/>
          <w:numId w:val="19"/>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0007CF">
      <w:pPr>
        <w:pStyle w:val="af1"/>
        <w:numPr>
          <w:ilvl w:val="0"/>
          <w:numId w:val="19"/>
        </w:numPr>
        <w:tabs>
          <w:tab w:val="left" w:pos="1134"/>
        </w:tabs>
        <w:ind w:left="0" w:firstLine="709"/>
      </w:pPr>
      <w:r>
        <w:t>поддержка асинхронного программирования.</w:t>
      </w:r>
    </w:p>
    <w:p w14:paraId="4DF93364" w14:textId="1FF3DCA6" w:rsidR="00E72C2A" w:rsidRPr="00E72C2A" w:rsidRDefault="00E72C2A" w:rsidP="000C0A08">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0EA0EA87" w:rsidR="00E72C2A" w:rsidRDefault="00E72C2A" w:rsidP="00E72C2A">
      <w:pPr>
        <w:pStyle w:val="2"/>
      </w:pPr>
      <w:bookmarkStart w:id="28" w:name="_Toc35123378"/>
      <w:r>
        <w:t>Выбор языка программирования</w:t>
      </w:r>
      <w:bookmarkEnd w:id="28"/>
    </w:p>
    <w:p w14:paraId="0581942D" w14:textId="361B4368" w:rsidR="00012F4B" w:rsidRDefault="00640990" w:rsidP="000C0A08">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5D90F458" w:rsidR="0042017E" w:rsidRPr="0042017E" w:rsidRDefault="0042017E" w:rsidP="000C0A08">
      <w:pPr>
        <w:pStyle w:val="a1"/>
      </w:pPr>
      <w:r>
        <w:t xml:space="preserve">Наличие зрелой экосистемы вокруг языка, то есть активное сообщество, 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 xml:space="preserve">имеет очень активное и отзывчивое сообщество, очень детализированную документацию, </w:t>
      </w:r>
      <w:r>
        <w:lastRenderedPageBreak/>
        <w:t>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0C0A08">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0C0A08">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0C0A08">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0C0A08">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w:t>
      </w:r>
      <w:r w:rsidR="009D0434">
        <w:lastRenderedPageBreak/>
        <w:t>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0C0A08">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0C0A08">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293F326B" w:rsidR="009D0434" w:rsidRPr="008935E8" w:rsidRDefault="008935E8" w:rsidP="000C0A08">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памятью, в связи с этим в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w:t>
      </w:r>
      <w:r>
        <w:lastRenderedPageBreak/>
        <w:t>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0C0A08">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5DFF6C8A" w:rsidR="009D0434" w:rsidRDefault="00400CD0" w:rsidP="000C0A08">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p>
    <w:p w14:paraId="4EA3B488" w14:textId="1B5ABEE4" w:rsidR="0089738A" w:rsidRPr="0089738A" w:rsidRDefault="003C1CFB" w:rsidP="000C0A08">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подходит в качестве основного языка для разработки системы веб-шаблонов, ввиду того что он удовлетворяет все</w:t>
      </w:r>
      <w:r w:rsidR="00A156DA">
        <w:t>м</w:t>
      </w:r>
      <w:r>
        <w:t xml:space="preserve"> поставленным требованиям.</w:t>
      </w:r>
    </w:p>
    <w:p w14:paraId="795193A1" w14:textId="36D92734" w:rsidR="00DF3E26" w:rsidRDefault="00DF3E26" w:rsidP="00DF3E26">
      <w:pPr>
        <w:pStyle w:val="2"/>
      </w:pPr>
      <w:bookmarkStart w:id="29" w:name="_Toc35123379"/>
      <w:r>
        <w:rPr>
          <w:lang w:val="en-US"/>
        </w:rPr>
        <w:lastRenderedPageBreak/>
        <w:t>RESTful</w:t>
      </w:r>
      <w:r w:rsidRPr="00DF3E26">
        <w:t xml:space="preserve"> </w:t>
      </w:r>
      <w:r>
        <w:t>сервис, выполняющий роль системы веб шаблонов</w:t>
      </w:r>
      <w:bookmarkEnd w:id="29"/>
    </w:p>
    <w:p w14:paraId="30E7B595" w14:textId="13ABB288" w:rsidR="00A156DA" w:rsidRDefault="00A156DA" w:rsidP="000C0A08">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1086F8BA" w:rsidR="00F64574" w:rsidRPr="00DE1A4C" w:rsidRDefault="00F64574" w:rsidP="000C0A08">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p>
    <w:p w14:paraId="50BC2CBE" w14:textId="2E98D559" w:rsidR="00DE1A4C" w:rsidRDefault="00DE1A4C" w:rsidP="000C0A08">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w:t>
      </w:r>
      <w:r w:rsidR="00C01408">
        <w:lastRenderedPageBreak/>
        <w:t xml:space="preserve">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7777777" w:rsidR="0044745A" w:rsidRDefault="00A40FFC" w:rsidP="000C0A08">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производить обмен информацией миную сетевые интерфейсы.</w:t>
      </w:r>
    </w:p>
    <w:p w14:paraId="7D374752" w14:textId="6BC916A5" w:rsidR="00A40FFC" w:rsidRPr="00A40FFC" w:rsidRDefault="0044745A" w:rsidP="000C0A08">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30" w:name="_Toc35123380"/>
      <w:r>
        <w:lastRenderedPageBreak/>
        <w:t>ПРОЕКТИРОВАНИЕ СЕРВИСА ПО ПРЕДОСТАВЛЕНИЮ УСЛУГ СИСТЕМЫ ВЕБ-ШАБЛОНОВ</w:t>
      </w:r>
      <w:bookmarkEnd w:id="30"/>
    </w:p>
    <w:p w14:paraId="5ACD81A7" w14:textId="4D50A2E8" w:rsidR="00A97D09" w:rsidRDefault="00A97D09" w:rsidP="00A97D09">
      <w:pPr>
        <w:pStyle w:val="2"/>
      </w:pPr>
      <w:bookmarkStart w:id="31" w:name="_Toc35123381"/>
      <w:r>
        <w:t>Требования, предъявляемые к качеству разрабатываемой системы</w:t>
      </w:r>
      <w:bookmarkEnd w:id="31"/>
    </w:p>
    <w:p w14:paraId="29868E3A" w14:textId="345407AC" w:rsidR="00703460" w:rsidRDefault="00703460" w:rsidP="000C0A08">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w:t>
      </w:r>
      <w:r w:rsidRPr="00703460">
        <w:t>ГОСТ Р ИСО/МЭК 25010</w:t>
      </w:r>
      <w:r>
        <w:t xml:space="preserve"> </w:t>
      </w:r>
      <w:r w:rsidRPr="00703460">
        <w:t>Модели качества систем и программных продуктов</w:t>
      </w:r>
      <w:r>
        <w:t>»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w:t>
      </w:r>
      <w:r w:rsidR="00206DA0">
        <w:t>аний к разрабатываемой системе.</w:t>
      </w:r>
    </w:p>
    <w:p w14:paraId="16B71DFD" w14:textId="61BB8F36" w:rsidR="00206DA0" w:rsidRDefault="00206DA0" w:rsidP="000C0A08">
      <w:pPr>
        <w:pStyle w:val="a1"/>
      </w:pPr>
      <w:r>
        <w:t xml:space="preserve">Модель качества при использовании содержит пять основных характеристик качества, структура модели изображена на </w:t>
      </w:r>
      <w:r w:rsidR="00E00DAB">
        <w:fldChar w:fldCharType="begin"/>
      </w:r>
      <w:r w:rsidR="00E00DAB">
        <w:instrText xml:space="preserve"> REF _Ref35171961 \h </w:instrText>
      </w:r>
      <w:r w:rsidR="00E00DAB">
        <w:fldChar w:fldCharType="separate"/>
      </w:r>
      <w:r w:rsidR="00E00DAB">
        <w:t xml:space="preserve">Рис.  </w:t>
      </w:r>
      <w:r w:rsidR="00E00DAB">
        <w:rPr>
          <w:noProof/>
        </w:rPr>
        <w:t>3.1</w:t>
      </w:r>
      <w:r w:rsidR="00E00DAB">
        <w:t>.</w:t>
      </w:r>
      <w:r w:rsidR="00E00DAB">
        <w:rPr>
          <w:noProof/>
        </w:rPr>
        <w:t>1</w:t>
      </w:r>
      <w:r w:rsidR="00E00DAB">
        <w:fldChar w:fldCharType="end"/>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62C81E07" w:rsidR="00206DA0" w:rsidRDefault="00206DA0" w:rsidP="00206DA0">
      <w:pPr>
        <w:pStyle w:val="a5"/>
      </w:pPr>
      <w:bookmarkStart w:id="32" w:name="_Ref35171961"/>
      <w:r>
        <w:t xml:space="preserve">Рис.  </w:t>
      </w:r>
      <w:r w:rsidR="00B62552">
        <w:fldChar w:fldCharType="begin"/>
      </w:r>
      <w:r w:rsidR="00B62552">
        <w:instrText xml:space="preserve"> STYLEREF 2 \s </w:instrText>
      </w:r>
      <w:r w:rsidR="00B62552">
        <w:fldChar w:fldCharType="separate"/>
      </w:r>
      <w:r w:rsidR="00B62552">
        <w:rPr>
          <w:noProof/>
        </w:rPr>
        <w:t>3.1</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32"/>
      <w:r>
        <w:t xml:space="preserve"> Иерархическая модель качества при использовании</w:t>
      </w:r>
    </w:p>
    <w:p w14:paraId="15D5E81E" w14:textId="4DD84562" w:rsidR="00E00DAB" w:rsidRDefault="00206DA0" w:rsidP="000C0A08">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007CF">
      <w:pPr>
        <w:pStyle w:val="af1"/>
        <w:numPr>
          <w:ilvl w:val="0"/>
          <w:numId w:val="20"/>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6E9732F8" w:rsidR="00E00DAB" w:rsidRDefault="00E00DAB" w:rsidP="000C0A08">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21BE17FC" w:rsidR="00E00DAB" w:rsidRDefault="000572B8" w:rsidP="000572B8">
      <w:pPr>
        <w:pStyle w:val="a5"/>
      </w:pPr>
      <w:r>
        <w:t xml:space="preserve">Рис.  </w:t>
      </w:r>
      <w:r w:rsidR="00B62552">
        <w:fldChar w:fldCharType="begin"/>
      </w:r>
      <w:r w:rsidR="00B62552">
        <w:instrText xml:space="preserve"> STYLEREF 2 \s </w:instrText>
      </w:r>
      <w:r w:rsidR="00B62552">
        <w:fldChar w:fldCharType="separate"/>
      </w:r>
      <w:r w:rsidR="00B62552">
        <w:rPr>
          <w:noProof/>
        </w:rPr>
        <w:t>3.1</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r>
        <w:t xml:space="preserve"> Иерархическая модель качества продукта</w:t>
      </w:r>
    </w:p>
    <w:p w14:paraId="4C649F01" w14:textId="63BE5547" w:rsidR="000572B8" w:rsidRDefault="000572B8" w:rsidP="000C0A08">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0007CF">
      <w:pPr>
        <w:pStyle w:val="af1"/>
        <w:numPr>
          <w:ilvl w:val="0"/>
          <w:numId w:val="21"/>
        </w:numPr>
        <w:tabs>
          <w:tab w:val="left" w:pos="1134"/>
        </w:tabs>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0007CF">
      <w:pPr>
        <w:pStyle w:val="af1"/>
        <w:numPr>
          <w:ilvl w:val="0"/>
          <w:numId w:val="21"/>
        </w:numPr>
        <w:tabs>
          <w:tab w:val="left" w:pos="1134"/>
        </w:tabs>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0007CF">
      <w:pPr>
        <w:pStyle w:val="af1"/>
        <w:numPr>
          <w:ilvl w:val="0"/>
          <w:numId w:val="21"/>
        </w:numPr>
        <w:tabs>
          <w:tab w:val="left" w:pos="1134"/>
        </w:tabs>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w:t>
      </w:r>
      <w:r w:rsidRPr="0065787C">
        <w:rPr>
          <w:lang w:bidi="ru-RU"/>
        </w:rPr>
        <w:lastRenderedPageBreak/>
        <w:t>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0007CF">
      <w:pPr>
        <w:pStyle w:val="af1"/>
        <w:numPr>
          <w:ilvl w:val="0"/>
          <w:numId w:val="21"/>
        </w:numPr>
        <w:tabs>
          <w:tab w:val="left" w:pos="1134"/>
        </w:tabs>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2E0A5807" w:rsidR="0065787C" w:rsidRDefault="0065787C" w:rsidP="000007CF">
      <w:pPr>
        <w:pStyle w:val="af1"/>
        <w:numPr>
          <w:ilvl w:val="0"/>
          <w:numId w:val="21"/>
        </w:numPr>
        <w:tabs>
          <w:tab w:val="left" w:pos="1134"/>
        </w:tabs>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быть модифицированы предполагаемыми специалистами по обслуживанию</w:t>
      </w:r>
      <w:r>
        <w:rPr>
          <w:lang w:bidi="ru-RU"/>
        </w:rPr>
        <w:t xml:space="preserve">. </w:t>
      </w:r>
    </w:p>
    <w:p w14:paraId="5DDFDCE2" w14:textId="4DA15E14" w:rsidR="0044745A" w:rsidRPr="000572B8" w:rsidRDefault="0044745A" w:rsidP="000C0A08">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0CFB4712" w:rsidR="00DF3E26" w:rsidRDefault="00DF3E26" w:rsidP="00DF3E26">
      <w:pPr>
        <w:pStyle w:val="2"/>
      </w:pPr>
      <w:bookmarkStart w:id="33" w:name="_Toc35123382"/>
      <w:r>
        <w:t xml:space="preserve">Моделирование </w:t>
      </w:r>
      <w:r w:rsidR="002C4705">
        <w:t>работы сервиса</w:t>
      </w:r>
      <w:bookmarkEnd w:id="33"/>
    </w:p>
    <w:p w14:paraId="094B081C" w14:textId="21C7AE18" w:rsidR="00540A1E" w:rsidRDefault="0044745A" w:rsidP="000C0A08">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0C0A08">
      <w:pPr>
        <w:pStyle w:val="a1"/>
      </w:pPr>
      <w:r>
        <w:t xml:space="preserve">Так как взаимодействовать исключительно через </w:t>
      </w:r>
      <w:r w:rsidR="00EC47B4">
        <w:rPr>
          <w:lang w:val="en-US"/>
        </w:rPr>
        <w:t>API</w:t>
      </w:r>
      <w:r w:rsidR="00EC47B4" w:rsidRPr="00EC47B4">
        <w:t xml:space="preserve"> </w:t>
      </w:r>
      <w:r w:rsidR="00EC47B4">
        <w:t xml:space="preserve">может быть неудобным для специалистов не технического профиля и даже прикладным </w:t>
      </w:r>
      <w:r w:rsidR="00EC47B4">
        <w:lastRenderedPageBreak/>
        <w:t>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0C0A08">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0C0A08">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0AD0B280" w:rsidR="00170AD0" w:rsidRPr="00170AD0" w:rsidRDefault="00170AD0" w:rsidP="000C0A08">
      <w:pPr>
        <w:pStyle w:val="a1"/>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t xml:space="preserve">Рис.  </w:t>
      </w:r>
      <w:r>
        <w:rPr>
          <w:noProof/>
        </w:rPr>
        <w:t>3.2</w:t>
      </w:r>
      <w:r>
        <w:t>.</w:t>
      </w:r>
      <w:r>
        <w:rPr>
          <w:noProof/>
        </w:rPr>
        <w:t>1</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4E50E676">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20">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6DB221" w14:textId="0963C284" w:rsidR="0065787C" w:rsidRDefault="00C20BE0" w:rsidP="00C20BE0">
      <w:pPr>
        <w:pStyle w:val="a5"/>
      </w:pPr>
      <w:bookmarkStart w:id="34" w:name="_Ref35252914"/>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34"/>
      <w:r w:rsidRPr="00C20BE0">
        <w:t xml:space="preserve"> </w:t>
      </w:r>
      <w:r>
        <w:t>Контекстная диаграмма работы веб-сервиса</w:t>
      </w:r>
    </w:p>
    <w:p w14:paraId="05BE1D0F" w14:textId="65CE8DE3" w:rsidR="00170AD0" w:rsidRDefault="00170AD0" w:rsidP="000C0A08">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w:t>
      </w:r>
      <w:r>
        <w:rPr>
          <w:lang w:bidi="ru-RU"/>
        </w:rPr>
        <w:lastRenderedPageBreak/>
        <w:t>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7C3DC68C" w:rsidR="00170AD0" w:rsidRPr="00170AD0" w:rsidRDefault="00170AD0" w:rsidP="000C0A08">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004AC3">
        <w:t xml:space="preserve">Рис.  </w:t>
      </w:r>
      <w:r w:rsidR="00004AC3">
        <w:rPr>
          <w:noProof/>
        </w:rPr>
        <w:t>3.2</w:t>
      </w:r>
      <w:r w:rsidR="00004AC3">
        <w:t>.</w:t>
      </w:r>
      <w:r w:rsidR="00004AC3">
        <w:rPr>
          <w:noProof/>
        </w:rPr>
        <w:t>2</w:t>
      </w:r>
      <w:r w:rsidR="00004AC3">
        <w:rPr>
          <w:lang w:bidi="ru-RU"/>
        </w:rPr>
        <w:fldChar w:fldCharType="end"/>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4EBB05D0" w:rsidR="00FC46E6" w:rsidRDefault="00C20BE0" w:rsidP="00C20BE0">
      <w:pPr>
        <w:pStyle w:val="a5"/>
      </w:pPr>
      <w:bookmarkStart w:id="35" w:name="_Ref35253186"/>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35"/>
      <w:r>
        <w:t xml:space="preserve"> Декомпозиция контекстной диаграммы</w:t>
      </w:r>
    </w:p>
    <w:p w14:paraId="7B98F3E7" w14:textId="3EDD78A8" w:rsidR="00004AC3" w:rsidRDefault="00004AC3" w:rsidP="000C0A08">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40CB4F56" w:rsidR="00004AC3" w:rsidRPr="0006528D" w:rsidRDefault="00004AC3" w:rsidP="000C0A08">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t xml:space="preserve">Рис.  </w:t>
      </w:r>
      <w:r>
        <w:rPr>
          <w:noProof/>
        </w:rPr>
        <w:t>3.2</w:t>
      </w:r>
      <w:r>
        <w:t>.</w:t>
      </w:r>
      <w:r>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w:t>
      </w:r>
      <w:r w:rsidR="0006528D">
        <w:rPr>
          <w:lang w:bidi="ru-RU"/>
        </w:rPr>
        <w:lastRenderedPageBreak/>
        <w:t>его сначала необходимо считать с сокета установленного подключения, после чего это множество байт парсится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114567B6" w:rsidR="00FC46E6" w:rsidRDefault="00C20BE0" w:rsidP="00C20BE0">
      <w:pPr>
        <w:pStyle w:val="a5"/>
      </w:pPr>
      <w:bookmarkStart w:id="36" w:name="_Ref35253709"/>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36"/>
      <w:r>
        <w:t xml:space="preserve"> </w:t>
      </w:r>
      <w:r>
        <w:rPr>
          <w:lang w:val="en-US"/>
        </w:rPr>
        <w:t>DFD</w:t>
      </w:r>
      <w:r w:rsidRPr="00C20BE0">
        <w:t xml:space="preserve"> </w:t>
      </w:r>
      <w:r>
        <w:t>декомпозиция предварительного обработки запроса</w:t>
      </w:r>
    </w:p>
    <w:p w14:paraId="3C5A7E49" w14:textId="23E24BC9" w:rsidR="0006528D" w:rsidRPr="00F23C7B" w:rsidRDefault="0006528D" w:rsidP="000C0A08">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t xml:space="preserve">Рис.  </w:t>
      </w:r>
      <w:r>
        <w:rPr>
          <w:noProof/>
        </w:rPr>
        <w:t>3.2</w:t>
      </w:r>
      <w:r>
        <w:t>.</w:t>
      </w:r>
      <w:r>
        <w:rPr>
          <w:noProof/>
        </w:rPr>
        <w:t>4</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41C953E8" w:rsidR="00FC46E6" w:rsidRDefault="00C20BE0" w:rsidP="00C20BE0">
      <w:pPr>
        <w:pStyle w:val="a5"/>
      </w:pPr>
      <w:bookmarkStart w:id="37" w:name="_Ref35254113"/>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37"/>
      <w:r>
        <w:t xml:space="preserve"> </w:t>
      </w:r>
      <w:r>
        <w:rPr>
          <w:lang w:val="en-US"/>
        </w:rPr>
        <w:t>DFD</w:t>
      </w:r>
      <w:r w:rsidRPr="00C20BE0">
        <w:t xml:space="preserve"> </w:t>
      </w:r>
      <w:r>
        <w:t>декомпозиция процесса получения шаблона</w:t>
      </w:r>
    </w:p>
    <w:p w14:paraId="52FB6553" w14:textId="6644B4C7" w:rsidR="00F23C7B" w:rsidRPr="00F23C7B" w:rsidRDefault="00F23C7B" w:rsidP="000C0A08">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t xml:space="preserve">Рис.  </w:t>
      </w:r>
      <w:r>
        <w:rPr>
          <w:noProof/>
        </w:rPr>
        <w:t>3.2</w:t>
      </w:r>
      <w:r>
        <w:t>.</w:t>
      </w:r>
      <w:r>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6</w:t>
      </w:r>
      <w:r w:rsidR="001E3A8B">
        <w:rPr>
          <w:lang w:bidi="ru-RU"/>
        </w:rPr>
        <w:fldChar w:fldCharType="end"/>
      </w:r>
      <w:r w:rsidR="001E3A8B">
        <w:rPr>
          <w:lang w:bidi="ru-RU"/>
        </w:rPr>
        <w:t xml:space="preserve">. После получения абстрактного синтаксического дерева, необходимо сделать валидацию данных в соответствии с настройками шаблонизатора. Последним шагом </w:t>
      </w:r>
      <w:r w:rsidR="001E3A8B">
        <w:rPr>
          <w:lang w:bidi="ru-RU"/>
        </w:rPr>
        <w:lastRenderedPageBreak/>
        <w:t>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E3A8B">
        <w:t xml:space="preserve">Рис.  </w:t>
      </w:r>
      <w:r w:rsidR="001E3A8B">
        <w:rPr>
          <w:noProof/>
        </w:rPr>
        <w:t>3.2</w:t>
      </w:r>
      <w:r w:rsidR="001E3A8B">
        <w:t>.</w:t>
      </w:r>
      <w:r w:rsidR="001E3A8B">
        <w:rPr>
          <w:noProof/>
        </w:rPr>
        <w:t>7</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6E87B719">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DB65BBA" w14:textId="05C82D18" w:rsidR="00FC46E6" w:rsidRPr="00C20BE0" w:rsidRDefault="00C20BE0" w:rsidP="00C20BE0">
      <w:pPr>
        <w:pStyle w:val="a5"/>
      </w:pPr>
      <w:bookmarkStart w:id="38" w:name="_Ref35254633"/>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38"/>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1E3A8B">
      <w:pPr>
        <w:keepNext/>
        <w:jc w:val="center"/>
      </w:pPr>
      <w:r>
        <w:rPr>
          <w:noProof/>
          <w:lang w:val="en-US" w:eastAsia="en-US"/>
        </w:rPr>
        <w:drawing>
          <wp:inline distT="0" distB="0" distL="0" distR="0" wp14:anchorId="109EB2BC" wp14:editId="4AA76EF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5">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926C92B" w14:textId="3A6E4589" w:rsidR="00FC46E6" w:rsidRPr="00C20BE0" w:rsidRDefault="00C20BE0" w:rsidP="00C20BE0">
      <w:pPr>
        <w:pStyle w:val="a5"/>
      </w:pPr>
      <w:bookmarkStart w:id="39" w:name="_Ref35255242"/>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6</w:t>
      </w:r>
      <w:r w:rsidR="00B62552">
        <w:fldChar w:fldCharType="end"/>
      </w:r>
      <w:bookmarkEnd w:id="39"/>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lastRenderedPageBreak/>
        <w:drawing>
          <wp:inline distT="0" distB="0" distL="0" distR="0" wp14:anchorId="389C6948" wp14:editId="699752DF">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6">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685AA4F6" w14:textId="1A95D3CC" w:rsidR="00FC46E6" w:rsidRDefault="00C20BE0" w:rsidP="00C20BE0">
      <w:pPr>
        <w:pStyle w:val="a5"/>
      </w:pPr>
      <w:bookmarkStart w:id="40" w:name="_Ref35255465"/>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7</w:t>
      </w:r>
      <w:r w:rsidR="00B62552">
        <w:fldChar w:fldCharType="end"/>
      </w:r>
      <w:bookmarkEnd w:id="40"/>
      <w:r>
        <w:t xml:space="preserve"> </w:t>
      </w:r>
      <w:r>
        <w:rPr>
          <w:lang w:val="en-US"/>
        </w:rPr>
        <w:t>DFD</w:t>
      </w:r>
      <w:r w:rsidRPr="00C20BE0">
        <w:t xml:space="preserve"> </w:t>
      </w:r>
      <w:r>
        <w:t>декомпозиция процесса построения документа</w:t>
      </w:r>
    </w:p>
    <w:p w14:paraId="665DBA3E" w14:textId="74B8DB43" w:rsidR="00886F1C" w:rsidRPr="00886F1C" w:rsidRDefault="00886F1C" w:rsidP="000C0A08">
      <w:pPr>
        <w:pStyle w:val="a1"/>
        <w:rPr>
          <w:lang w:bidi="ru-RU"/>
        </w:rPr>
      </w:pPr>
      <w:r>
        <w:rPr>
          <w:lang w:bidi="ru-RU"/>
        </w:rPr>
        <w:fldChar w:fldCharType="begin"/>
      </w:r>
      <w:r>
        <w:rPr>
          <w:lang w:bidi="ru-RU"/>
        </w:rPr>
        <w:instrText xml:space="preserve"> REF _Ref35255877 \h </w:instrText>
      </w:r>
      <w:r>
        <w:rPr>
          <w:lang w:bidi="ru-RU"/>
        </w:rPr>
      </w:r>
      <w:r>
        <w:rPr>
          <w:lang w:bidi="ru-RU"/>
        </w:rPr>
        <w:fldChar w:fldCharType="separate"/>
      </w:r>
      <w:r>
        <w:t xml:space="preserve">Рис.  </w:t>
      </w:r>
      <w:r>
        <w:rPr>
          <w:noProof/>
        </w:rPr>
        <w:t>3.2</w:t>
      </w:r>
      <w:r>
        <w:t>.</w:t>
      </w:r>
      <w:r>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lastRenderedPageBreak/>
        <w:drawing>
          <wp:inline distT="0" distB="0" distL="0" distR="0" wp14:anchorId="078BC18F" wp14:editId="2A99B40A">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0E74AFFB" w14:textId="40AB7B0B" w:rsidR="00FC46E6" w:rsidRDefault="00C20BE0" w:rsidP="00C20BE0">
      <w:pPr>
        <w:pStyle w:val="a5"/>
      </w:pPr>
      <w:bookmarkStart w:id="41" w:name="_Ref35255877"/>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8</w:t>
      </w:r>
      <w:r w:rsidR="00B62552">
        <w:fldChar w:fldCharType="end"/>
      </w:r>
      <w:bookmarkEnd w:id="41"/>
      <w:r>
        <w:t xml:space="preserve"> </w:t>
      </w:r>
      <w:r>
        <w:rPr>
          <w:lang w:val="en-US"/>
        </w:rPr>
        <w:t>DFD</w:t>
      </w:r>
      <w:r w:rsidRPr="00C20BE0">
        <w:t xml:space="preserve"> </w:t>
      </w:r>
      <w:r>
        <w:t>декомпозиция процесса создания или обновления шаблона</w:t>
      </w:r>
    </w:p>
    <w:p w14:paraId="114AE4BA" w14:textId="38993A4D" w:rsidR="006B783E" w:rsidRPr="006B783E" w:rsidRDefault="006B783E" w:rsidP="000C0A08">
      <w:pPr>
        <w:pStyle w:val="a1"/>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t xml:space="preserve">Рис.  </w:t>
      </w:r>
      <w:r>
        <w:rPr>
          <w:noProof/>
        </w:rPr>
        <w:t>3.2</w:t>
      </w:r>
      <w:r>
        <w:t>.</w:t>
      </w:r>
      <w:r>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8">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3500D756" w:rsidR="00FC46E6" w:rsidRPr="00C20BE0" w:rsidRDefault="00C20BE0" w:rsidP="00C20BE0">
      <w:pPr>
        <w:pStyle w:val="a5"/>
      </w:pPr>
      <w:bookmarkStart w:id="42" w:name="_Ref35256395"/>
      <w:r>
        <w:t xml:space="preserve">Рис.  </w:t>
      </w:r>
      <w:r w:rsidR="00B62552">
        <w:fldChar w:fldCharType="begin"/>
      </w:r>
      <w:r w:rsidR="00B62552">
        <w:instrText xml:space="preserve"> STYLEREF 2 \s </w:instrText>
      </w:r>
      <w:r w:rsidR="00B62552">
        <w:fldChar w:fldCharType="separate"/>
      </w:r>
      <w:r w:rsidR="00B62552">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9</w:t>
      </w:r>
      <w:r w:rsidR="00B62552">
        <w:fldChar w:fldCharType="end"/>
      </w:r>
      <w:bookmarkEnd w:id="42"/>
      <w:r>
        <w:t xml:space="preserve"> </w:t>
      </w:r>
      <w:r>
        <w:rPr>
          <w:lang w:val="en-US"/>
        </w:rPr>
        <w:t>DFD</w:t>
      </w:r>
      <w:r w:rsidRPr="00C20BE0">
        <w:t xml:space="preserve"> </w:t>
      </w:r>
      <w:r>
        <w:t>декомпозиция проверки веб-шаблона</w:t>
      </w:r>
    </w:p>
    <w:p w14:paraId="5D4DADD4" w14:textId="571C3DDF" w:rsidR="00DF3E26" w:rsidRDefault="00DF3E26" w:rsidP="00DF3E26">
      <w:pPr>
        <w:pStyle w:val="2"/>
      </w:pPr>
      <w:bookmarkStart w:id="43" w:name="_Toc35123383"/>
      <w:r>
        <w:lastRenderedPageBreak/>
        <w:t>Выбор инструментов</w:t>
      </w:r>
      <w:bookmarkEnd w:id="43"/>
    </w:p>
    <w:p w14:paraId="717E8886" w14:textId="2CBAAF77" w:rsidR="006B783E" w:rsidRDefault="00DA0115" w:rsidP="000C0A08">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0C0A08">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50F03AF7"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t>запросов;</w:t>
      </w:r>
    </w:p>
    <w:p w14:paraId="695A72D5" w14:textId="77777777" w:rsidR="009D7443" w:rsidRDefault="009D7443" w:rsidP="000007CF">
      <w:pPr>
        <w:pStyle w:val="af1"/>
        <w:numPr>
          <w:ilvl w:val="0"/>
          <w:numId w:val="22"/>
        </w:numPr>
        <w:tabs>
          <w:tab w:val="left" w:pos="1134"/>
        </w:tabs>
        <w:ind w:left="0" w:firstLine="709"/>
      </w:pPr>
      <w:r>
        <w:t>библиотека, предоставляющая многопоточную и асинхронную среду выполнения для разрабатываемого приложения;</w:t>
      </w:r>
    </w:p>
    <w:p w14:paraId="2B1308BF" w14:textId="12C4F027" w:rsidR="009D7443" w:rsidRDefault="009D7443" w:rsidP="000007CF">
      <w:pPr>
        <w:pStyle w:val="af1"/>
        <w:numPr>
          <w:ilvl w:val="0"/>
          <w:numId w:val="22"/>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t>;</w:t>
      </w:r>
    </w:p>
    <w:p w14:paraId="283DC576" w14:textId="106F5A28" w:rsidR="009D7443" w:rsidRDefault="009D7443" w:rsidP="000007CF">
      <w:pPr>
        <w:pStyle w:val="af1"/>
        <w:numPr>
          <w:ilvl w:val="0"/>
          <w:numId w:val="22"/>
        </w:numPr>
        <w:tabs>
          <w:tab w:val="left" w:pos="1134"/>
        </w:tabs>
        <w:ind w:left="0" w:firstLine="709"/>
      </w:pPr>
      <w:r>
        <w:t>библиотека шаблонизации.</w:t>
      </w:r>
    </w:p>
    <w:p w14:paraId="1AE26715" w14:textId="3772C7AD" w:rsidR="009D7443" w:rsidRDefault="009D7443" w:rsidP="000C0A08">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0C0A08">
      <w:pPr>
        <w:pStyle w:val="a1"/>
      </w:pPr>
      <w:r>
        <w:lastRenderedPageBreak/>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0C0A08">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0C0A08">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4C8E7A8A" w:rsidR="00904458" w:rsidRDefault="00904458" w:rsidP="000007CF">
      <w:pPr>
        <w:pStyle w:val="af1"/>
        <w:numPr>
          <w:ilvl w:val="0"/>
          <w:numId w:val="23"/>
        </w:numPr>
        <w:tabs>
          <w:tab w:val="left" w:pos="1134"/>
        </w:tabs>
        <w:ind w:left="0" w:firstLine="709"/>
      </w:pPr>
      <w:r>
        <w:t>время компиляции программы, которое и без того достаточно большое, становится ещё больше в зависимости от количества шаблонов;</w:t>
      </w:r>
    </w:p>
    <w:p w14:paraId="5C12C6A1" w14:textId="35B2D318" w:rsidR="00904458" w:rsidRDefault="00904458" w:rsidP="000007CF">
      <w:pPr>
        <w:pStyle w:val="af1"/>
        <w:numPr>
          <w:ilvl w:val="0"/>
          <w:numId w:val="23"/>
        </w:numPr>
        <w:tabs>
          <w:tab w:val="left" w:pos="1134"/>
        </w:tabs>
        <w:ind w:left="0" w:firstLine="709"/>
      </w:pPr>
      <w:r>
        <w:t>отсутствует возможность динамического добавления или обновления шаблонов.</w:t>
      </w:r>
    </w:p>
    <w:p w14:paraId="28590B19" w14:textId="6A7244D0" w:rsidR="00904458" w:rsidRDefault="00E747AE" w:rsidP="000C0A08">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0C0A08">
      <w:pPr>
        <w:pStyle w:val="a1"/>
      </w:pPr>
      <w:r>
        <w:lastRenderedPageBreak/>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16DC1F"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p>
    <w:p w14:paraId="1BF07686" w14:textId="2F04B7E6" w:rsidR="00904458" w:rsidRDefault="00E747AE" w:rsidP="000007CF">
      <w:pPr>
        <w:pStyle w:val="af1"/>
        <w:numPr>
          <w:ilvl w:val="0"/>
          <w:numId w:val="24"/>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0C0A08">
      <w:pPr>
        <w:pStyle w:val="a1"/>
      </w:pPr>
      <w:r>
        <w:t>В следующем разделе будет описан процесс разработки веб-сервиса, с использование вышеописанных технологий.</w:t>
      </w:r>
    </w:p>
    <w:p w14:paraId="08127409" w14:textId="3B889487" w:rsidR="002C4705" w:rsidRDefault="002C4705" w:rsidP="002C4705">
      <w:pPr>
        <w:pStyle w:val="2"/>
      </w:pPr>
      <w:bookmarkStart w:id="44" w:name="_Toc35123384"/>
      <w:r>
        <w:t>Разработка сервиса</w:t>
      </w:r>
      <w:bookmarkEnd w:id="44"/>
    </w:p>
    <w:p w14:paraId="5F2D95B0" w14:textId="3820AE25" w:rsidR="002043FB" w:rsidRDefault="002043FB" w:rsidP="000C0A08">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459E95B0" w:rsidR="002043FB" w:rsidRDefault="002043FB" w:rsidP="000007CF">
      <w:pPr>
        <w:pStyle w:val="af1"/>
        <w:numPr>
          <w:ilvl w:val="0"/>
          <w:numId w:val="25"/>
        </w:numPr>
        <w:tabs>
          <w:tab w:val="left" w:pos="1134"/>
        </w:tabs>
        <w:ind w:left="0" w:firstLine="709"/>
      </w:pPr>
      <w:r>
        <w:t>разработка серверной части (бэкенда);</w:t>
      </w:r>
    </w:p>
    <w:p w14:paraId="6FE1615E" w14:textId="365815A0" w:rsidR="002043FB" w:rsidRDefault="002043FB" w:rsidP="000007CF">
      <w:pPr>
        <w:pStyle w:val="af1"/>
        <w:numPr>
          <w:ilvl w:val="0"/>
          <w:numId w:val="25"/>
        </w:numPr>
        <w:tabs>
          <w:tab w:val="left" w:pos="1134"/>
        </w:tabs>
        <w:ind w:left="0" w:firstLine="709"/>
      </w:pPr>
      <w:r>
        <w:t>разработка графического интерфейса пользователя (фронтенда).</w:t>
      </w:r>
    </w:p>
    <w:p w14:paraId="742D1B90" w14:textId="78A68B75" w:rsidR="002043FB" w:rsidRDefault="002043FB" w:rsidP="000C0A08">
      <w:pPr>
        <w:pStyle w:val="a1"/>
      </w:pPr>
      <w:r>
        <w:t>Работу над созданием серверной части можно подразбить на отдельные подзадачи:</w:t>
      </w:r>
    </w:p>
    <w:p w14:paraId="2840FD11" w14:textId="78602330" w:rsidR="002043FB" w:rsidRDefault="002043FB" w:rsidP="000007CF">
      <w:pPr>
        <w:pStyle w:val="af1"/>
        <w:numPr>
          <w:ilvl w:val="0"/>
          <w:numId w:val="26"/>
        </w:numPr>
        <w:tabs>
          <w:tab w:val="left" w:pos="1134"/>
        </w:tabs>
        <w:ind w:left="0" w:firstLine="709"/>
      </w:pPr>
      <w:r>
        <w:t>подзадача по созданию модуля шаблонизации, будет являться ядром сервиса;</w:t>
      </w:r>
    </w:p>
    <w:p w14:paraId="325213A2" w14:textId="2E1CE0FC" w:rsidR="002043FB" w:rsidRPr="002043FB" w:rsidRDefault="002043FB" w:rsidP="000007CF">
      <w:pPr>
        <w:pStyle w:val="af1"/>
        <w:numPr>
          <w:ilvl w:val="0"/>
          <w:numId w:val="26"/>
        </w:numPr>
        <w:tabs>
          <w:tab w:val="left" w:pos="1134"/>
        </w:tabs>
        <w:ind w:left="0" w:firstLine="709"/>
      </w:pPr>
      <w:r>
        <w:t xml:space="preserve">подзадача по созданию общего интерфейса обработки ошибок, с учетом спецификации </w:t>
      </w:r>
      <w:r>
        <w:rPr>
          <w:lang w:val="en-US"/>
        </w:rPr>
        <w:t>REST</w:t>
      </w:r>
      <w:r>
        <w:t>;</w:t>
      </w:r>
    </w:p>
    <w:p w14:paraId="14C671C9" w14:textId="6321D5C2" w:rsidR="002043FB" w:rsidRDefault="002043FB" w:rsidP="000007CF">
      <w:pPr>
        <w:pStyle w:val="af1"/>
        <w:numPr>
          <w:ilvl w:val="0"/>
          <w:numId w:val="26"/>
        </w:numPr>
        <w:tabs>
          <w:tab w:val="left" w:pos="1134"/>
        </w:tabs>
        <w:ind w:left="0" w:firstLine="709"/>
      </w:pPr>
      <w:r>
        <w:t>подзадача по созданию модуля работы с файловой системой, а именно реализация базовых возможностей веб-сервера;</w:t>
      </w:r>
    </w:p>
    <w:p w14:paraId="24126080" w14:textId="460C86A2" w:rsidR="002043FB" w:rsidRDefault="002043FB" w:rsidP="000007CF">
      <w:pPr>
        <w:pStyle w:val="af1"/>
        <w:numPr>
          <w:ilvl w:val="0"/>
          <w:numId w:val="26"/>
        </w:numPr>
        <w:tabs>
          <w:tab w:val="left" w:pos="1134"/>
        </w:tabs>
        <w:ind w:left="0" w:firstLine="709"/>
      </w:pPr>
      <w:r>
        <w:t>подзадача по созданию асинхронной многопоточной среды для работы сервиса.</w:t>
      </w:r>
    </w:p>
    <w:p w14:paraId="6995C938" w14:textId="08985C4D" w:rsidR="002043FB" w:rsidRDefault="002043FB" w:rsidP="000C0A08">
      <w:pPr>
        <w:pStyle w:val="a1"/>
      </w:pPr>
      <w:r>
        <w:lastRenderedPageBreak/>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её отличие от мютексов состоит в том, что 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xml:space="preserve">,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0C0A08">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229DEA5F" w:rsidR="00E01639" w:rsidRDefault="00D26FAE" w:rsidP="000007CF">
      <w:pPr>
        <w:pStyle w:val="af1"/>
        <w:numPr>
          <w:ilvl w:val="0"/>
          <w:numId w:val="26"/>
        </w:numPr>
        <w:tabs>
          <w:tab w:val="left" w:pos="1134"/>
        </w:tabs>
        <w:ind w:left="0" w:firstLine="709"/>
      </w:pPr>
      <w:r>
        <w:lastRenderedPageBreak/>
        <w:t>ошибка чтения из файла или записи в файл;</w:t>
      </w:r>
    </w:p>
    <w:p w14:paraId="461F68E9" w14:textId="177F2670" w:rsidR="00D26FAE" w:rsidRDefault="00D26FAE" w:rsidP="000007CF">
      <w:pPr>
        <w:pStyle w:val="af1"/>
        <w:numPr>
          <w:ilvl w:val="0"/>
          <w:numId w:val="26"/>
        </w:numPr>
        <w:tabs>
          <w:tab w:val="left" w:pos="1134"/>
        </w:tabs>
        <w:ind w:left="0" w:firstLine="709"/>
      </w:pPr>
      <w:r>
        <w:t>ошибка получения запроса от клиента;</w:t>
      </w:r>
    </w:p>
    <w:p w14:paraId="437A5B16" w14:textId="1CF92F36" w:rsidR="00D26FAE" w:rsidRDefault="00D26FAE" w:rsidP="000007CF">
      <w:pPr>
        <w:pStyle w:val="af1"/>
        <w:numPr>
          <w:ilvl w:val="0"/>
          <w:numId w:val="26"/>
        </w:numPr>
        <w:tabs>
          <w:tab w:val="left" w:pos="1134"/>
        </w:tabs>
        <w:ind w:left="0" w:firstLine="709"/>
      </w:pPr>
      <w:r>
        <w:t>ошибка валидации данных для шаблонизации;</w:t>
      </w:r>
    </w:p>
    <w:p w14:paraId="32B0F11F" w14:textId="149F1AED" w:rsidR="00D26FAE" w:rsidRDefault="00D26FAE" w:rsidP="000007CF">
      <w:pPr>
        <w:pStyle w:val="af1"/>
        <w:numPr>
          <w:ilvl w:val="0"/>
          <w:numId w:val="26"/>
        </w:numPr>
        <w:tabs>
          <w:tab w:val="left" w:pos="1134"/>
        </w:tabs>
        <w:ind w:left="0" w:firstLine="709"/>
      </w:pPr>
      <w:r>
        <w:t>ошибка проверки шаблона на корректность.</w:t>
      </w:r>
    </w:p>
    <w:p w14:paraId="36D8A8E6" w14:textId="790CD3CC" w:rsidR="00D26FAE" w:rsidRDefault="00D26FAE" w:rsidP="000C0A08">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 xml:space="preserve">сделано это всё опять-таки для повышения производительности.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0C0A08">
      <w:pPr>
        <w:pStyle w:val="a1"/>
      </w:pPr>
      <w:r>
        <w:t>Возможность работать с файловой системой необходима для:</w:t>
      </w:r>
    </w:p>
    <w:p w14:paraId="7C263689" w14:textId="1A88FE3E" w:rsidR="000C0A08" w:rsidRDefault="000C0A08" w:rsidP="000007CF">
      <w:pPr>
        <w:pStyle w:val="af1"/>
        <w:numPr>
          <w:ilvl w:val="0"/>
          <w:numId w:val="27"/>
        </w:numPr>
        <w:tabs>
          <w:tab w:val="left" w:pos="1134"/>
        </w:tabs>
        <w:ind w:left="0" w:firstLine="709"/>
      </w:pPr>
      <w:r>
        <w:t>возможность считывать и записывать файлы шаблонов;</w:t>
      </w:r>
    </w:p>
    <w:p w14:paraId="148E5DED" w14:textId="6940D9FA" w:rsidR="000C0A08" w:rsidRDefault="000C0A08" w:rsidP="000007CF">
      <w:pPr>
        <w:pStyle w:val="af1"/>
        <w:numPr>
          <w:ilvl w:val="0"/>
          <w:numId w:val="27"/>
        </w:numPr>
        <w:tabs>
          <w:tab w:val="left" w:pos="1134"/>
        </w:tabs>
        <w:ind w:left="0" w:firstLine="709"/>
      </w:pPr>
      <w:r>
        <w:t>возможность обслуживать запросы на получение статических файлов пользовательского интерфейса.</w:t>
      </w:r>
    </w:p>
    <w:p w14:paraId="77F74C65" w14:textId="0DFDAEF6" w:rsidR="000C0A08" w:rsidRDefault="00B77DD7" w:rsidP="000C0A08">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w:t>
      </w:r>
      <w:r>
        <w:lastRenderedPageBreak/>
        <w:t xml:space="preserve">статичные файлы, например, это могут быть </w:t>
      </w:r>
      <w:r>
        <w:rPr>
          <w:lang w:val="en-US"/>
        </w:rPr>
        <w:t>HTML</w:t>
      </w:r>
      <w:r w:rsidRPr="00B77DD7">
        <w:t xml:space="preserve"> </w:t>
      </w:r>
      <w:r>
        <w:t xml:space="preserve">страницы, файл таблицы 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36084104" w:rsidR="00BE6C7D" w:rsidRDefault="00BE6C7D" w:rsidP="000C0A08">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использование </w:t>
      </w:r>
      <w:r w:rsidR="0014663F">
        <w:t xml:space="preserve">ресурсов. </w:t>
      </w:r>
      <w:r w:rsidR="003D2681">
        <w:t xml:space="preserve">Основной механизм работы </w:t>
      </w:r>
      <w:r w:rsidR="003D2681">
        <w:rPr>
          <w:lang w:val="en-US"/>
        </w:rPr>
        <w:t xml:space="preserve">Future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0007CF">
      <w:pPr>
        <w:pStyle w:val="af1"/>
        <w:numPr>
          <w:ilvl w:val="0"/>
          <w:numId w:val="2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w:t>
      </w:r>
      <w:r w:rsidR="000B096A">
        <w:lastRenderedPageBreak/>
        <w:t xml:space="preserve">возьмётся за исполнение другого вычисления, которое может быть 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377F82">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0B096A">
      <w:pPr>
        <w:pStyle w:val="a1"/>
      </w:pPr>
      <w: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0007CF">
      <w:pPr>
        <w:pStyle w:val="af1"/>
        <w:numPr>
          <w:ilvl w:val="0"/>
          <w:numId w:val="2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4A1CD1">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w:t>
      </w:r>
      <w:r w:rsidR="004A1CD1">
        <w:lastRenderedPageBreak/>
        <w:t>приложения</w:t>
      </w:r>
      <w:r>
        <w:t xml:space="preserve"> грузятся с сервера с самого начала, и дальнейшее 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2110F102" w:rsidR="00E87646" w:rsidRPr="00E87646" w:rsidRDefault="00FF327F" w:rsidP="00BD72EB">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BD72EB">
        <w:t xml:space="preserve">Рис.  </w:t>
      </w:r>
      <w:r w:rsidR="00BD72EB">
        <w:rPr>
          <w:noProof/>
        </w:rPr>
        <w:t>3.4</w:t>
      </w:r>
      <w:r w:rsidR="00BD72EB">
        <w:t>.</w:t>
      </w:r>
      <w:r w:rsidR="00BD72EB">
        <w:rPr>
          <w:noProof/>
        </w:rPr>
        <w:t>1</w:t>
      </w:r>
      <w:r w:rsidR="00BD72EB">
        <w:fldChar w:fldCharType="end"/>
      </w:r>
      <w:r w:rsidR="00BD72EB">
        <w:t>. На этой странице имеется панель навигации, 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32538E8B" w:rsidR="004A1CD1" w:rsidRDefault="00FF327F" w:rsidP="00FF327F">
      <w:pPr>
        <w:pStyle w:val="a5"/>
      </w:pPr>
      <w:bookmarkStart w:id="45" w:name="_Ref35449323"/>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45"/>
      <w:r w:rsidRPr="00FF327F">
        <w:t xml:space="preserve"> </w:t>
      </w:r>
      <w:r>
        <w:t xml:space="preserve">Страница по умолчанию, куда попадает </w:t>
      </w:r>
      <w:r w:rsidR="00526F79">
        <w:t>пользователь</w:t>
      </w:r>
    </w:p>
    <w:p w14:paraId="69794C59" w14:textId="3FB8C57B" w:rsidR="00526F79" w:rsidRPr="00526F79" w:rsidRDefault="003442FB" w:rsidP="003653E5">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t xml:space="preserve">Рис.  </w:t>
      </w:r>
      <w:r>
        <w:rPr>
          <w:noProof/>
        </w:rPr>
        <w:t>3.4</w:t>
      </w:r>
      <w:r>
        <w:t>.</w:t>
      </w:r>
      <w:r>
        <w:rPr>
          <w:noProof/>
        </w:rPr>
        <w:t>2</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w:t>
      </w:r>
      <w:r>
        <w:rPr>
          <w:lang w:bidi="ru-RU"/>
        </w:rPr>
        <w:lastRenderedPageBreak/>
        <w:t xml:space="preserve">отображения, таких как дерево, код, или форма, также в нем реализована проверка введённого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3653E5">
        <w:rPr>
          <w:lang w:bidi="ru-RU"/>
        </w:rPr>
        <w:t>и выбора интересующего шаблона можно запустить генерацию веб-документа.</w:t>
      </w:r>
    </w:p>
    <w:p w14:paraId="657491DC" w14:textId="77777777" w:rsidR="00FF327F" w:rsidRDefault="004A1CD1" w:rsidP="00FF327F">
      <w:pPr>
        <w:keepNext/>
      </w:pPr>
      <w:r>
        <w:rPr>
          <w:noProof/>
          <w:lang w:val="en-US" w:eastAsia="en-US"/>
        </w:rPr>
        <w:drawing>
          <wp:inline distT="0" distB="0" distL="0" distR="0" wp14:anchorId="0CDDF5DA" wp14:editId="15A88364">
            <wp:extent cx="5972175" cy="3136900"/>
            <wp:effectExtent l="19050" t="19050" r="28575" b="254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36900"/>
                    </a:xfrm>
                    <a:prstGeom prst="rect">
                      <a:avLst/>
                    </a:prstGeom>
                    <a:ln>
                      <a:solidFill>
                        <a:schemeClr val="tx1"/>
                      </a:solidFill>
                    </a:ln>
                  </pic:spPr>
                </pic:pic>
              </a:graphicData>
            </a:graphic>
          </wp:inline>
        </w:drawing>
      </w:r>
    </w:p>
    <w:p w14:paraId="0C33D315" w14:textId="3E294B59" w:rsidR="004A1CD1" w:rsidRDefault="00FF327F" w:rsidP="00FF327F">
      <w:pPr>
        <w:pStyle w:val="a5"/>
      </w:pPr>
      <w:bookmarkStart w:id="46" w:name="_Ref35519241"/>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46"/>
      <w:r>
        <w:t xml:space="preserve"> Интерфейс ввода данных для построения документа</w:t>
      </w:r>
    </w:p>
    <w:p w14:paraId="0FB595A1" w14:textId="19C25540" w:rsidR="003653E5" w:rsidRPr="003653E5" w:rsidRDefault="003653E5" w:rsidP="003653E5">
      <w:pPr>
        <w:pStyle w:val="a1"/>
        <w:rPr>
          <w:lang w:bidi="ru-RU"/>
        </w:rPr>
      </w:pPr>
      <w:r>
        <w:rPr>
          <w:lang w:bidi="ru-RU"/>
        </w:rPr>
        <w:t xml:space="preserve">На </w:t>
      </w:r>
      <w:r>
        <w:rPr>
          <w:lang w:bidi="ru-RU"/>
        </w:rPr>
        <w:fldChar w:fldCharType="begin"/>
      </w:r>
      <w:r>
        <w:rPr>
          <w:lang w:bidi="ru-RU"/>
        </w:rPr>
        <w:instrText xml:space="preserve"> REF _Ref35519941 \h </w:instrText>
      </w:r>
      <w:r>
        <w:rPr>
          <w:lang w:bidi="ru-RU"/>
        </w:rPr>
      </w:r>
      <w:r>
        <w:rPr>
          <w:lang w:bidi="ru-RU"/>
        </w:rPr>
        <w:fldChar w:fldCharType="separate"/>
      </w:r>
      <w:r>
        <w:t xml:space="preserve">Рис.  </w:t>
      </w:r>
      <w:r>
        <w:rPr>
          <w:noProof/>
        </w:rPr>
        <w:t>3.4</w:t>
      </w:r>
      <w:r>
        <w:t>.</w:t>
      </w:r>
      <w:r>
        <w:rPr>
          <w:noProof/>
        </w:rPr>
        <w:t>3</w:t>
      </w:r>
      <w:r>
        <w:rPr>
          <w:lang w:bidi="ru-RU"/>
        </w:rPr>
        <w:fldChar w:fldCharType="end"/>
      </w:r>
      <w:r>
        <w:rPr>
          <w:lang w:bidi="ru-RU"/>
        </w:rPr>
        <w:t xml:space="preserve"> продемонстрирован сгенерированный документ, который выводится поверх интерфейса ввода данных.</w:t>
      </w:r>
    </w:p>
    <w:p w14:paraId="07AE2CE8" w14:textId="77777777" w:rsidR="00FF327F" w:rsidRDefault="004A1CD1" w:rsidP="00FF327F">
      <w:pPr>
        <w:keepNext/>
      </w:pPr>
      <w:r>
        <w:rPr>
          <w:noProof/>
          <w:lang w:val="en-US" w:eastAsia="en-US"/>
        </w:rPr>
        <w:lastRenderedPageBreak/>
        <w:drawing>
          <wp:inline distT="0" distB="0" distL="0" distR="0" wp14:anchorId="2E5C2B70" wp14:editId="75558684">
            <wp:extent cx="5972175" cy="2939415"/>
            <wp:effectExtent l="19050" t="19050" r="28575" b="133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2939415"/>
                    </a:xfrm>
                    <a:prstGeom prst="rect">
                      <a:avLst/>
                    </a:prstGeom>
                    <a:ln>
                      <a:solidFill>
                        <a:schemeClr val="tx1"/>
                      </a:solidFill>
                    </a:ln>
                  </pic:spPr>
                </pic:pic>
              </a:graphicData>
            </a:graphic>
          </wp:inline>
        </w:drawing>
      </w:r>
    </w:p>
    <w:p w14:paraId="3F4CE23C" w14:textId="590B0F30" w:rsidR="004A1CD1" w:rsidRDefault="00FF327F" w:rsidP="00FF327F">
      <w:pPr>
        <w:pStyle w:val="a5"/>
      </w:pPr>
      <w:bookmarkStart w:id="47" w:name="_Ref35519941"/>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47"/>
      <w:r>
        <w:t xml:space="preserve"> Сгенерированный документ, поверх интерфейса ввода данных</w:t>
      </w:r>
    </w:p>
    <w:p w14:paraId="15B2B4CE" w14:textId="727385C0" w:rsidR="003653E5" w:rsidRPr="003653E5" w:rsidRDefault="003653E5" w:rsidP="003653E5">
      <w:pPr>
        <w:pStyle w:val="a1"/>
        <w:rPr>
          <w:lang w:bidi="ru-RU"/>
        </w:rPr>
      </w:pPr>
      <w:r>
        <w:rPr>
          <w:lang w:bidi="ru-RU"/>
        </w:rPr>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t xml:space="preserve">Рис.  </w:t>
      </w:r>
      <w:r>
        <w:rPr>
          <w:noProof/>
        </w:rPr>
        <w:t>3.4</w:t>
      </w:r>
      <w:r>
        <w:t>.</w:t>
      </w:r>
      <w:r>
        <w:rPr>
          <w:noProof/>
        </w:rPr>
        <w:t>4</w:t>
      </w:r>
      <w:r>
        <w:rPr>
          <w:lang w:bidi="ru-RU"/>
        </w:rPr>
        <w:fldChar w:fldCharType="end"/>
      </w:r>
      <w:r>
        <w:rPr>
          <w:lang w:bidi="ru-RU"/>
        </w:rPr>
        <w:t>).</w:t>
      </w:r>
    </w:p>
    <w:p w14:paraId="06A51BDA" w14:textId="77777777" w:rsidR="00FF327F" w:rsidRDefault="004A1CD1" w:rsidP="00FF327F">
      <w:pPr>
        <w:keepNext/>
      </w:pPr>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1A99754E" w:rsidR="004A1CD1" w:rsidRDefault="00FF327F" w:rsidP="00FF327F">
      <w:pPr>
        <w:pStyle w:val="a5"/>
      </w:pPr>
      <w:bookmarkStart w:id="48" w:name="_Ref35520198"/>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48"/>
      <w:r>
        <w:t xml:space="preserve"> Интерфейс со списком существующих шаблонов, и возможностью их редактирования</w:t>
      </w:r>
    </w:p>
    <w:p w14:paraId="2D31428A" w14:textId="508831BF" w:rsidR="003653E5" w:rsidRPr="003653E5" w:rsidRDefault="003653E5" w:rsidP="003653E5">
      <w:pPr>
        <w:pStyle w:val="a1"/>
        <w:rPr>
          <w:lang w:bidi="ru-RU"/>
        </w:rPr>
      </w:pPr>
      <w:r>
        <w:rPr>
          <w:lang w:bidi="ru-RU"/>
        </w:rPr>
        <w:lastRenderedPageBreak/>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t xml:space="preserve">Рис.  </w:t>
      </w:r>
      <w:r>
        <w:rPr>
          <w:noProof/>
        </w:rPr>
        <w:t>3.4</w:t>
      </w:r>
      <w:r>
        <w:t>.</w:t>
      </w:r>
      <w:r>
        <w:rPr>
          <w:noProof/>
        </w:rPr>
        <w:t>5</w:t>
      </w:r>
      <w:r>
        <w:rPr>
          <w:lang w:bidi="ru-RU"/>
        </w:rPr>
        <w:fldChar w:fldCharType="end"/>
      </w:r>
      <w:r>
        <w:rPr>
          <w:lang w:bidi="ru-RU"/>
        </w:rPr>
        <w:t xml:space="preserve">. Здесь доступен текстовый ввода шаблона, текстовый ввод тестовых данных, название шаблона, название файла шаблона и комментарий к шаблону. </w:t>
      </w:r>
      <w:r w:rsidR="00EC0074">
        <w:rPr>
          <w:lang w:bidi="ru-RU"/>
        </w:rPr>
        <w:t>Т</w:t>
      </w:r>
      <w:r>
        <w:rPr>
          <w:lang w:bidi="ru-RU"/>
        </w:rPr>
        <w:t>акже шаблон</w:t>
      </w:r>
      <w:r w:rsidR="00EC0074">
        <w:rPr>
          <w:lang w:bidi="ru-RU"/>
        </w:rPr>
        <w:t>, как тестовые данные можно выгрузить из файла.</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32E48678" w:rsidR="00EC0074" w:rsidRDefault="00FF327F" w:rsidP="00EC0074">
      <w:pPr>
        <w:pStyle w:val="a5"/>
      </w:pPr>
      <w:bookmarkStart w:id="49" w:name="_Ref35520264"/>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49"/>
      <w:r>
        <w:t xml:space="preserve"> Интерфейс создания нового шаблона</w:t>
      </w:r>
    </w:p>
    <w:p w14:paraId="5B5B9EDF" w14:textId="00915363" w:rsidR="00EC0074" w:rsidRPr="00B62552" w:rsidRDefault="00DC3C37" w:rsidP="00EC0074">
      <w:pPr>
        <w:pStyle w:val="a1"/>
        <w:rPr>
          <w:lang w:val="en-US"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t xml:space="preserve">Рис.  </w:t>
      </w:r>
      <w:r>
        <w:rPr>
          <w:noProof/>
        </w:rPr>
        <w:t>3.4</w:t>
      </w:r>
      <w:r>
        <w:t>.</w:t>
      </w:r>
      <w:r>
        <w:rPr>
          <w:noProof/>
        </w:rPr>
        <w:t>6</w:t>
      </w:r>
      <w:r>
        <w:rPr>
          <w:lang w:bidi="ru-RU"/>
        </w:rPr>
        <w:fldChar w:fldCharType="end"/>
      </w:r>
      <w:r>
        <w:rPr>
          <w:lang w:bidi="ru-RU"/>
        </w:rPr>
        <w:t>), где каждая пункт подробно расписан с примерами.</w:t>
      </w:r>
      <w:r w:rsidR="003000E8" w:rsidRPr="003000E8">
        <w:rPr>
          <w:lang w:bidi="ru-RU"/>
        </w:rPr>
        <w:t xml:space="preserve"> </w:t>
      </w:r>
      <w:r w:rsidR="003000E8">
        <w:rPr>
          <w:lang w:bidi="ru-RU"/>
        </w:rPr>
        <w:t xml:space="preserve">Похожая документация существует и для </w:t>
      </w:r>
      <w:r w:rsidR="003000E8">
        <w:rPr>
          <w:lang w:val="en-US" w:bidi="ru-RU"/>
        </w:rPr>
        <w:t>API</w:t>
      </w:r>
      <w:r w:rsidR="003000E8">
        <w:rPr>
          <w:lang w:bidi="ru-RU"/>
        </w:rPr>
        <w:t>, который предоставляет веб-сервис</w:t>
      </w:r>
      <w:r w:rsidR="00B62552">
        <w:rPr>
          <w:lang w:bidi="ru-RU"/>
        </w:rPr>
        <w:t xml:space="preserve"> (</w:t>
      </w:r>
      <w:r w:rsidR="00B62552">
        <w:rPr>
          <w:lang w:bidi="ru-RU"/>
        </w:rPr>
        <w:fldChar w:fldCharType="begin"/>
      </w:r>
      <w:r w:rsidR="00B62552">
        <w:rPr>
          <w:lang w:bidi="ru-RU"/>
        </w:rPr>
        <w:instrText xml:space="preserve"> REF _Ref35622708 \h </w:instrText>
      </w:r>
      <w:r w:rsidR="00B62552">
        <w:rPr>
          <w:lang w:bidi="ru-RU"/>
        </w:rPr>
      </w:r>
      <w:r w:rsidR="00B62552">
        <w:rPr>
          <w:lang w:bidi="ru-RU"/>
        </w:rPr>
        <w:fldChar w:fldCharType="separate"/>
      </w:r>
      <w:r w:rsidR="00B62552">
        <w:t xml:space="preserve">Рис.  </w:t>
      </w:r>
      <w:r w:rsidR="00B62552">
        <w:rPr>
          <w:noProof/>
        </w:rPr>
        <w:t>3.4</w:t>
      </w:r>
      <w:r w:rsidR="00B62552">
        <w:t>.</w:t>
      </w:r>
      <w:r w:rsidR="00B62552">
        <w:rPr>
          <w:noProof/>
        </w:rPr>
        <w:t>7</w:t>
      </w:r>
      <w:r w:rsidR="00B62552">
        <w:rPr>
          <w:lang w:bidi="ru-RU"/>
        </w:rPr>
        <w:fldChar w:fldCharType="end"/>
      </w:r>
      <w:r w:rsidR="00B62552">
        <w:rPr>
          <w:lang w:val="en-US" w:bidi="ru-RU"/>
        </w:rPr>
        <w:t>).</w:t>
      </w:r>
    </w:p>
    <w:p w14:paraId="796ED82B" w14:textId="77777777" w:rsidR="00FF327F" w:rsidRDefault="00FF327F" w:rsidP="00FF327F">
      <w:pPr>
        <w:keepNext/>
      </w:pPr>
      <w:r>
        <w:rPr>
          <w:noProof/>
          <w:lang w:val="en-US" w:eastAsia="en-US"/>
        </w:rPr>
        <w:drawing>
          <wp:inline distT="0" distB="0" distL="0" distR="0" wp14:anchorId="0D8057CE" wp14:editId="060AACE8">
            <wp:extent cx="5972175" cy="1995170"/>
            <wp:effectExtent l="19050" t="19050" r="2857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1995170"/>
                    </a:xfrm>
                    <a:prstGeom prst="rect">
                      <a:avLst/>
                    </a:prstGeom>
                    <a:ln>
                      <a:solidFill>
                        <a:schemeClr val="tx1"/>
                      </a:solidFill>
                    </a:ln>
                  </pic:spPr>
                </pic:pic>
              </a:graphicData>
            </a:graphic>
          </wp:inline>
        </w:drawing>
      </w:r>
    </w:p>
    <w:p w14:paraId="7D25AF73" w14:textId="255959A6" w:rsidR="00DC3C37" w:rsidRDefault="00FF327F" w:rsidP="00DC3C37">
      <w:pPr>
        <w:pStyle w:val="a5"/>
      </w:pPr>
      <w:bookmarkStart w:id="50" w:name="_Ref35520743"/>
      <w:r>
        <w:t xml:space="preserve">Рис.  </w:t>
      </w:r>
      <w:r w:rsidR="00B62552">
        <w:fldChar w:fldCharType="begin"/>
      </w:r>
      <w:r w:rsidR="00B62552">
        <w:instrText xml:space="preserve"> STYLEREF 2 \s </w:instrText>
      </w:r>
      <w:r w:rsidR="00B62552">
        <w:fldChar w:fldCharType="separate"/>
      </w:r>
      <w:r w:rsidR="00B62552">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6</w:t>
      </w:r>
      <w:r w:rsidR="00B62552">
        <w:fldChar w:fldCharType="end"/>
      </w:r>
      <w:bookmarkEnd w:id="50"/>
      <w:r>
        <w:t xml:space="preserve"> Интерфейс для ознакомления с документацией</w:t>
      </w:r>
    </w:p>
    <w:p w14:paraId="65E9F61E" w14:textId="77777777" w:rsidR="00B62552" w:rsidRDefault="00B62552" w:rsidP="00B62552">
      <w:pPr>
        <w:keepNext/>
      </w:pPr>
      <w:r>
        <w:rPr>
          <w:noProof/>
          <w:lang w:val="en-US" w:eastAsia="en-US"/>
        </w:rPr>
        <w:lastRenderedPageBreak/>
        <w:drawing>
          <wp:inline distT="0" distB="0" distL="0" distR="0" wp14:anchorId="28E80045" wp14:editId="03D87290">
            <wp:extent cx="5972175" cy="2707640"/>
            <wp:effectExtent l="19050" t="19050" r="28575" b="165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chyon_APIDOCS_page.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2707640"/>
                    </a:xfrm>
                    <a:prstGeom prst="rect">
                      <a:avLst/>
                    </a:prstGeom>
                    <a:ln>
                      <a:solidFill>
                        <a:schemeClr val="tx1"/>
                      </a:solidFill>
                    </a:ln>
                  </pic:spPr>
                </pic:pic>
              </a:graphicData>
            </a:graphic>
          </wp:inline>
        </w:drawing>
      </w:r>
    </w:p>
    <w:p w14:paraId="4C812CE1" w14:textId="209E5AF5" w:rsidR="00B62552" w:rsidRPr="00B62552" w:rsidRDefault="00B62552" w:rsidP="00B62552">
      <w:pPr>
        <w:pStyle w:val="a5"/>
        <w:rPr>
          <w:lang w:val="en-US"/>
        </w:rPr>
      </w:pPr>
      <w:bookmarkStart w:id="51" w:name="_Ref35622692"/>
      <w:bookmarkStart w:id="52" w:name="_Ref35622708"/>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7</w:t>
      </w:r>
      <w:r>
        <w:fldChar w:fldCharType="end"/>
      </w:r>
      <w:bookmarkEnd w:id="52"/>
      <w:r>
        <w:t xml:space="preserve"> Документация </w:t>
      </w:r>
      <w:r>
        <w:rPr>
          <w:lang w:val="en-US"/>
        </w:rPr>
        <w:t>API</w:t>
      </w:r>
      <w:bookmarkEnd w:id="51"/>
    </w:p>
    <w:p w14:paraId="321F7FCF" w14:textId="1314AAC1" w:rsidR="00E01639" w:rsidRPr="00E01639" w:rsidRDefault="00DC3C37" w:rsidP="0002611A">
      <w:pPr>
        <w:pStyle w:val="a1"/>
        <w:rPr>
          <w:lang w:bidi="ru-RU"/>
        </w:rPr>
      </w:pPr>
      <w:r>
        <w:rPr>
          <w:lang w:bidi="ru-RU"/>
        </w:rPr>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шаблонизации.</w:t>
      </w:r>
    </w:p>
    <w:p w14:paraId="46FA44D3" w14:textId="1C6EF219" w:rsidR="002C4705" w:rsidRDefault="002C4705" w:rsidP="002C4705">
      <w:pPr>
        <w:pStyle w:val="2"/>
      </w:pPr>
      <w:bookmarkStart w:id="53" w:name="_Toc35123385"/>
      <w:r>
        <w:t>Результат разработки, оценка производительности</w:t>
      </w:r>
      <w:bookmarkEnd w:id="53"/>
    </w:p>
    <w:p w14:paraId="15FF6E0E" w14:textId="09086292" w:rsidR="0002611A" w:rsidRDefault="0002611A" w:rsidP="0002611A">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02611A">
      <w:pPr>
        <w:pStyle w:val="a1"/>
      </w:pPr>
      <w:r>
        <w:lastRenderedPageBreak/>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3F037E6A" w:rsidR="00845C8B" w:rsidRDefault="00845C8B" w:rsidP="000007CF">
      <w:pPr>
        <w:pStyle w:val="af1"/>
        <w:numPr>
          <w:ilvl w:val="0"/>
          <w:numId w:val="30"/>
        </w:numPr>
        <w:tabs>
          <w:tab w:val="left" w:pos="1134"/>
        </w:tabs>
        <w:ind w:left="0" w:firstLine="709"/>
      </w:pPr>
      <w:r>
        <w:t xml:space="preserve">двухъядерный процессор от </w:t>
      </w:r>
      <w:r>
        <w:rPr>
          <w:lang w:val="en-US"/>
        </w:rPr>
        <w:t>Intel</w:t>
      </w:r>
      <w:r w:rsidRPr="00845C8B">
        <w:t>, поколения</w:t>
      </w:r>
      <w:r>
        <w:t xml:space="preserve"> </w:t>
      </w:r>
      <w:r>
        <w:rPr>
          <w:lang w:val="en-US"/>
        </w:rPr>
        <w:t>Kaby</w:t>
      </w:r>
      <w:r w:rsidRPr="00845C8B">
        <w:t xml:space="preserve"> </w:t>
      </w:r>
      <w:r>
        <w:rPr>
          <w:lang w:val="en-US"/>
        </w:rPr>
        <w:t>Lake</w:t>
      </w:r>
      <w:r>
        <w:t>, с тактовой частотой два гигагерца на ядро;</w:t>
      </w:r>
      <w:r w:rsidRPr="00845C8B">
        <w:t xml:space="preserve">  </w:t>
      </w:r>
    </w:p>
    <w:p w14:paraId="1C4714BC" w14:textId="57E7A0F0" w:rsidR="00845C8B" w:rsidRDefault="00845C8B" w:rsidP="000007CF">
      <w:pPr>
        <w:pStyle w:val="af1"/>
        <w:numPr>
          <w:ilvl w:val="0"/>
          <w:numId w:val="30"/>
        </w:numPr>
        <w:tabs>
          <w:tab w:val="left" w:pos="1134"/>
        </w:tabs>
        <w:ind w:left="0" w:firstLine="709"/>
      </w:pPr>
      <w:r>
        <w:t>два гигабайте оперативной памяти;</w:t>
      </w:r>
    </w:p>
    <w:p w14:paraId="6C16045B" w14:textId="1277A661" w:rsidR="00845C8B" w:rsidRDefault="00845C8B" w:rsidP="000007CF">
      <w:pPr>
        <w:pStyle w:val="af1"/>
        <w:numPr>
          <w:ilvl w:val="0"/>
          <w:numId w:val="30"/>
        </w:numPr>
        <w:tabs>
          <w:tab w:val="left" w:pos="1134"/>
        </w:tabs>
        <w:ind w:left="0" w:firstLine="709"/>
      </w:pPr>
      <w:r>
        <w:t>гигабитный интернет канал;</w:t>
      </w:r>
    </w:p>
    <w:p w14:paraId="13369B5A" w14:textId="1BC838A7" w:rsidR="00845C8B" w:rsidRPr="00845C8B" w:rsidRDefault="00845C8B" w:rsidP="000007CF">
      <w:pPr>
        <w:pStyle w:val="af1"/>
        <w:numPr>
          <w:ilvl w:val="0"/>
          <w:numId w:val="30"/>
        </w:numPr>
        <w:tabs>
          <w:tab w:val="left" w:pos="1134"/>
        </w:tabs>
        <w:ind w:left="0" w:firstLine="709"/>
      </w:pPr>
      <w:r>
        <w:t xml:space="preserve">операционная система – </w:t>
      </w:r>
      <w:r>
        <w:rPr>
          <w:lang w:val="en-US"/>
        </w:rPr>
        <w:t>Debian Stretch.</w:t>
      </w:r>
    </w:p>
    <w:p w14:paraId="695649D8" w14:textId="72BE5003" w:rsidR="00E4404C" w:rsidRPr="00E4404C" w:rsidRDefault="00E4404C" w:rsidP="00E4404C">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использованием до пятидесяти одновременных подключений. Настройки теста выглядят как изображено на  </w:t>
      </w:r>
      <w:r>
        <w:fldChar w:fldCharType="begin"/>
      </w:r>
      <w:r>
        <w:instrText xml:space="preserve"> REF _Ref35525212 \h </w:instrText>
      </w:r>
      <w:r>
        <w:fldChar w:fldCharType="separate"/>
      </w:r>
      <w:r>
        <w:t xml:space="preserve">Рис.  </w:t>
      </w:r>
      <w:r>
        <w:rPr>
          <w:noProof/>
        </w:rPr>
        <w:t>3.5</w:t>
      </w:r>
      <w:r>
        <w:t>.</w:t>
      </w:r>
      <w:r>
        <w:rPr>
          <w:noProof/>
        </w:rPr>
        <w:t>1</w:t>
      </w:r>
      <w:r>
        <w:fldChar w:fldCharType="end"/>
      </w:r>
      <w:r>
        <w:t>,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w:t>
      </w:r>
      <w:r>
        <w:t xml:space="preserve">Результат теста изображён в виду графика на </w:t>
      </w:r>
      <w:r>
        <w:fldChar w:fldCharType="begin"/>
      </w:r>
      <w:r>
        <w:instrText xml:space="preserve"> REF _Ref35525479 \h </w:instrText>
      </w:r>
      <w:r>
        <w:fldChar w:fldCharType="separate"/>
      </w:r>
      <w:r>
        <w:t xml:space="preserve">Рис.  </w:t>
      </w:r>
      <w:r>
        <w:rPr>
          <w:noProof/>
        </w:rPr>
        <w:t>3.5</w:t>
      </w:r>
      <w:r>
        <w:t>.</w:t>
      </w:r>
      <w:r>
        <w:rPr>
          <w:noProof/>
        </w:rPr>
        <w:t>2</w:t>
      </w:r>
      <w:r>
        <w:fldChar w:fldCharType="end"/>
      </w:r>
      <w:r>
        <w:t xml:space="preserve">. По графику </w:t>
      </w:r>
      <w:r w:rsidR="00857757">
        <w:t>видно,</w:t>
      </w:r>
      <w:r>
        <w:t xml:space="preserve"> что количество подключений постепенно возрастает, но при этом время ответа веб-сервиса остаётся постоянным в пределах </w:t>
      </w:r>
      <w:r w:rsidR="00857757">
        <w:t xml:space="preserve">семидесяти миллисекунд. </w:t>
      </w:r>
    </w:p>
    <w:p w14:paraId="1EF1549E" w14:textId="77777777" w:rsidR="00E4404C" w:rsidRDefault="00E4404C" w:rsidP="00E4404C">
      <w:pPr>
        <w:keepNext/>
      </w:pPr>
      <w:r>
        <w:rPr>
          <w:noProof/>
          <w:lang w:val="en-US" w:eastAsia="en-US"/>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0EDA1E1C" w:rsidR="00E4404C" w:rsidRPr="00E4404C" w:rsidRDefault="00E4404C" w:rsidP="00857757">
      <w:pPr>
        <w:pStyle w:val="a5"/>
      </w:pPr>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r>
        <w:t xml:space="preserve"> Тест №1, настройки нагрузки</w:t>
      </w:r>
    </w:p>
    <w:p w14:paraId="1174EA6F" w14:textId="77777777" w:rsidR="0085794A" w:rsidRDefault="0085794A" w:rsidP="0085794A">
      <w:pPr>
        <w:keepNext/>
      </w:pPr>
      <w:r>
        <w:rPr>
          <w:noProof/>
          <w:lang w:val="en-US" w:eastAsia="en-US"/>
        </w:rPr>
        <w:lastRenderedPageBreak/>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7">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0A5FF2E4" w:rsidR="0085794A" w:rsidRDefault="0085794A" w:rsidP="00857757">
      <w:pPr>
        <w:pStyle w:val="a5"/>
      </w:pPr>
      <w:bookmarkStart w:id="54" w:name="_Ref3552547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2</w:t>
      </w:r>
      <w:r w:rsidR="00B62552">
        <w:fldChar w:fldCharType="end"/>
      </w:r>
      <w:bookmarkEnd w:id="54"/>
      <w:r w:rsidR="00A86C49">
        <w:t xml:space="preserve"> Т</w:t>
      </w:r>
      <w:r>
        <w:t>ест №1</w:t>
      </w:r>
      <w:r w:rsidR="00A86C49">
        <w:t>, 50 одновременных</w:t>
      </w:r>
      <w:r w:rsidR="00857757">
        <w:t xml:space="preserve"> подключений</w:t>
      </w:r>
    </w:p>
    <w:p w14:paraId="13E5F356" w14:textId="77777777" w:rsidR="00845C8B" w:rsidRPr="00E4404C" w:rsidRDefault="00845C8B" w:rsidP="00845C8B">
      <w:pPr>
        <w:pStyle w:val="a1"/>
      </w:pPr>
      <w:r>
        <w:t xml:space="preserve">На </w:t>
      </w:r>
      <w:r>
        <w:fldChar w:fldCharType="begin"/>
      </w:r>
      <w:r>
        <w:instrText xml:space="preserve"> REF _Ref35525859 \h </w:instrText>
      </w:r>
      <w:r>
        <w:fldChar w:fldCharType="separate"/>
      </w:r>
      <w:r>
        <w:t xml:space="preserve">Рис.  </w:t>
      </w:r>
      <w:r>
        <w:rPr>
          <w:noProof/>
        </w:rPr>
        <w:t>3.5</w:t>
      </w:r>
      <w:r>
        <w:t>.</w:t>
      </w:r>
      <w:r>
        <w:rPr>
          <w:noProof/>
        </w:rPr>
        <w:t>3</w:t>
      </w:r>
      <w:r>
        <w:fldChar w:fldCharType="end"/>
      </w:r>
      <w:r>
        <w:t xml:space="preserve"> и </w:t>
      </w:r>
      <w:r>
        <w:fldChar w:fldCharType="begin"/>
      </w:r>
      <w:r>
        <w:instrText xml:space="preserve"> REF _Ref35525872 \h </w:instrText>
      </w:r>
      <w:r>
        <w:fldChar w:fldCharType="separate"/>
      </w:r>
      <w:r>
        <w:t xml:space="preserve">Рис.  </w:t>
      </w:r>
      <w:r>
        <w:rPr>
          <w:noProof/>
        </w:rPr>
        <w:t>3.5</w:t>
      </w:r>
      <w:r>
        <w:t>.</w:t>
      </w:r>
      <w:r>
        <w:rPr>
          <w:noProof/>
        </w:rPr>
        <w:t>4</w:t>
      </w:r>
      <w:r>
        <w:fldChar w:fldCharType="end"/>
      </w:r>
      <w:r>
        <w:t xml:space="preserve"> показано состояние вычислительной машины, на которой работает веб-сервис, по ним видно, что даже в момент 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6CE9216A" w14:textId="77777777" w:rsidR="00845C8B" w:rsidRPr="00845C8B" w:rsidRDefault="00845C8B" w:rsidP="00845C8B">
      <w:pPr>
        <w:rPr>
          <w:lang w:bidi="ru-RU"/>
        </w:rPr>
      </w:pPr>
    </w:p>
    <w:p w14:paraId="35BC1048" w14:textId="77777777" w:rsidR="00A86C49" w:rsidRDefault="00A86C49" w:rsidP="00A86C49">
      <w:pPr>
        <w:keepNext/>
      </w:pPr>
      <w:r>
        <w:rPr>
          <w:noProof/>
          <w:lang w:val="en-US" w:eastAsia="en-US"/>
        </w:rPr>
        <w:drawing>
          <wp:inline distT="0" distB="0" distL="0" distR="0" wp14:anchorId="3215BB73" wp14:editId="12879B21">
            <wp:extent cx="5971146" cy="3005593"/>
            <wp:effectExtent l="19050" t="19050" r="10795" b="2349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8">
                      <a:extLst>
                        <a:ext uri="{28A0092B-C50C-407E-A947-70E740481C1C}">
                          <a14:useLocalDpi xmlns:a14="http://schemas.microsoft.com/office/drawing/2010/main" val="0"/>
                        </a:ext>
                      </a:extLst>
                    </a:blip>
                    <a:stretch>
                      <a:fillRect/>
                    </a:stretch>
                  </pic:blipFill>
                  <pic:spPr>
                    <a:xfrm>
                      <a:off x="0" y="0"/>
                      <a:ext cx="5979131" cy="3009612"/>
                    </a:xfrm>
                    <a:prstGeom prst="rect">
                      <a:avLst/>
                    </a:prstGeom>
                    <a:ln>
                      <a:solidFill>
                        <a:schemeClr val="tx1"/>
                      </a:solidFill>
                    </a:ln>
                  </pic:spPr>
                </pic:pic>
              </a:graphicData>
            </a:graphic>
          </wp:inline>
        </w:drawing>
      </w:r>
    </w:p>
    <w:p w14:paraId="5E985AE8" w14:textId="539C4F4B" w:rsidR="00A86C49" w:rsidRDefault="00A86C49" w:rsidP="00A86C49">
      <w:pPr>
        <w:pStyle w:val="a5"/>
      </w:pPr>
      <w:bookmarkStart w:id="55" w:name="_Ref3552585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3</w:t>
      </w:r>
      <w:r w:rsidR="00B62552">
        <w:fldChar w:fldCharType="end"/>
      </w:r>
      <w:bookmarkEnd w:id="55"/>
      <w:r>
        <w:t xml:space="preserve"> Состояние системы, тест № 1, начало</w:t>
      </w:r>
    </w:p>
    <w:p w14:paraId="1ED5EC8F" w14:textId="77777777" w:rsidR="00A86C49" w:rsidRDefault="00A86C49" w:rsidP="00A86C49">
      <w:pPr>
        <w:keepNext/>
      </w:pPr>
      <w:r>
        <w:rPr>
          <w:noProof/>
          <w:lang w:val="en-US" w:eastAsia="en-US"/>
        </w:rPr>
        <w:lastRenderedPageBreak/>
        <w:drawing>
          <wp:inline distT="0" distB="0" distL="0" distR="0" wp14:anchorId="5D2411AD" wp14:editId="467FF4DA">
            <wp:extent cx="5969557" cy="2989691"/>
            <wp:effectExtent l="19050" t="19050" r="12700" b="203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9">
                      <a:extLst>
                        <a:ext uri="{28A0092B-C50C-407E-A947-70E740481C1C}">
                          <a14:useLocalDpi xmlns:a14="http://schemas.microsoft.com/office/drawing/2010/main" val="0"/>
                        </a:ext>
                      </a:extLst>
                    </a:blip>
                    <a:stretch>
                      <a:fillRect/>
                    </a:stretch>
                  </pic:blipFill>
                  <pic:spPr>
                    <a:xfrm>
                      <a:off x="0" y="0"/>
                      <a:ext cx="5985200" cy="2997526"/>
                    </a:xfrm>
                    <a:prstGeom prst="rect">
                      <a:avLst/>
                    </a:prstGeom>
                    <a:ln>
                      <a:solidFill>
                        <a:schemeClr val="tx1"/>
                      </a:solidFill>
                    </a:ln>
                  </pic:spPr>
                </pic:pic>
              </a:graphicData>
            </a:graphic>
          </wp:inline>
        </w:drawing>
      </w:r>
    </w:p>
    <w:p w14:paraId="12E9F40F" w14:textId="7DCD150D" w:rsidR="00A86C49" w:rsidRDefault="00A86C49" w:rsidP="00A86C49">
      <w:pPr>
        <w:pStyle w:val="a5"/>
      </w:pPr>
      <w:bookmarkStart w:id="56" w:name="_Ref35525872"/>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4</w:t>
      </w:r>
      <w:r w:rsidR="00B62552">
        <w:fldChar w:fldCharType="end"/>
      </w:r>
      <w:bookmarkEnd w:id="56"/>
      <w:r>
        <w:t xml:space="preserve">  Состояние системы, тест № 1, пиковая нагрузка</w:t>
      </w:r>
    </w:p>
    <w:p w14:paraId="6FA14E55" w14:textId="134CF001" w:rsidR="00845C8B" w:rsidRPr="00925914" w:rsidRDefault="00845C8B" w:rsidP="00845C8B">
      <w:pPr>
        <w:pStyle w:val="a1"/>
        <w:rPr>
          <w:lang w:bidi="ru-RU"/>
        </w:rPr>
      </w:pPr>
      <w:r>
        <w:rPr>
          <w:lang w:bidi="ru-RU"/>
        </w:rPr>
        <w:t xml:space="preserve">В связи с ограничением в пятьдесят одновременных подключений, для дальнейшего тестирования использовался другой сервис </w:t>
      </w:r>
      <w:r>
        <w:rPr>
          <w:lang w:val="en-US" w:bidi="ru-RU"/>
        </w:rPr>
        <w:t>LoaderIO</w:t>
      </w:r>
      <w:r w:rsidRPr="00845C8B">
        <w:rPr>
          <w:lang w:bidi="ru-RU"/>
        </w:rPr>
        <w:t xml:space="preserve">, </w:t>
      </w:r>
      <w:r>
        <w:rPr>
          <w:lang w:bidi="ru-RU"/>
        </w:rPr>
        <w:t>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925914">
        <w:rPr>
          <w:lang w:bidi="ru-RU"/>
        </w:rPr>
        <w:fldChar w:fldCharType="begin"/>
      </w:r>
      <w:r w:rsidR="00925914">
        <w:rPr>
          <w:lang w:bidi="ru-RU"/>
        </w:rPr>
        <w:instrText xml:space="preserve"> REF _Ref35526927 \h </w:instrText>
      </w:r>
      <w:r w:rsidR="00925914">
        <w:rPr>
          <w:lang w:bidi="ru-RU"/>
        </w:rPr>
      </w:r>
      <w:r w:rsidR="00925914">
        <w:rPr>
          <w:lang w:bidi="ru-RU"/>
        </w:rPr>
        <w:fldChar w:fldCharType="separate"/>
      </w:r>
      <w:r w:rsidR="00925914">
        <w:t xml:space="preserve">Рис.  </w:t>
      </w:r>
      <w:r w:rsidR="00925914">
        <w:rPr>
          <w:noProof/>
        </w:rPr>
        <w:t>3.5</w:t>
      </w:r>
      <w:r w:rsidR="00925914">
        <w:t>.</w:t>
      </w:r>
      <w:r w:rsidR="00925914">
        <w:rPr>
          <w:noProof/>
        </w:rPr>
        <w:t>5</w:t>
      </w:r>
      <w:r w:rsidR="00925914">
        <w:rPr>
          <w:lang w:bidi="ru-RU"/>
        </w:rPr>
        <w:fldChar w:fldCharType="end"/>
      </w:r>
      <w:r w:rsidR="00925914">
        <w:rPr>
          <w:lang w:bidi="ru-RU"/>
        </w:rPr>
        <w:t>.</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06A67D22" w:rsidR="00A86C49" w:rsidRDefault="00A86C49" w:rsidP="00A86C49">
      <w:pPr>
        <w:pStyle w:val="a5"/>
      </w:pPr>
      <w:bookmarkStart w:id="57" w:name="_Ref35526927"/>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5</w:t>
      </w:r>
      <w:r w:rsidR="00B62552">
        <w:fldChar w:fldCharType="end"/>
      </w:r>
      <w:bookmarkEnd w:id="57"/>
      <w:r>
        <w:t xml:space="preserve"> Тест №2, 100 одновременных подключений</w:t>
      </w:r>
    </w:p>
    <w:p w14:paraId="52353938" w14:textId="59163D2A" w:rsidR="00925914" w:rsidRPr="00925914" w:rsidRDefault="00925914" w:rsidP="00925914">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t xml:space="preserve">Рис.  </w:t>
      </w:r>
      <w:r>
        <w:rPr>
          <w:noProof/>
        </w:rPr>
        <w:t>3.5</w:t>
      </w:r>
      <w:r>
        <w:t>.</w:t>
      </w:r>
      <w:r>
        <w:rPr>
          <w:noProof/>
        </w:rPr>
        <w:t>6</w:t>
      </w:r>
      <w:r>
        <w:rPr>
          <w:lang w:bidi="ru-RU"/>
        </w:rPr>
        <w:fldChar w:fldCharType="end"/>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A86C49">
      <w:pPr>
        <w:keepNext/>
      </w:pPr>
      <w:r>
        <w:rPr>
          <w:noProof/>
          <w:lang w:val="en-US" w:eastAsia="en-US"/>
        </w:rPr>
        <w:lastRenderedPageBreak/>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685ED060" w:rsidR="00A86C49" w:rsidRDefault="00A86C49" w:rsidP="00A86C49">
      <w:pPr>
        <w:pStyle w:val="a5"/>
      </w:pPr>
      <w:bookmarkStart w:id="58" w:name="_Ref35527051"/>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6</w:t>
      </w:r>
      <w:r w:rsidR="00B62552">
        <w:fldChar w:fldCharType="end"/>
      </w:r>
      <w:bookmarkEnd w:id="58"/>
      <w:r>
        <w:t xml:space="preserve"> Тест №2, состояние системы, пиковая нагрузка</w:t>
      </w:r>
    </w:p>
    <w:p w14:paraId="1EC6B1EA" w14:textId="0C51CE92" w:rsidR="005152BF" w:rsidRPr="005152BF" w:rsidRDefault="005152BF" w:rsidP="005152BF">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t xml:space="preserve">Рис.  </w:t>
      </w:r>
      <w:r>
        <w:rPr>
          <w:noProof/>
        </w:rPr>
        <w:t>3.5</w:t>
      </w:r>
      <w:r>
        <w:t>.</w:t>
      </w:r>
      <w:r>
        <w:rPr>
          <w:noProof/>
        </w:rPr>
        <w:t>7</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t xml:space="preserve">Рис.  </w:t>
      </w:r>
      <w:r>
        <w:rPr>
          <w:noProof/>
        </w:rPr>
        <w:t>3.5</w:t>
      </w:r>
      <w:r>
        <w:t>.</w:t>
      </w:r>
      <w:r>
        <w:rPr>
          <w:noProof/>
        </w:rPr>
        <w:t>8</w:t>
      </w:r>
      <w:r>
        <w:rPr>
          <w:lang w:bidi="ru-RU"/>
        </w:rPr>
        <w:fldChar w:fldCharType="end"/>
      </w:r>
      <w:r>
        <w:rPr>
          <w:lang w:bidi="ru-RU"/>
        </w:rPr>
        <w:t>. Потребление процессорного времени составило чуть более 50%.</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5FBE207D" w:rsidR="00A86C49" w:rsidRDefault="00A86C49" w:rsidP="00A86C49">
      <w:pPr>
        <w:pStyle w:val="a5"/>
      </w:pPr>
      <w:bookmarkStart w:id="59" w:name="_Ref35527231"/>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7</w:t>
      </w:r>
      <w:r w:rsidR="00B62552">
        <w:fldChar w:fldCharType="end"/>
      </w:r>
      <w:bookmarkEnd w:id="59"/>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4FF04C8D" w:rsidR="00A86C49" w:rsidRDefault="00A86C49" w:rsidP="00A86C49">
      <w:pPr>
        <w:pStyle w:val="a5"/>
      </w:pPr>
      <w:bookmarkStart w:id="60" w:name="_Ref35527304"/>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8</w:t>
      </w:r>
      <w:r w:rsidR="00B62552">
        <w:fldChar w:fldCharType="end"/>
      </w:r>
      <w:bookmarkEnd w:id="60"/>
      <w:r>
        <w:t xml:space="preserve"> Тест №3, состояние системы, пиковая нагрузка</w:t>
      </w:r>
    </w:p>
    <w:p w14:paraId="2CABBFF7" w14:textId="3FC5ADE7" w:rsidR="005152BF" w:rsidRPr="005152BF" w:rsidRDefault="005152BF" w:rsidP="005152BF">
      <w:pPr>
        <w:pStyle w:val="a1"/>
        <w:rPr>
          <w:lang w:bidi="ru-RU"/>
        </w:rPr>
      </w:pPr>
      <w:r>
        <w:rPr>
          <w:lang w:bidi="ru-RU"/>
        </w:rPr>
        <w:lastRenderedPageBreak/>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на </w:t>
      </w:r>
      <w:r w:rsidR="003D58CF">
        <w:rPr>
          <w:lang w:bidi="ru-RU"/>
        </w:rPr>
        <w:fldChar w:fldCharType="begin"/>
      </w:r>
      <w:r w:rsidR="003D58CF">
        <w:rPr>
          <w:lang w:bidi="ru-RU"/>
        </w:rPr>
        <w:instrText xml:space="preserve"> REF _Ref35528059 \h </w:instrText>
      </w:r>
      <w:r w:rsidR="003D58CF">
        <w:rPr>
          <w:lang w:bidi="ru-RU"/>
        </w:rPr>
      </w:r>
      <w:r w:rsidR="003D58CF">
        <w:rPr>
          <w:lang w:bidi="ru-RU"/>
        </w:rPr>
        <w:fldChar w:fldCharType="separate"/>
      </w:r>
      <w:r w:rsidR="003D58CF">
        <w:t xml:space="preserve">Рис.  </w:t>
      </w:r>
      <w:r w:rsidR="003D58CF">
        <w:rPr>
          <w:noProof/>
        </w:rPr>
        <w:t>3.5</w:t>
      </w:r>
      <w:r w:rsidR="003D58CF">
        <w:t>.</w:t>
      </w:r>
      <w:r w:rsidR="003D58CF">
        <w:rPr>
          <w:noProof/>
        </w:rPr>
        <w:t>9</w:t>
      </w:r>
      <w:r w:rsidR="003D58CF">
        <w:rPr>
          <w:lang w:bidi="ru-RU"/>
        </w:rPr>
        <w:fldChar w:fldCharType="end"/>
      </w:r>
      <w:r w:rsidR="003D58CF">
        <w:rPr>
          <w:lang w:bidi="ru-RU"/>
        </w:rPr>
        <w:t xml:space="preserve">, из него видно что время ответа сервиса возросло до четырёх тысяч пятисот миллисекунд. </w:t>
      </w:r>
    </w:p>
    <w:p w14:paraId="1DC1147B" w14:textId="77777777" w:rsidR="00A86C49" w:rsidRDefault="00A86C49" w:rsidP="00A86C49">
      <w:pPr>
        <w:keepNext/>
      </w:pPr>
      <w:r>
        <w:rPr>
          <w:noProof/>
          <w:lang w:val="en-US" w:eastAsia="en-US"/>
        </w:rPr>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63EC9A46" w:rsidR="00A86C49" w:rsidRDefault="00A86C49" w:rsidP="002277B8">
      <w:pPr>
        <w:pStyle w:val="a5"/>
      </w:pPr>
      <w:bookmarkStart w:id="61" w:name="_Ref3552805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9</w:t>
      </w:r>
      <w:r w:rsidR="00B62552">
        <w:fldChar w:fldCharType="end"/>
      </w:r>
      <w:bookmarkEnd w:id="61"/>
      <w:r>
        <w:t xml:space="preserve"> Тест № 4, 550 одновременных подключений</w:t>
      </w:r>
    </w:p>
    <w:p w14:paraId="015D27A0" w14:textId="1FAEF0D6" w:rsidR="003D58CF" w:rsidRPr="003D58CF" w:rsidRDefault="003D58CF" w:rsidP="003D58CF">
      <w:pPr>
        <w:pStyle w:val="a1"/>
        <w:rPr>
          <w:lang w:bidi="ru-RU"/>
        </w:rPr>
      </w:pPr>
      <w:r>
        <w:rPr>
          <w:lang w:bidi="ru-RU"/>
        </w:rPr>
        <w:t>Нагрузка на систему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t xml:space="preserve">Рис.  </w:t>
      </w:r>
      <w:r>
        <w:rPr>
          <w:noProof/>
        </w:rPr>
        <w:t>3.5</w:t>
      </w:r>
      <w:r>
        <w:t>.</w:t>
      </w:r>
      <w:r>
        <w:rPr>
          <w:noProof/>
        </w:rPr>
        <w:t>10</w:t>
      </w:r>
      <w:r>
        <w:rPr>
          <w:lang w:bidi="ru-RU"/>
        </w:rPr>
        <w:fldChar w:fldCharType="end"/>
      </w:r>
      <w:r>
        <w:rPr>
          <w:lang w:bidi="ru-RU"/>
        </w:rPr>
        <w:t>).</w:t>
      </w:r>
    </w:p>
    <w:p w14:paraId="73D41FD1" w14:textId="77777777" w:rsidR="002277B8" w:rsidRDefault="002277B8" w:rsidP="002277B8">
      <w:pPr>
        <w:keepNext/>
      </w:pPr>
      <w:r>
        <w:rPr>
          <w:noProof/>
          <w:lang w:val="en-US" w:eastAsia="en-US"/>
        </w:rPr>
        <w:lastRenderedPageBreak/>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3966C864" w:rsidR="002277B8" w:rsidRDefault="002277B8" w:rsidP="002277B8">
      <w:pPr>
        <w:pStyle w:val="a5"/>
      </w:pPr>
      <w:bookmarkStart w:id="62" w:name="_Ref35528309"/>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10</w:t>
      </w:r>
      <w:r w:rsidR="00B62552">
        <w:fldChar w:fldCharType="end"/>
      </w:r>
      <w:bookmarkEnd w:id="62"/>
      <w:r>
        <w:t xml:space="preserve"> Тест № 4, состояние системы, одно ядро полностью нагружено</w:t>
      </w:r>
    </w:p>
    <w:p w14:paraId="023EE532" w14:textId="1B4CFD98" w:rsidR="003D58CF" w:rsidRDefault="003D58CF" w:rsidP="003D58CF">
      <w:pPr>
        <w:pStyle w:val="a1"/>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t xml:space="preserve">Рис.  </w:t>
      </w:r>
      <w:r>
        <w:rPr>
          <w:noProof/>
        </w:rPr>
        <w:t>3.5</w:t>
      </w:r>
      <w:r>
        <w:t>.</w:t>
      </w:r>
      <w:r>
        <w:rPr>
          <w:noProof/>
        </w:rPr>
        <w:t>11</w:t>
      </w:r>
      <w:r>
        <w:rPr>
          <w:lang w:bidi="ru-RU"/>
        </w:rPr>
        <w:fldChar w:fldCharType="end"/>
      </w:r>
      <w:r>
        <w:rPr>
          <w:lang w:bidi="ru-RU"/>
        </w:rPr>
        <w:t xml:space="preserve">), и появлением ошибок в ответах,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t xml:space="preserve">Рис.  </w:t>
      </w:r>
      <w:r>
        <w:rPr>
          <w:noProof/>
        </w:rPr>
        <w:t>3.5</w:t>
      </w:r>
      <w:r>
        <w:t>.</w:t>
      </w:r>
      <w:r>
        <w:rPr>
          <w:noProof/>
        </w:rPr>
        <w:t>13</w:t>
      </w:r>
      <w:r>
        <w:rPr>
          <w:lang w:bidi="ru-RU"/>
        </w:rPr>
        <w:fldChar w:fldCharType="end"/>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3A96C9C" w14:textId="36970575" w:rsidR="008521DD" w:rsidRPr="003D58CF" w:rsidRDefault="008521DD" w:rsidP="003D58CF">
      <w:pPr>
        <w:pStyle w:val="a1"/>
        <w:rPr>
          <w:lang w:bidi="ru-RU"/>
        </w:rPr>
      </w:pPr>
      <w:r>
        <w:rPr>
          <w:lang w:bidi="ru-RU"/>
        </w:rPr>
        <w:t xml:space="preserve">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показатели можно улучшить за счёт установки приложения на более </w:t>
      </w:r>
      <w:r>
        <w:rPr>
          <w:lang w:bidi="ru-RU"/>
        </w:rPr>
        <w:lastRenderedPageBreak/>
        <w:t>производительное аппаратное обеспечение и расположением клиентов в локальной сети.</w:t>
      </w:r>
    </w:p>
    <w:p w14:paraId="6259F806" w14:textId="77777777" w:rsidR="002277B8" w:rsidRDefault="002277B8" w:rsidP="002277B8">
      <w:pPr>
        <w:keepNext/>
      </w:pPr>
      <w:r>
        <w:rPr>
          <w:noProof/>
          <w:lang w:val="en-US" w:eastAsia="en-US"/>
        </w:rPr>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53BE3376" w:rsidR="002277B8" w:rsidRDefault="002277B8" w:rsidP="002277B8">
      <w:pPr>
        <w:pStyle w:val="a5"/>
      </w:pPr>
      <w:bookmarkStart w:id="63" w:name="_Ref35528488"/>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11</w:t>
      </w:r>
      <w:r w:rsidR="00B62552">
        <w:fldChar w:fldCharType="end"/>
      </w:r>
      <w:bookmarkEnd w:id="63"/>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lastRenderedPageBreak/>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0038CEC5" w:rsidR="002277B8" w:rsidRDefault="002277B8" w:rsidP="002277B8">
      <w:pPr>
        <w:pStyle w:val="a5"/>
      </w:pPr>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12</w:t>
      </w:r>
      <w:r w:rsidR="00B62552">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254C1873" w:rsidR="002277B8" w:rsidRPr="002277B8" w:rsidRDefault="002277B8" w:rsidP="002277B8">
      <w:pPr>
        <w:pStyle w:val="a5"/>
      </w:pPr>
      <w:bookmarkStart w:id="64" w:name="_Ref35528526"/>
      <w:r>
        <w:t xml:space="preserve">Рис.  </w:t>
      </w:r>
      <w:r w:rsidR="00B62552">
        <w:fldChar w:fldCharType="begin"/>
      </w:r>
      <w:r w:rsidR="00B62552">
        <w:instrText xml:space="preserve"> STYLEREF 2 \s </w:instrText>
      </w:r>
      <w:r w:rsidR="00B62552">
        <w:fldChar w:fldCharType="separate"/>
      </w:r>
      <w:r w:rsidR="00B62552">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13</w:t>
      </w:r>
      <w:r w:rsidR="00B62552">
        <w:fldChar w:fldCharType="end"/>
      </w:r>
      <w:bookmarkEnd w:id="64"/>
      <w:r>
        <w:t xml:space="preserve"> Тест №5, состояние системы, оба ядра полностью нагружены</w:t>
      </w:r>
    </w:p>
    <w:p w14:paraId="0A2F3E67" w14:textId="2A130F5E" w:rsidR="002C4705" w:rsidRDefault="002C4705" w:rsidP="002C4705">
      <w:pPr>
        <w:pStyle w:val="2"/>
      </w:pPr>
      <w:bookmarkStart w:id="65" w:name="_Toc35123386"/>
      <w:r>
        <w:t>Потенциал к масштабированию</w:t>
      </w:r>
      <w:bookmarkEnd w:id="65"/>
    </w:p>
    <w:p w14:paraId="38414D7C" w14:textId="0DF36DB0" w:rsidR="00A30C57" w:rsidRDefault="00A30C57" w:rsidP="00A30C57">
      <w:pPr>
        <w:pStyle w:val="a1"/>
      </w:pPr>
      <w:r>
        <w:t xml:space="preserve">Масштабируемость – это </w:t>
      </w:r>
      <w:r w:rsidRPr="00A30C57">
        <w:t xml:space="preserve">способность системы справляться с увеличением рабочей нагрузки (увеличивать свою производительность) при </w:t>
      </w:r>
      <w:r w:rsidRPr="00A30C57">
        <w:lastRenderedPageBreak/>
        <w:t>добавлении ресурсов (обычно аппаратных)</w:t>
      </w:r>
      <w:r>
        <w:t xml:space="preserve">. Масштабируемость бывает вертикальной и горизонтальной. Вертикальная масштабируемость подразумевает </w:t>
      </w:r>
      <w:r w:rsidRPr="00A30C57">
        <w:t>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w:t>
      </w:r>
      <w:r>
        <w:t xml:space="preserve">. Горизонтальная масштабируемость представляет из себя </w:t>
      </w:r>
      <w:r w:rsidRPr="00A30C57">
        <w:t xml:space="preserve">разбиение системы на более мелкие структурные компоненты и разнесение их по отдельным физическим машинам </w:t>
      </w:r>
      <w:r>
        <w:t xml:space="preserve">или </w:t>
      </w:r>
      <w:r w:rsidRPr="00A30C57">
        <w:t>увеличение количества серверов, параллельно выполняющих одну и ту же функцию. Масштабируемость в этом контексте означает возможность добавлять к системе новые узлы, серверы, процессоры для увеличения общей производительности</w:t>
      </w:r>
      <w:r>
        <w:t>.</w:t>
      </w:r>
    </w:p>
    <w:p w14:paraId="4EC39F14" w14:textId="61EF9395" w:rsidR="00A30C57" w:rsidRDefault="00A30C57" w:rsidP="00A30C57">
      <w:pPr>
        <w:pStyle w:val="a1"/>
      </w:pPr>
      <w:r>
        <w:t xml:space="preserve">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w:t>
      </w:r>
      <w:r w:rsidR="00BC5681">
        <w:t>При горизонтальном</w:t>
      </w:r>
      <w:r>
        <w:t xml:space="preserve"> масштабировании подобных лимитирующих факторов не имеется.  </w:t>
      </w:r>
      <w:r w:rsidR="00311A58">
        <w:t>Далее приведён один из способов г</w:t>
      </w:r>
      <w:r w:rsidR="00176846">
        <w:t>оризонтального масштабирования.</w:t>
      </w:r>
    </w:p>
    <w:p w14:paraId="3EFDA65A" w14:textId="2EDD50AE" w:rsidR="00176846" w:rsidRDefault="00176846" w:rsidP="00A30C57">
      <w:pPr>
        <w:pStyle w:val="a1"/>
      </w:pPr>
      <w: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w:t>
      </w:r>
      <w:r w:rsidRPr="00176846">
        <w:t xml:space="preserve">обратный-прокси сервер, например, на основе </w:t>
      </w:r>
      <w:r>
        <w:rPr>
          <w:lang w:val="en-US"/>
        </w:rPr>
        <w:t>nginx</w:t>
      </w:r>
      <w:r w:rsidRPr="00176846">
        <w:t xml:space="preserve">. </w:t>
      </w:r>
      <w:r>
        <w:t xml:space="preserve">Такой подход позволит разворачивать </w:t>
      </w:r>
      <w:r>
        <w:lastRenderedPageBreak/>
        <w:t xml:space="preserve">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Схематически этот процесс изображен на </w:t>
      </w:r>
      <w:r w:rsidR="00AD6A94">
        <w:fldChar w:fldCharType="begin"/>
      </w:r>
      <w:r w:rsidR="00AD6A94">
        <w:instrText xml:space="preserve"> REF _Ref35556711 \h </w:instrText>
      </w:r>
      <w:r w:rsidR="00AD6A94">
        <w:fldChar w:fldCharType="separate"/>
      </w:r>
      <w:r w:rsidR="00AD6A94">
        <w:t xml:space="preserve">Рис.  </w:t>
      </w:r>
      <w:r w:rsidR="00AD6A94">
        <w:rPr>
          <w:noProof/>
        </w:rPr>
        <w:t>3.6</w:t>
      </w:r>
      <w:r w:rsidR="00AD6A94">
        <w:t>.</w:t>
      </w:r>
      <w:r w:rsidR="00AD6A94">
        <w:rPr>
          <w:noProof/>
        </w:rPr>
        <w:t>1</w:t>
      </w:r>
      <w:r w:rsidR="00AD6A94">
        <w:fldChar w:fldCharType="end"/>
      </w:r>
      <w:r w:rsidR="00AD6A94">
        <w:t>.</w:t>
      </w:r>
    </w:p>
    <w:p w14:paraId="082D7DA9" w14:textId="77777777" w:rsidR="00AD6A94" w:rsidRDefault="00AD6A94" w:rsidP="00AD6A94">
      <w:pPr>
        <w:keepNext/>
      </w:pPr>
      <w:r>
        <w:rPr>
          <w:noProof/>
          <w:lang w:val="en-US" w:eastAsia="en-US"/>
        </w:rPr>
        <w:drawing>
          <wp:inline distT="0" distB="0" distL="0" distR="0" wp14:anchorId="5820BC6B" wp14:editId="52A29C56">
            <wp:extent cx="5972175" cy="5583555"/>
            <wp:effectExtent l="19050" t="19050" r="2857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5583555"/>
                    </a:xfrm>
                    <a:prstGeom prst="rect">
                      <a:avLst/>
                    </a:prstGeom>
                    <a:ln>
                      <a:solidFill>
                        <a:schemeClr val="tx1"/>
                      </a:solidFill>
                    </a:ln>
                  </pic:spPr>
                </pic:pic>
              </a:graphicData>
            </a:graphic>
          </wp:inline>
        </w:drawing>
      </w:r>
    </w:p>
    <w:p w14:paraId="33D584D1" w14:textId="28F034F0" w:rsidR="00AD6A94" w:rsidRDefault="00AD6A94" w:rsidP="00AD6A94">
      <w:pPr>
        <w:pStyle w:val="a5"/>
      </w:pPr>
      <w:bookmarkStart w:id="66" w:name="_Ref35556711"/>
      <w:r>
        <w:t xml:space="preserve">Рис.  </w:t>
      </w:r>
      <w:r w:rsidR="00B62552">
        <w:fldChar w:fldCharType="begin"/>
      </w:r>
      <w:r w:rsidR="00B62552">
        <w:instrText xml:space="preserve"> STYLEREF 2 \s </w:instrText>
      </w:r>
      <w:r w:rsidR="00B62552">
        <w:fldChar w:fldCharType="separate"/>
      </w:r>
      <w:r w:rsidR="00B62552">
        <w:rPr>
          <w:noProof/>
        </w:rPr>
        <w:t>3.6</w:t>
      </w:r>
      <w:r w:rsidR="00B62552">
        <w:fldChar w:fldCharType="end"/>
      </w:r>
      <w:r w:rsidR="00B62552">
        <w:t>.</w:t>
      </w:r>
      <w:r w:rsidR="00B62552">
        <w:fldChar w:fldCharType="begin"/>
      </w:r>
      <w:r w:rsidR="00B62552">
        <w:instrText xml:space="preserve"> SEQ Рис._ \* ARABIC \s 2 </w:instrText>
      </w:r>
      <w:r w:rsidR="00B62552">
        <w:fldChar w:fldCharType="separate"/>
      </w:r>
      <w:r w:rsidR="00B62552">
        <w:rPr>
          <w:noProof/>
        </w:rPr>
        <w:t>1</w:t>
      </w:r>
      <w:r w:rsidR="00B62552">
        <w:fldChar w:fldCharType="end"/>
      </w:r>
      <w:bookmarkEnd w:id="66"/>
      <w:r w:rsidRPr="00AD6A94">
        <w:t xml:space="preserve"> </w:t>
      </w:r>
      <w:r>
        <w:t>Пример работы сервиса при горизонтальном масштабировании</w:t>
      </w:r>
    </w:p>
    <w:p w14:paraId="112B2966" w14:textId="064B79E5" w:rsidR="00646DA6" w:rsidRPr="00646DA6" w:rsidRDefault="00646DA6" w:rsidP="00646DA6">
      <w:pPr>
        <w:pStyle w:val="a1"/>
        <w:rPr>
          <w:lang w:bidi="ru-RU"/>
        </w:rPr>
      </w:pPr>
      <w:r>
        <w:rPr>
          <w:lang w:bidi="ru-RU"/>
        </w:rPr>
        <w:lastRenderedPageBreak/>
        <w:t>Таким образом разработанный сервис особенно хорошо и легко поддаётся горизонтальному масштабированию, что позволит наращивать производительность, при возникновении такой необходимости.</w:t>
      </w:r>
    </w:p>
    <w:p w14:paraId="6CB9B60B" w14:textId="77777777" w:rsidR="008521DD" w:rsidRPr="008521DD" w:rsidRDefault="008521DD" w:rsidP="008521DD">
      <w:pPr>
        <w:pStyle w:val="a1"/>
      </w:pPr>
    </w:p>
    <w:p w14:paraId="5179B089" w14:textId="77777777" w:rsidR="002C4705" w:rsidRDefault="002C4705">
      <w:pPr>
        <w:spacing w:before="0" w:after="200" w:line="276" w:lineRule="auto"/>
      </w:pPr>
      <w:r>
        <w:br w:type="page"/>
      </w:r>
    </w:p>
    <w:p w14:paraId="44765DAC" w14:textId="0D2E308A" w:rsidR="002C4705" w:rsidRDefault="002C4705" w:rsidP="002C4705">
      <w:pPr>
        <w:pStyle w:val="ae"/>
      </w:pPr>
      <w:bookmarkStart w:id="67" w:name="_Toc35123387"/>
      <w:r>
        <w:lastRenderedPageBreak/>
        <w:t>ЗАКЛЮЧЕНИЕ</w:t>
      </w:r>
      <w:bookmarkEnd w:id="67"/>
    </w:p>
    <w:p w14:paraId="4008C64B" w14:textId="3F7B13D2" w:rsidR="00646DA6" w:rsidRDefault="001C68A9" w:rsidP="00646DA6">
      <w:pPr>
        <w:pStyle w:val="a1"/>
      </w:pPr>
      <w:r>
        <w:t>В ходе выполнения данной выпускной квалификационной работы были изучены существующие решения для шаблонизации веб-документов. В ходе анализа были выявлены преимущества и недостатки, присущие сам</w:t>
      </w:r>
      <w:r w:rsidR="000F7954">
        <w:t>ым популярным решениям. Также</w:t>
      </w:r>
      <w:r>
        <w:t xml:space="preserve"> был</w:t>
      </w:r>
      <w:r w:rsidR="000F7954">
        <w:t>и</w:t>
      </w:r>
      <w:r>
        <w:t xml:space="preserve"> идентифицированы проблемы, вызывающие снижение производительности рассмотренных систем веб-шаблонов.</w:t>
      </w:r>
    </w:p>
    <w:p w14:paraId="6FB44497" w14:textId="7C91BA2B" w:rsidR="000F7954" w:rsidRDefault="000F7954" w:rsidP="00646DA6">
      <w:pPr>
        <w:pStyle w:val="a1"/>
      </w:pPr>
      <w:r>
        <w:t>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шаблонизации.</w:t>
      </w:r>
    </w:p>
    <w:p w14:paraId="7DA006BE" w14:textId="376125FF" w:rsidR="000F7954" w:rsidRPr="000F7954" w:rsidRDefault="000F7954" w:rsidP="00646DA6">
      <w:pPr>
        <w:pStyle w:val="a1"/>
      </w:pPr>
      <w:r>
        <w:t xml:space="preserve">Переда началом разработки было произведено моделирование работы системы шаблонизации с использование функциональных диаграмм в нотации </w:t>
      </w:r>
      <w:r>
        <w:rPr>
          <w:lang w:val="en-US"/>
        </w:rPr>
        <w:t>IDEF</w:t>
      </w:r>
      <w:r w:rsidRPr="000F7954">
        <w:t>0/</w:t>
      </w:r>
      <w:r>
        <w:rPr>
          <w:lang w:val="en-US"/>
        </w:rPr>
        <w:t>DFD</w:t>
      </w:r>
      <w:r w:rsidRPr="000F7954">
        <w:t xml:space="preserve">. </w:t>
      </w:r>
      <w:r>
        <w:t xml:space="preserve">После чего, с использованием языка программирования </w:t>
      </w:r>
      <w:r>
        <w:rPr>
          <w:lang w:val="en-US"/>
        </w:rPr>
        <w:t>Rust</w:t>
      </w:r>
      <w:r w:rsidRPr="000F7954">
        <w:t xml:space="preserve"> </w:t>
      </w:r>
      <w:r>
        <w:t xml:space="preserve">и библиотек, существующих в экосистеме данного языка, был разработан асинхронный высокопроизводительный </w:t>
      </w:r>
      <w:r>
        <w:rPr>
          <w:lang w:val="en-US"/>
        </w:rPr>
        <w:t>RESTful</w:t>
      </w:r>
      <w:r>
        <w:t xml:space="preserve">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w:t>
      </w:r>
      <w:r>
        <w:rPr>
          <w:lang w:val="en-US"/>
        </w:rPr>
        <w:t>JavaScript</w:t>
      </w:r>
      <w:r w:rsidRPr="000F7954">
        <w:t xml:space="preserve"> </w:t>
      </w:r>
      <w:r>
        <w:t xml:space="preserve">фреймворка </w:t>
      </w:r>
      <w:r>
        <w:rPr>
          <w:lang w:val="en-US"/>
        </w:rPr>
        <w:t>Vue</w:t>
      </w:r>
      <w:r w:rsidRPr="000F7954">
        <w:t>.</w:t>
      </w:r>
      <w:r>
        <w:rPr>
          <w:lang w:val="en-US"/>
        </w:rPr>
        <w:t>js</w:t>
      </w:r>
      <w:r w:rsidRPr="000F7954">
        <w:t>.</w:t>
      </w:r>
    </w:p>
    <w:p w14:paraId="24FB666E" w14:textId="320672BA" w:rsidR="000F7954" w:rsidRDefault="004C5CF5" w:rsidP="00646DA6">
      <w:pPr>
        <w:pStyle w:val="a1"/>
      </w:pPr>
      <w:r>
        <w:t xml:space="preserve">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w:t>
      </w:r>
      <w:r>
        <w:lastRenderedPageBreak/>
        <w:t>высокими нагрузками, даже не на очень производительном аппаратном обеспечении.</w:t>
      </w:r>
    </w:p>
    <w:p w14:paraId="3C6C17F2" w14:textId="5C2C6837" w:rsidR="004C5CF5" w:rsidRPr="004C5CF5" w:rsidRDefault="004C5CF5" w:rsidP="00646DA6">
      <w:pPr>
        <w:pStyle w:val="a1"/>
      </w:pPr>
      <w:r>
        <w:t>Разработанное приложение имеет детализированную документацию по применению, и уже может быть использовано на предприятиях для решения реальных задач.</w:t>
      </w:r>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68" w:name="_Toc35123388"/>
      <w:r>
        <w:lastRenderedPageBreak/>
        <w:t>СПИСОК ЛИТЕРАТУРЫ</w:t>
      </w:r>
      <w:bookmarkEnd w:id="68"/>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0007CF">
      <w:pPr>
        <w:pStyle w:val="af1"/>
        <w:numPr>
          <w:ilvl w:val="0"/>
          <w:numId w:val="4"/>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50"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51"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2"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3"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4"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1E0A8518" w:rsidR="00220C33" w:rsidRPr="00220C33" w:rsidRDefault="00220C33" w:rsidP="000007CF">
      <w:pPr>
        <w:pStyle w:val="af1"/>
        <w:numPr>
          <w:ilvl w:val="0"/>
          <w:numId w:val="4"/>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5"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6730890C" w14:textId="77777777" w:rsidR="002C4705" w:rsidRPr="00220C33" w:rsidRDefault="002C4705" w:rsidP="00B21C16">
      <w:pPr>
        <w:pStyle w:val="af1"/>
        <w:tabs>
          <w:tab w:val="left" w:pos="1134"/>
        </w:tabs>
        <w:rPr>
          <w:lang w:val="en-US"/>
        </w:rPr>
      </w:pPr>
      <w:r w:rsidRPr="00220C33">
        <w:rPr>
          <w:lang w:val="en-US"/>
        </w:rPr>
        <w:br w:type="page"/>
      </w:r>
    </w:p>
    <w:p w14:paraId="4C0683C6" w14:textId="77777777" w:rsidR="002C4705" w:rsidRPr="002C4705" w:rsidRDefault="002C4705" w:rsidP="002C4705">
      <w:pPr>
        <w:pStyle w:val="ae"/>
        <w:jc w:val="right"/>
      </w:pPr>
      <w:bookmarkStart w:id="69" w:name="_Toc35123389"/>
      <w:r>
        <w:lastRenderedPageBreak/>
        <w:t>ПРИЛОЖЕНИЕ</w:t>
      </w:r>
      <w:r w:rsidR="00BF1A40">
        <w:t xml:space="preserve"> А</w:t>
      </w:r>
      <w:r>
        <w:t>.</w:t>
      </w:r>
      <w:bookmarkEnd w:id="69"/>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70" w:name="_Toc35123390"/>
      <w:r>
        <w:lastRenderedPageBreak/>
        <w:t>ПРИЛОЖЕНИЕ Б.</w:t>
      </w:r>
      <w:bookmarkEnd w:id="70"/>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56"/>
      <w:headerReference w:type="first" r:id="rId57"/>
      <w:footerReference w:type="first" r:id="rId58"/>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EA3C37" w14:textId="77777777" w:rsidR="003C1EC2" w:rsidRDefault="003C1EC2" w:rsidP="005C1C37">
      <w:pPr>
        <w:spacing w:before="0" w:after="0"/>
      </w:pPr>
      <w:r>
        <w:separator/>
      </w:r>
    </w:p>
  </w:endnote>
  <w:endnote w:type="continuationSeparator" w:id="0">
    <w:p w14:paraId="1A34D5C5" w14:textId="77777777" w:rsidR="003C1EC2" w:rsidRDefault="003C1EC2"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C540F0" w:rsidRDefault="00C540F0"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19E710" w14:textId="77777777" w:rsidR="003C1EC2" w:rsidRDefault="003C1EC2" w:rsidP="005C1C37">
      <w:pPr>
        <w:spacing w:before="0" w:after="0"/>
      </w:pPr>
      <w:r>
        <w:separator/>
      </w:r>
    </w:p>
  </w:footnote>
  <w:footnote w:type="continuationSeparator" w:id="0">
    <w:p w14:paraId="6E55CC92" w14:textId="77777777" w:rsidR="003C1EC2" w:rsidRDefault="003C1EC2"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382FF16A" w:rsidR="00C540F0" w:rsidRDefault="00C540F0">
        <w:pPr>
          <w:pStyle w:val="a8"/>
          <w:jc w:val="center"/>
        </w:pPr>
        <w:r>
          <w:fldChar w:fldCharType="begin"/>
        </w:r>
        <w:r>
          <w:instrText>PAGE   \* MERGEFORMAT</w:instrText>
        </w:r>
        <w:r>
          <w:fldChar w:fldCharType="separate"/>
        </w:r>
        <w:r w:rsidR="00FE50CF">
          <w:rPr>
            <w:noProof/>
          </w:rPr>
          <w:t>5</w:t>
        </w:r>
        <w:r>
          <w:fldChar w:fldCharType="end"/>
        </w:r>
      </w:p>
    </w:sdtContent>
  </w:sdt>
  <w:p w14:paraId="2405D678" w14:textId="77777777" w:rsidR="00C540F0" w:rsidRDefault="00C540F0">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C540F0" w:rsidRDefault="00C540F0">
    <w:pPr>
      <w:pStyle w:val="a8"/>
      <w:jc w:val="center"/>
    </w:pPr>
  </w:p>
  <w:p w14:paraId="5AB375AE" w14:textId="77777777" w:rsidR="00C540F0" w:rsidRDefault="00C540F0">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3"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6"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22"/>
  </w:num>
  <w:num w:numId="2">
    <w:abstractNumId w:val="25"/>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4"/>
  </w:num>
  <w:num w:numId="6">
    <w:abstractNumId w:val="17"/>
  </w:num>
  <w:num w:numId="7">
    <w:abstractNumId w:val="6"/>
  </w:num>
  <w:num w:numId="8">
    <w:abstractNumId w:val="15"/>
  </w:num>
  <w:num w:numId="9">
    <w:abstractNumId w:val="23"/>
  </w:num>
  <w:num w:numId="10">
    <w:abstractNumId w:val="7"/>
  </w:num>
  <w:num w:numId="11">
    <w:abstractNumId w:val="4"/>
  </w:num>
  <w:num w:numId="12">
    <w:abstractNumId w:val="18"/>
  </w:num>
  <w:num w:numId="13">
    <w:abstractNumId w:val="21"/>
  </w:num>
  <w:num w:numId="14">
    <w:abstractNumId w:val="8"/>
  </w:num>
  <w:num w:numId="15">
    <w:abstractNumId w:val="13"/>
  </w:num>
  <w:num w:numId="16">
    <w:abstractNumId w:val="14"/>
  </w:num>
  <w:num w:numId="17">
    <w:abstractNumId w:val="0"/>
  </w:num>
  <w:num w:numId="18">
    <w:abstractNumId w:val="16"/>
  </w:num>
  <w:num w:numId="19">
    <w:abstractNumId w:val="26"/>
  </w:num>
  <w:num w:numId="20">
    <w:abstractNumId w:val="5"/>
  </w:num>
  <w:num w:numId="21">
    <w:abstractNumId w:val="12"/>
  </w:num>
  <w:num w:numId="22">
    <w:abstractNumId w:val="20"/>
  </w:num>
  <w:num w:numId="23">
    <w:abstractNumId w:val="11"/>
  </w:num>
  <w:num w:numId="24">
    <w:abstractNumId w:val="27"/>
  </w:num>
  <w:num w:numId="25">
    <w:abstractNumId w:val="1"/>
  </w:num>
  <w:num w:numId="26">
    <w:abstractNumId w:val="10"/>
  </w:num>
  <w:num w:numId="27">
    <w:abstractNumId w:val="9"/>
  </w:num>
  <w:num w:numId="28">
    <w:abstractNumId w:val="28"/>
  </w:num>
  <w:num w:numId="29">
    <w:abstractNumId w:val="19"/>
  </w:num>
  <w:num w:numId="30">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07CF"/>
    <w:rsid w:val="00004AC3"/>
    <w:rsid w:val="00012F4B"/>
    <w:rsid w:val="00014292"/>
    <w:rsid w:val="0002611A"/>
    <w:rsid w:val="00027051"/>
    <w:rsid w:val="00043820"/>
    <w:rsid w:val="00044CCF"/>
    <w:rsid w:val="000572B8"/>
    <w:rsid w:val="00060BE8"/>
    <w:rsid w:val="0006528D"/>
    <w:rsid w:val="00066D42"/>
    <w:rsid w:val="000B096A"/>
    <w:rsid w:val="000B3A27"/>
    <w:rsid w:val="000B7708"/>
    <w:rsid w:val="000C0A08"/>
    <w:rsid w:val="000C4C7B"/>
    <w:rsid w:val="000D64D0"/>
    <w:rsid w:val="000E18E2"/>
    <w:rsid w:val="000F31FF"/>
    <w:rsid w:val="000F7954"/>
    <w:rsid w:val="000F7FC3"/>
    <w:rsid w:val="001105B0"/>
    <w:rsid w:val="001247C3"/>
    <w:rsid w:val="00130FB4"/>
    <w:rsid w:val="00131441"/>
    <w:rsid w:val="00133AB4"/>
    <w:rsid w:val="00144B9F"/>
    <w:rsid w:val="0014663F"/>
    <w:rsid w:val="0014795C"/>
    <w:rsid w:val="00156DC5"/>
    <w:rsid w:val="0016083D"/>
    <w:rsid w:val="001619F8"/>
    <w:rsid w:val="00170AD0"/>
    <w:rsid w:val="00176846"/>
    <w:rsid w:val="00194204"/>
    <w:rsid w:val="001A1751"/>
    <w:rsid w:val="001B605B"/>
    <w:rsid w:val="001C68A9"/>
    <w:rsid w:val="001D6DBD"/>
    <w:rsid w:val="001D738F"/>
    <w:rsid w:val="001E3A8B"/>
    <w:rsid w:val="001E7083"/>
    <w:rsid w:val="001F1EA4"/>
    <w:rsid w:val="002039A2"/>
    <w:rsid w:val="002043FB"/>
    <w:rsid w:val="00206DA0"/>
    <w:rsid w:val="00220C33"/>
    <w:rsid w:val="00226E8C"/>
    <w:rsid w:val="002277B8"/>
    <w:rsid w:val="00246BFC"/>
    <w:rsid w:val="00250416"/>
    <w:rsid w:val="00250E16"/>
    <w:rsid w:val="00254752"/>
    <w:rsid w:val="00290994"/>
    <w:rsid w:val="00292B31"/>
    <w:rsid w:val="002A6F8E"/>
    <w:rsid w:val="002B26B1"/>
    <w:rsid w:val="002C4705"/>
    <w:rsid w:val="002D4DEB"/>
    <w:rsid w:val="003000E8"/>
    <w:rsid w:val="00300A4B"/>
    <w:rsid w:val="00311A58"/>
    <w:rsid w:val="00327171"/>
    <w:rsid w:val="00335BB8"/>
    <w:rsid w:val="00337D5E"/>
    <w:rsid w:val="00343333"/>
    <w:rsid w:val="003442FB"/>
    <w:rsid w:val="00353717"/>
    <w:rsid w:val="003653E5"/>
    <w:rsid w:val="00365799"/>
    <w:rsid w:val="00366FB0"/>
    <w:rsid w:val="003734CC"/>
    <w:rsid w:val="00377F82"/>
    <w:rsid w:val="003A3B7C"/>
    <w:rsid w:val="003B2824"/>
    <w:rsid w:val="003C1CFB"/>
    <w:rsid w:val="003C1EC2"/>
    <w:rsid w:val="003D2681"/>
    <w:rsid w:val="003D58CF"/>
    <w:rsid w:val="003E3F02"/>
    <w:rsid w:val="003E553A"/>
    <w:rsid w:val="003F201D"/>
    <w:rsid w:val="00400CD0"/>
    <w:rsid w:val="004068D7"/>
    <w:rsid w:val="00407377"/>
    <w:rsid w:val="00410FE7"/>
    <w:rsid w:val="0042017E"/>
    <w:rsid w:val="00425962"/>
    <w:rsid w:val="00440FA8"/>
    <w:rsid w:val="00445A9A"/>
    <w:rsid w:val="0044745A"/>
    <w:rsid w:val="004771BC"/>
    <w:rsid w:val="004861D9"/>
    <w:rsid w:val="00486B31"/>
    <w:rsid w:val="00486C36"/>
    <w:rsid w:val="00497C21"/>
    <w:rsid w:val="004A1CD1"/>
    <w:rsid w:val="004A3C4C"/>
    <w:rsid w:val="004B4D04"/>
    <w:rsid w:val="004C5CF5"/>
    <w:rsid w:val="004C6FCA"/>
    <w:rsid w:val="004D3BA1"/>
    <w:rsid w:val="004E70A8"/>
    <w:rsid w:val="004F44C2"/>
    <w:rsid w:val="0050124B"/>
    <w:rsid w:val="005152BF"/>
    <w:rsid w:val="005220DE"/>
    <w:rsid w:val="00526F79"/>
    <w:rsid w:val="00531D0E"/>
    <w:rsid w:val="00536BC8"/>
    <w:rsid w:val="00540A1E"/>
    <w:rsid w:val="00584D01"/>
    <w:rsid w:val="00590D72"/>
    <w:rsid w:val="00597055"/>
    <w:rsid w:val="005B2C30"/>
    <w:rsid w:val="005B3F81"/>
    <w:rsid w:val="005C1C37"/>
    <w:rsid w:val="005E4626"/>
    <w:rsid w:val="005F0C3F"/>
    <w:rsid w:val="00603AD8"/>
    <w:rsid w:val="00604375"/>
    <w:rsid w:val="0060549F"/>
    <w:rsid w:val="006114DA"/>
    <w:rsid w:val="0061170F"/>
    <w:rsid w:val="006225C6"/>
    <w:rsid w:val="00624437"/>
    <w:rsid w:val="00640990"/>
    <w:rsid w:val="00646DA6"/>
    <w:rsid w:val="00652640"/>
    <w:rsid w:val="0065701D"/>
    <w:rsid w:val="0065787C"/>
    <w:rsid w:val="006612CC"/>
    <w:rsid w:val="00677233"/>
    <w:rsid w:val="00683591"/>
    <w:rsid w:val="006A547E"/>
    <w:rsid w:val="006B6614"/>
    <w:rsid w:val="006B783E"/>
    <w:rsid w:val="006D757C"/>
    <w:rsid w:val="006D75F2"/>
    <w:rsid w:val="006F40E0"/>
    <w:rsid w:val="00703460"/>
    <w:rsid w:val="00706FA3"/>
    <w:rsid w:val="00712424"/>
    <w:rsid w:val="00716658"/>
    <w:rsid w:val="007173B4"/>
    <w:rsid w:val="00730E5D"/>
    <w:rsid w:val="00735D6C"/>
    <w:rsid w:val="0073606B"/>
    <w:rsid w:val="00737C14"/>
    <w:rsid w:val="00741138"/>
    <w:rsid w:val="007474F4"/>
    <w:rsid w:val="00767746"/>
    <w:rsid w:val="00774E93"/>
    <w:rsid w:val="007A6C35"/>
    <w:rsid w:val="007B5399"/>
    <w:rsid w:val="007B5A29"/>
    <w:rsid w:val="007C1758"/>
    <w:rsid w:val="007F09DE"/>
    <w:rsid w:val="007F350E"/>
    <w:rsid w:val="007F40BB"/>
    <w:rsid w:val="007F6466"/>
    <w:rsid w:val="00835701"/>
    <w:rsid w:val="00836FD4"/>
    <w:rsid w:val="00845C8B"/>
    <w:rsid w:val="008521DD"/>
    <w:rsid w:val="00852BD9"/>
    <w:rsid w:val="00857631"/>
    <w:rsid w:val="00857757"/>
    <w:rsid w:val="0085794A"/>
    <w:rsid w:val="008634B4"/>
    <w:rsid w:val="008641E2"/>
    <w:rsid w:val="00886F1C"/>
    <w:rsid w:val="008935E8"/>
    <w:rsid w:val="0089738A"/>
    <w:rsid w:val="008A4535"/>
    <w:rsid w:val="008A5E05"/>
    <w:rsid w:val="008B0B0E"/>
    <w:rsid w:val="008C6FE8"/>
    <w:rsid w:val="008E1822"/>
    <w:rsid w:val="008E3F20"/>
    <w:rsid w:val="008E42E0"/>
    <w:rsid w:val="00904458"/>
    <w:rsid w:val="00925914"/>
    <w:rsid w:val="009366D8"/>
    <w:rsid w:val="00937875"/>
    <w:rsid w:val="00942F87"/>
    <w:rsid w:val="00974C67"/>
    <w:rsid w:val="0097598E"/>
    <w:rsid w:val="00993BB2"/>
    <w:rsid w:val="009A0D00"/>
    <w:rsid w:val="009A283E"/>
    <w:rsid w:val="009A7D62"/>
    <w:rsid w:val="009D0434"/>
    <w:rsid w:val="009D402D"/>
    <w:rsid w:val="009D7443"/>
    <w:rsid w:val="009E277F"/>
    <w:rsid w:val="009E35B2"/>
    <w:rsid w:val="009F372D"/>
    <w:rsid w:val="00A156DA"/>
    <w:rsid w:val="00A30C57"/>
    <w:rsid w:val="00A40FFC"/>
    <w:rsid w:val="00A45237"/>
    <w:rsid w:val="00A45578"/>
    <w:rsid w:val="00A61F20"/>
    <w:rsid w:val="00A76DDB"/>
    <w:rsid w:val="00A86C49"/>
    <w:rsid w:val="00A97D09"/>
    <w:rsid w:val="00AA30EA"/>
    <w:rsid w:val="00AA6908"/>
    <w:rsid w:val="00AA7666"/>
    <w:rsid w:val="00AB3432"/>
    <w:rsid w:val="00AC091A"/>
    <w:rsid w:val="00AD6A94"/>
    <w:rsid w:val="00AE436E"/>
    <w:rsid w:val="00AE64CD"/>
    <w:rsid w:val="00AE6FAC"/>
    <w:rsid w:val="00AF26F7"/>
    <w:rsid w:val="00B0486D"/>
    <w:rsid w:val="00B103DB"/>
    <w:rsid w:val="00B11394"/>
    <w:rsid w:val="00B17A22"/>
    <w:rsid w:val="00B21C16"/>
    <w:rsid w:val="00B36052"/>
    <w:rsid w:val="00B47E63"/>
    <w:rsid w:val="00B508D5"/>
    <w:rsid w:val="00B55AEC"/>
    <w:rsid w:val="00B62552"/>
    <w:rsid w:val="00B66977"/>
    <w:rsid w:val="00B671F0"/>
    <w:rsid w:val="00B77DD7"/>
    <w:rsid w:val="00BA3A6F"/>
    <w:rsid w:val="00BA7629"/>
    <w:rsid w:val="00BB46F9"/>
    <w:rsid w:val="00BC5681"/>
    <w:rsid w:val="00BD2AB1"/>
    <w:rsid w:val="00BD3096"/>
    <w:rsid w:val="00BD72EB"/>
    <w:rsid w:val="00BE6C7D"/>
    <w:rsid w:val="00BF1A40"/>
    <w:rsid w:val="00C01408"/>
    <w:rsid w:val="00C033FC"/>
    <w:rsid w:val="00C14B41"/>
    <w:rsid w:val="00C15909"/>
    <w:rsid w:val="00C2049E"/>
    <w:rsid w:val="00C20BE0"/>
    <w:rsid w:val="00C33C7A"/>
    <w:rsid w:val="00C37D28"/>
    <w:rsid w:val="00C43B8C"/>
    <w:rsid w:val="00C540F0"/>
    <w:rsid w:val="00C66D68"/>
    <w:rsid w:val="00C67009"/>
    <w:rsid w:val="00C75EA7"/>
    <w:rsid w:val="00C766C1"/>
    <w:rsid w:val="00C766DC"/>
    <w:rsid w:val="00C862F2"/>
    <w:rsid w:val="00C9752A"/>
    <w:rsid w:val="00CB0077"/>
    <w:rsid w:val="00CC7861"/>
    <w:rsid w:val="00CE19DA"/>
    <w:rsid w:val="00CF11D1"/>
    <w:rsid w:val="00CF3653"/>
    <w:rsid w:val="00CF7DD2"/>
    <w:rsid w:val="00D05AC2"/>
    <w:rsid w:val="00D10288"/>
    <w:rsid w:val="00D13433"/>
    <w:rsid w:val="00D17E9A"/>
    <w:rsid w:val="00D26FAE"/>
    <w:rsid w:val="00D6443D"/>
    <w:rsid w:val="00D65518"/>
    <w:rsid w:val="00D71B78"/>
    <w:rsid w:val="00D838DC"/>
    <w:rsid w:val="00D970B3"/>
    <w:rsid w:val="00D9717E"/>
    <w:rsid w:val="00DA0115"/>
    <w:rsid w:val="00DB7E75"/>
    <w:rsid w:val="00DC3C37"/>
    <w:rsid w:val="00DE1A4C"/>
    <w:rsid w:val="00DF3E26"/>
    <w:rsid w:val="00E00DAB"/>
    <w:rsid w:val="00E01639"/>
    <w:rsid w:val="00E02C64"/>
    <w:rsid w:val="00E31C69"/>
    <w:rsid w:val="00E4404C"/>
    <w:rsid w:val="00E56EC4"/>
    <w:rsid w:val="00E60D5C"/>
    <w:rsid w:val="00E6279D"/>
    <w:rsid w:val="00E72C2A"/>
    <w:rsid w:val="00E7333F"/>
    <w:rsid w:val="00E747AE"/>
    <w:rsid w:val="00E74BFD"/>
    <w:rsid w:val="00E852E6"/>
    <w:rsid w:val="00E87646"/>
    <w:rsid w:val="00E972AB"/>
    <w:rsid w:val="00EA5062"/>
    <w:rsid w:val="00EA6EB4"/>
    <w:rsid w:val="00EB4856"/>
    <w:rsid w:val="00EC0074"/>
    <w:rsid w:val="00EC47B4"/>
    <w:rsid w:val="00ED0CF3"/>
    <w:rsid w:val="00ED417C"/>
    <w:rsid w:val="00EE283F"/>
    <w:rsid w:val="00F010A4"/>
    <w:rsid w:val="00F11F9F"/>
    <w:rsid w:val="00F1654C"/>
    <w:rsid w:val="00F23C7B"/>
    <w:rsid w:val="00F37B44"/>
    <w:rsid w:val="00F64574"/>
    <w:rsid w:val="00F96C6C"/>
    <w:rsid w:val="00FA08C6"/>
    <w:rsid w:val="00FA269E"/>
    <w:rsid w:val="00FB06A9"/>
    <w:rsid w:val="00FC029E"/>
    <w:rsid w:val="00FC46E6"/>
    <w:rsid w:val="00FE50CF"/>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2"/>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0C0A08"/>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twig.symfony.com/doc/2.x/internals.html" TargetMode="External"/><Relationship Id="rId55" Type="http://schemas.openxmlformats.org/officeDocument/2006/relationships/hyperlink" Target="https://www.dynatrace.com/resourc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fpcomplete.com/blog/2018/11/haskell-and-ru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medium.com/datadriveninvestor/how-does-memory-allocation-work-in-python-and-other-languages-d2d8a9398543"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handlebarsjs.com/guide/"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mustache.github.io/mustache.5.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4041F-1337-457B-AE34-AACA73FA4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3261</TotalTime>
  <Pages>1</Pages>
  <Words>13666</Words>
  <Characters>77898</Characters>
  <Application>Microsoft Office Word</Application>
  <DocSecurity>0</DocSecurity>
  <Lines>649</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101</cp:revision>
  <dcterms:created xsi:type="dcterms:W3CDTF">2020-01-28T12:54:00Z</dcterms:created>
  <dcterms:modified xsi:type="dcterms:W3CDTF">2020-03-20T16:42:00Z</dcterms:modified>
</cp:coreProperties>
</file>