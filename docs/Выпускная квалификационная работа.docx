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5C1C37">
      <w:pPr>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5C1C37">
      <w:pPr>
        <w:jc w:val="center"/>
        <w:rPr>
          <w:b/>
          <w:bCs/>
        </w:rPr>
      </w:pPr>
      <w:r w:rsidRPr="07D23293">
        <w:rPr>
          <w:b/>
          <w:bCs/>
        </w:rPr>
        <w:t>МИНОБРНАУКИ РОССИИ</w:t>
      </w:r>
    </w:p>
    <w:p w14:paraId="78A78665" w14:textId="77777777" w:rsidR="005C1C37" w:rsidRPr="00035A02" w:rsidRDefault="005C1C37" w:rsidP="005C1C37">
      <w:pPr>
        <w:spacing w:before="0"/>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5C1C37">
      <w:pPr>
        <w:spacing w:before="0"/>
        <w:jc w:val="center"/>
        <w:rPr>
          <w:b/>
          <w:bCs/>
        </w:rPr>
      </w:pPr>
      <w:r w:rsidRPr="07D23293">
        <w:rPr>
          <w:b/>
          <w:bCs/>
        </w:rPr>
        <w:t>высшего образования</w:t>
      </w:r>
    </w:p>
    <w:p w14:paraId="03CD36C0" w14:textId="77777777" w:rsidR="005C1C37" w:rsidRPr="00035A02" w:rsidRDefault="005C1C37" w:rsidP="005C1C37">
      <w:pPr>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5C1C37">
      <w:pPr>
        <w:pBdr>
          <w:bottom w:val="single" w:sz="4" w:space="1" w:color="auto"/>
        </w:pBdr>
        <w:jc w:val="center"/>
        <w:rPr>
          <w:sz w:val="22"/>
          <w:szCs w:val="22"/>
        </w:rPr>
      </w:pPr>
      <w:r w:rsidRPr="07D23293">
        <w:rPr>
          <w:b/>
          <w:bCs/>
        </w:rPr>
        <w:t>(ФГБОУ ВО «МГТУ «СТАНКИН»)</w:t>
      </w:r>
    </w:p>
    <w:p w14:paraId="659E9A52" w14:textId="77777777" w:rsidR="005C1C37" w:rsidRDefault="005C1C37" w:rsidP="005C1C37">
      <w:pPr>
        <w:spacing w:before="0" w:after="0"/>
        <w:rPr>
          <w:i/>
          <w:sz w:val="18"/>
        </w:rPr>
      </w:pPr>
    </w:p>
    <w:tbl>
      <w:tblPr>
        <w:tblW w:w="0" w:type="auto"/>
        <w:tblLook w:val="04A0" w:firstRow="1" w:lastRow="0" w:firstColumn="1" w:lastColumn="0" w:noHBand="0" w:noVBand="1"/>
      </w:tblPr>
      <w:tblGrid>
        <w:gridCol w:w="4785"/>
        <w:gridCol w:w="4785"/>
      </w:tblGrid>
      <w:tr w:rsidR="005C1C37" w:rsidRPr="002B1DF8" w14:paraId="43229BA8" w14:textId="77777777" w:rsidTr="007A6C35">
        <w:tc>
          <w:tcPr>
            <w:tcW w:w="4785" w:type="dxa"/>
          </w:tcPr>
          <w:p w14:paraId="109331A8" w14:textId="77777777" w:rsidR="005C1C37" w:rsidRPr="006254E7" w:rsidRDefault="005C1C37" w:rsidP="007A6C35">
            <w:pPr>
              <w:spacing w:before="0" w:after="0"/>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7A6C35">
            <w:pPr>
              <w:spacing w:before="0" w:after="0"/>
              <w:jc w:val="center"/>
              <w:rPr>
                <w:b/>
                <w:bCs/>
              </w:rPr>
            </w:pPr>
            <w:r w:rsidRPr="07D23293">
              <w:rPr>
                <w:b/>
                <w:bCs/>
              </w:rPr>
              <w:t>Кафедра</w:t>
            </w:r>
          </w:p>
          <w:p w14:paraId="53461864" w14:textId="77777777" w:rsidR="005C1C37" w:rsidRPr="002B1DF8" w:rsidRDefault="005C1C37" w:rsidP="007A6C35">
            <w:pPr>
              <w:spacing w:before="0" w:after="0"/>
              <w:jc w:val="right"/>
              <w:rPr>
                <w:i/>
                <w:iCs/>
              </w:rPr>
            </w:pPr>
            <w:r w:rsidRPr="07D23293">
              <w:rPr>
                <w:b/>
                <w:bCs/>
              </w:rPr>
              <w:t>информационных систем</w:t>
            </w:r>
          </w:p>
        </w:tc>
      </w:tr>
    </w:tbl>
    <w:p w14:paraId="21BA4204" w14:textId="77777777" w:rsidR="00327171" w:rsidRDefault="00327171" w:rsidP="00327171">
      <w:pPr>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7A6C35">
            <w:pPr>
              <w:spacing w:before="0" w:after="0"/>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7777777" w:rsidR="00327171" w:rsidRPr="0033719B" w:rsidRDefault="00327171" w:rsidP="007A6C35">
            <w:pPr>
              <w:jc w:val="center"/>
              <w:rPr>
                <w:bCs/>
                <w:sz w:val="28"/>
                <w:szCs w:val="28"/>
              </w:rPr>
            </w:pPr>
            <w:r w:rsidRPr="0033719B">
              <w:rPr>
                <w:bCs/>
                <w:sz w:val="28"/>
                <w:szCs w:val="28"/>
              </w:rPr>
              <w:t xml:space="preserve">Тема: </w:t>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7A6C35">
            <w:pPr>
              <w:jc w:val="center"/>
              <w:rPr>
                <w:b/>
                <w:color w:val="FF0000"/>
                <w:sz w:val="28"/>
                <w:szCs w:val="28"/>
              </w:rPr>
            </w:pPr>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7A6C35">
            <w:pPr>
              <w:spacing w:before="0" w:after="0"/>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7A6C35">
            <w:pPr>
              <w:spacing w:before="0" w:after="0"/>
              <w:jc w:val="center"/>
              <w:rPr>
                <w:sz w:val="28"/>
              </w:rPr>
            </w:pPr>
          </w:p>
        </w:tc>
        <w:tc>
          <w:tcPr>
            <w:tcW w:w="4111" w:type="dxa"/>
            <w:gridSpan w:val="2"/>
            <w:vAlign w:val="bottom"/>
          </w:tcPr>
          <w:p w14:paraId="3DAC1CED" w14:textId="77777777" w:rsidR="00624437" w:rsidRDefault="00624437" w:rsidP="007A6C35">
            <w:pPr>
              <w:spacing w:before="0" w:after="0" w:line="360" w:lineRule="auto"/>
              <w:jc w:val="right"/>
              <w:rPr>
                <w:sz w:val="28"/>
              </w:rPr>
            </w:pPr>
          </w:p>
          <w:p w14:paraId="0EDE7423" w14:textId="77777777" w:rsidR="00327171" w:rsidRDefault="00327171" w:rsidP="007A6C35">
            <w:pPr>
              <w:spacing w:before="0" w:after="0" w:line="360" w:lineRule="auto"/>
              <w:jc w:val="right"/>
              <w:rPr>
                <w:sz w:val="28"/>
              </w:rPr>
            </w:pPr>
            <w:r w:rsidRPr="003B1A84">
              <w:rPr>
                <w:sz w:val="28"/>
              </w:rPr>
              <w:t>Регистрационный № _______</w:t>
            </w:r>
          </w:p>
          <w:p w14:paraId="071A137F" w14:textId="77777777" w:rsidR="00327171" w:rsidRDefault="00327171" w:rsidP="007A6C35">
            <w:pPr>
              <w:spacing w:before="0" w:after="0" w:line="360" w:lineRule="auto"/>
              <w:jc w:val="right"/>
              <w:rPr>
                <w:sz w:val="28"/>
              </w:rPr>
            </w:pPr>
          </w:p>
          <w:p w14:paraId="0E6AAC22" w14:textId="77777777" w:rsidR="00327171" w:rsidRPr="00D05AC2" w:rsidRDefault="00327171" w:rsidP="007A6C35">
            <w:pPr>
              <w:spacing w:before="0" w:after="0" w:line="360" w:lineRule="auto"/>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7A6C35">
            <w:pPr>
              <w:spacing w:before="0" w:after="0"/>
              <w:rPr>
                <w:b/>
                <w:szCs w:val="24"/>
              </w:rPr>
            </w:pPr>
            <w:r w:rsidRPr="0040006D">
              <w:rPr>
                <w:b/>
                <w:szCs w:val="24"/>
              </w:rPr>
              <w:t xml:space="preserve">Заведующий кафедрой </w:t>
            </w:r>
          </w:p>
          <w:p w14:paraId="738FDA6A" w14:textId="77777777" w:rsidR="00327171" w:rsidRPr="005A3708" w:rsidRDefault="00327171" w:rsidP="007A6C35">
            <w:pPr>
              <w:spacing w:before="0" w:after="0"/>
              <w:rPr>
                <w:sz w:val="28"/>
              </w:rPr>
            </w:pPr>
            <w:r w:rsidRPr="0040006D">
              <w:rPr>
                <w:b/>
                <w:szCs w:val="24"/>
              </w:rPr>
              <w:t>д.т.н., проф.</w:t>
            </w:r>
          </w:p>
        </w:tc>
        <w:tc>
          <w:tcPr>
            <w:tcW w:w="1843" w:type="dxa"/>
          </w:tcPr>
          <w:p w14:paraId="70BB13CF" w14:textId="77777777" w:rsidR="00327171" w:rsidRPr="005A3708" w:rsidRDefault="00327171" w:rsidP="007A6C35">
            <w:pPr>
              <w:spacing w:before="0" w:after="0"/>
              <w:rPr>
                <w:sz w:val="28"/>
              </w:rPr>
            </w:pPr>
          </w:p>
        </w:tc>
        <w:tc>
          <w:tcPr>
            <w:tcW w:w="2268" w:type="dxa"/>
          </w:tcPr>
          <w:p w14:paraId="53F3DD6A" w14:textId="77777777" w:rsidR="00327171" w:rsidRPr="008000B1" w:rsidRDefault="00327171" w:rsidP="007A6C35">
            <w:pPr>
              <w:spacing w:before="0" w:after="0"/>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7A6C35">
            <w:pPr>
              <w:spacing w:before="0" w:after="0"/>
              <w:rPr>
                <w:sz w:val="28"/>
              </w:rPr>
            </w:pPr>
          </w:p>
        </w:tc>
        <w:tc>
          <w:tcPr>
            <w:tcW w:w="1843" w:type="dxa"/>
          </w:tcPr>
          <w:p w14:paraId="122E12F4" w14:textId="77777777" w:rsidR="00327171" w:rsidRPr="005A3708" w:rsidRDefault="00327171" w:rsidP="007A6C35">
            <w:pPr>
              <w:spacing w:before="0" w:after="0"/>
              <w:jc w:val="center"/>
              <w:rPr>
                <w:szCs w:val="22"/>
              </w:rPr>
            </w:pPr>
            <w:r w:rsidRPr="005A3708">
              <w:rPr>
                <w:sz w:val="22"/>
                <w:szCs w:val="22"/>
              </w:rPr>
              <w:t>подпись</w:t>
            </w:r>
          </w:p>
        </w:tc>
        <w:tc>
          <w:tcPr>
            <w:tcW w:w="2268" w:type="dxa"/>
          </w:tcPr>
          <w:p w14:paraId="0C99CE32" w14:textId="77777777" w:rsidR="00327171" w:rsidRPr="005A3708" w:rsidRDefault="00327171" w:rsidP="007A6C35">
            <w:pPr>
              <w:spacing w:before="0" w:after="0"/>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5C1C37">
            <w:pPr>
              <w:spacing w:after="0"/>
              <w:rPr>
                <w:b/>
              </w:rPr>
            </w:pPr>
            <w:bookmarkStart w:id="0" w:name="_Toc483423516"/>
            <w:r w:rsidRPr="005C1C37">
              <w:rPr>
                <w:b/>
              </w:rPr>
              <w:t>Руководитель</w:t>
            </w:r>
            <w:bookmarkEnd w:id="0"/>
            <w:r w:rsidRPr="005C1C37">
              <w:rPr>
                <w:b/>
              </w:rPr>
              <w:t xml:space="preserve"> </w:t>
            </w:r>
          </w:p>
          <w:p w14:paraId="0C3C0264" w14:textId="77777777" w:rsidR="00327171" w:rsidRPr="00EB45F3" w:rsidRDefault="00327171" w:rsidP="005C1C37">
            <w:pPr>
              <w:spacing w:before="0" w:after="0"/>
              <w:rPr>
                <w:b/>
                <w:color w:val="FF0000"/>
              </w:rPr>
            </w:pPr>
            <w:r w:rsidRPr="00DE2B86">
              <w:rPr>
                <w:b/>
              </w:rPr>
              <w:t xml:space="preserve">к.т.н., доцент </w:t>
            </w:r>
          </w:p>
        </w:tc>
        <w:tc>
          <w:tcPr>
            <w:tcW w:w="1843" w:type="dxa"/>
          </w:tcPr>
          <w:p w14:paraId="75347E8E" w14:textId="77777777" w:rsidR="00327171" w:rsidRPr="005A3708" w:rsidRDefault="00327171" w:rsidP="007A6C35">
            <w:pPr>
              <w:spacing w:before="0" w:after="0"/>
              <w:jc w:val="center"/>
            </w:pPr>
          </w:p>
        </w:tc>
        <w:tc>
          <w:tcPr>
            <w:tcW w:w="2268" w:type="dxa"/>
          </w:tcPr>
          <w:p w14:paraId="79E811AE" w14:textId="77777777" w:rsidR="00327171" w:rsidRPr="00DE2B86" w:rsidRDefault="00327171" w:rsidP="007A6C35">
            <w:pPr>
              <w:spacing w:before="0" w:after="0"/>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043820">
            <w:pPr>
              <w:spacing w:before="0" w:after="0"/>
            </w:pPr>
          </w:p>
        </w:tc>
        <w:tc>
          <w:tcPr>
            <w:tcW w:w="1843" w:type="dxa"/>
          </w:tcPr>
          <w:p w14:paraId="71C2E4D9" w14:textId="77777777" w:rsidR="00327171" w:rsidRPr="005A3708" w:rsidRDefault="00327171" w:rsidP="007A6C35">
            <w:pPr>
              <w:spacing w:before="0" w:after="0"/>
              <w:jc w:val="center"/>
            </w:pPr>
            <w:r w:rsidRPr="005A3708">
              <w:rPr>
                <w:sz w:val="22"/>
                <w:szCs w:val="22"/>
              </w:rPr>
              <w:t>подпись</w:t>
            </w:r>
          </w:p>
        </w:tc>
        <w:tc>
          <w:tcPr>
            <w:tcW w:w="2268" w:type="dxa"/>
          </w:tcPr>
          <w:p w14:paraId="5CD24FE5" w14:textId="77777777" w:rsidR="00327171" w:rsidRPr="00DE2B86" w:rsidRDefault="00327171" w:rsidP="007A6C35">
            <w:pPr>
              <w:spacing w:before="0" w:after="0"/>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77777777" w:rsidR="00327171" w:rsidRPr="0040006D" w:rsidRDefault="00327171" w:rsidP="007A6C35">
            <w:pPr>
              <w:spacing w:before="0" w:after="0"/>
              <w:rPr>
                <w:b/>
                <w:szCs w:val="24"/>
              </w:rPr>
            </w:pPr>
            <w:r w:rsidRPr="0040006D">
              <w:rPr>
                <w:b/>
                <w:szCs w:val="24"/>
              </w:rPr>
              <w:t>Студент</w:t>
            </w:r>
          </w:p>
        </w:tc>
        <w:tc>
          <w:tcPr>
            <w:tcW w:w="1843" w:type="dxa"/>
          </w:tcPr>
          <w:p w14:paraId="7C86E516" w14:textId="77777777" w:rsidR="00327171" w:rsidRDefault="00327171" w:rsidP="007A6C35">
            <w:pPr>
              <w:spacing w:before="0" w:after="0"/>
              <w:jc w:val="center"/>
              <w:rPr>
                <w:b/>
                <w:szCs w:val="24"/>
              </w:rPr>
            </w:pPr>
          </w:p>
          <w:p w14:paraId="5E0F8A75" w14:textId="77777777" w:rsidR="00327171" w:rsidRPr="0040006D" w:rsidRDefault="00327171" w:rsidP="007A6C35">
            <w:pPr>
              <w:spacing w:before="0" w:after="0"/>
              <w:jc w:val="center"/>
              <w:rPr>
                <w:b/>
                <w:szCs w:val="24"/>
              </w:rPr>
            </w:pPr>
          </w:p>
        </w:tc>
        <w:tc>
          <w:tcPr>
            <w:tcW w:w="2268" w:type="dxa"/>
          </w:tcPr>
          <w:p w14:paraId="153F81F3" w14:textId="77777777" w:rsidR="00327171" w:rsidRPr="00DE2B86" w:rsidRDefault="00043820" w:rsidP="007A6C35">
            <w:pPr>
              <w:spacing w:before="0" w:after="0"/>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7A6C35">
            <w:pPr>
              <w:spacing w:before="0" w:after="0"/>
              <w:rPr>
                <w:sz w:val="28"/>
              </w:rPr>
            </w:pPr>
          </w:p>
        </w:tc>
        <w:tc>
          <w:tcPr>
            <w:tcW w:w="1843" w:type="dxa"/>
            <w:vMerge w:val="restart"/>
          </w:tcPr>
          <w:p w14:paraId="2ACD8AD5" w14:textId="77777777" w:rsidR="00327171" w:rsidRPr="005A3708" w:rsidRDefault="00327171" w:rsidP="007A6C35">
            <w:pPr>
              <w:spacing w:before="0" w:after="0"/>
              <w:jc w:val="center"/>
            </w:pPr>
            <w:r w:rsidRPr="005A3708">
              <w:rPr>
                <w:sz w:val="22"/>
                <w:szCs w:val="22"/>
              </w:rPr>
              <w:t>подпись</w:t>
            </w:r>
          </w:p>
        </w:tc>
        <w:tc>
          <w:tcPr>
            <w:tcW w:w="2268" w:type="dxa"/>
          </w:tcPr>
          <w:p w14:paraId="2A53D6BC" w14:textId="77777777" w:rsidR="00327171" w:rsidRPr="005A3708" w:rsidRDefault="00327171" w:rsidP="007A6C35">
            <w:pPr>
              <w:spacing w:before="0" w:after="0"/>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sz w:val="28"/>
          <w:szCs w:val="28"/>
        </w:rPr>
      </w:sdtEndPr>
      <w:sdtContent>
        <w:p w14:paraId="5CA70264" w14:textId="77777777" w:rsidR="005C1C37" w:rsidRPr="00BF1A40" w:rsidRDefault="005C1C37" w:rsidP="00BF1A40">
          <w:pPr>
            <w:rPr>
              <w:sz w:val="28"/>
              <w:szCs w:val="28"/>
            </w:rPr>
          </w:pPr>
          <w:r w:rsidRPr="00BF1A40">
            <w:rPr>
              <w:sz w:val="28"/>
              <w:szCs w:val="28"/>
            </w:rPr>
            <w:t>ОГЛАВЛЕНИЕ</w:t>
          </w:r>
        </w:p>
        <w:p w14:paraId="68467474" w14:textId="3D4B3A91" w:rsidR="00683591" w:rsidRPr="00683591" w:rsidRDefault="00836FD4"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r w:rsidRPr="00683591">
            <w:rPr>
              <w:sz w:val="28"/>
              <w:szCs w:val="28"/>
            </w:rPr>
            <w:fldChar w:fldCharType="begin"/>
          </w:r>
          <w:r w:rsidRPr="00683591">
            <w:rPr>
              <w:sz w:val="28"/>
              <w:szCs w:val="28"/>
            </w:rPr>
            <w:instrText xml:space="preserve"> TOC \o "1-3" \h \z \u </w:instrText>
          </w:r>
          <w:r w:rsidRPr="00683591">
            <w:rPr>
              <w:sz w:val="28"/>
              <w:szCs w:val="28"/>
            </w:rPr>
            <w:fldChar w:fldCharType="separate"/>
          </w:r>
          <w:hyperlink w:anchor="_Toc35123365" w:history="1">
            <w:r w:rsidR="00683591" w:rsidRPr="00683591">
              <w:rPr>
                <w:rStyle w:val="ad"/>
                <w:rFonts w:eastAsiaTheme="majorEastAsia"/>
                <w:noProof/>
                <w:sz w:val="28"/>
                <w:szCs w:val="28"/>
              </w:rPr>
              <w:t>ВВЕДЕНИЕ</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w:t>
            </w:r>
            <w:r w:rsidR="00683591" w:rsidRPr="00683591">
              <w:rPr>
                <w:noProof/>
                <w:webHidden/>
                <w:sz w:val="28"/>
                <w:szCs w:val="28"/>
              </w:rPr>
              <w:fldChar w:fldCharType="end"/>
            </w:r>
          </w:hyperlink>
        </w:p>
        <w:p w14:paraId="71EE673F" w14:textId="649F1F25" w:rsidR="00683591" w:rsidRPr="00683591" w:rsidRDefault="00683591"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6" w:history="1">
            <w:r w:rsidRPr="00683591">
              <w:rPr>
                <w:rStyle w:val="ad"/>
                <w:rFonts w:eastAsiaTheme="majorEastAsia"/>
                <w:noProof/>
                <w:sz w:val="28"/>
                <w:szCs w:val="28"/>
              </w:rPr>
              <w:t>ГЛАВА 1.</w:t>
            </w:r>
            <w:r w:rsidRPr="00683591">
              <w:rPr>
                <w:rFonts w:asciiTheme="minorHAnsi" w:eastAsiaTheme="minorEastAsia" w:hAnsiTheme="minorHAnsi" w:cstheme="minorBidi"/>
                <w:noProof/>
                <w:sz w:val="28"/>
                <w:szCs w:val="28"/>
                <w:lang w:val="en-US" w:eastAsia="en-US"/>
              </w:rPr>
              <w:tab/>
            </w:r>
            <w:r w:rsidRPr="00683591">
              <w:rPr>
                <w:rStyle w:val="ad"/>
                <w:rFonts w:eastAsiaTheme="majorEastAsia"/>
                <w:noProof/>
                <w:sz w:val="28"/>
                <w:szCs w:val="28"/>
              </w:rPr>
              <w:t>АНАЛИЗ ПРЕДМЕТНОЙ ОБЛАСТИ</w:t>
            </w:r>
            <w:r w:rsidRPr="00683591">
              <w:rPr>
                <w:noProof/>
                <w:webHidden/>
                <w:sz w:val="28"/>
                <w:szCs w:val="28"/>
              </w:rPr>
              <w:tab/>
            </w:r>
            <w:r w:rsidRPr="00683591">
              <w:rPr>
                <w:noProof/>
                <w:webHidden/>
                <w:sz w:val="28"/>
                <w:szCs w:val="28"/>
              </w:rPr>
              <w:fldChar w:fldCharType="begin"/>
            </w:r>
            <w:r w:rsidRPr="00683591">
              <w:rPr>
                <w:noProof/>
                <w:webHidden/>
                <w:sz w:val="28"/>
                <w:szCs w:val="28"/>
              </w:rPr>
              <w:instrText xml:space="preserve"> PAGEREF _Toc35123366 \h </w:instrText>
            </w:r>
            <w:r w:rsidRPr="00683591">
              <w:rPr>
                <w:noProof/>
                <w:webHidden/>
                <w:sz w:val="28"/>
                <w:szCs w:val="28"/>
              </w:rPr>
            </w:r>
            <w:r w:rsidRPr="00683591">
              <w:rPr>
                <w:noProof/>
                <w:webHidden/>
                <w:sz w:val="28"/>
                <w:szCs w:val="28"/>
              </w:rPr>
              <w:fldChar w:fldCharType="separate"/>
            </w:r>
            <w:r w:rsidRPr="00683591">
              <w:rPr>
                <w:noProof/>
                <w:webHidden/>
                <w:sz w:val="28"/>
                <w:szCs w:val="28"/>
              </w:rPr>
              <w:t>4</w:t>
            </w:r>
            <w:r w:rsidRPr="00683591">
              <w:rPr>
                <w:noProof/>
                <w:webHidden/>
                <w:sz w:val="28"/>
                <w:szCs w:val="28"/>
              </w:rPr>
              <w:fldChar w:fldCharType="end"/>
            </w:r>
          </w:hyperlink>
        </w:p>
        <w:p w14:paraId="61FBC54F" w14:textId="13EABAEB" w:rsidR="00683591" w:rsidRPr="00683591" w:rsidRDefault="00683591"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7" w:history="1">
            <w:r w:rsidRPr="00683591">
              <w:rPr>
                <w:rStyle w:val="ad"/>
                <w:rFonts w:eastAsiaTheme="majorEastAsia"/>
                <w:noProof/>
                <w:sz w:val="28"/>
                <w:szCs w:val="28"/>
              </w:rPr>
              <w:t>1.1. Термины и определения</w:t>
            </w:r>
            <w:r w:rsidRPr="00683591">
              <w:rPr>
                <w:noProof/>
                <w:webHidden/>
                <w:sz w:val="28"/>
                <w:szCs w:val="28"/>
              </w:rPr>
              <w:tab/>
            </w:r>
            <w:r w:rsidRPr="00683591">
              <w:rPr>
                <w:noProof/>
                <w:webHidden/>
                <w:sz w:val="28"/>
                <w:szCs w:val="28"/>
              </w:rPr>
              <w:fldChar w:fldCharType="begin"/>
            </w:r>
            <w:r w:rsidRPr="00683591">
              <w:rPr>
                <w:noProof/>
                <w:webHidden/>
                <w:sz w:val="28"/>
                <w:szCs w:val="28"/>
              </w:rPr>
              <w:instrText xml:space="preserve"> PAGEREF _Toc35123367 \h </w:instrText>
            </w:r>
            <w:r w:rsidRPr="00683591">
              <w:rPr>
                <w:noProof/>
                <w:webHidden/>
                <w:sz w:val="28"/>
                <w:szCs w:val="28"/>
              </w:rPr>
            </w:r>
            <w:r w:rsidRPr="00683591">
              <w:rPr>
                <w:noProof/>
                <w:webHidden/>
                <w:sz w:val="28"/>
                <w:szCs w:val="28"/>
              </w:rPr>
              <w:fldChar w:fldCharType="separate"/>
            </w:r>
            <w:r w:rsidRPr="00683591">
              <w:rPr>
                <w:noProof/>
                <w:webHidden/>
                <w:sz w:val="28"/>
                <w:szCs w:val="28"/>
              </w:rPr>
              <w:t>4</w:t>
            </w:r>
            <w:r w:rsidRPr="00683591">
              <w:rPr>
                <w:noProof/>
                <w:webHidden/>
                <w:sz w:val="28"/>
                <w:szCs w:val="28"/>
              </w:rPr>
              <w:fldChar w:fldCharType="end"/>
            </w:r>
          </w:hyperlink>
        </w:p>
        <w:p w14:paraId="12CD576C" w14:textId="2F507768" w:rsidR="00683591" w:rsidRPr="00683591" w:rsidRDefault="00683591"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8" w:history="1">
            <w:r w:rsidRPr="00683591">
              <w:rPr>
                <w:rStyle w:val="ad"/>
                <w:rFonts w:eastAsiaTheme="majorEastAsia"/>
                <w:noProof/>
                <w:sz w:val="28"/>
                <w:szCs w:val="28"/>
              </w:rPr>
              <w:t>1.2. Общий принцип работы систем веб-шаблонов</w:t>
            </w:r>
            <w:r w:rsidRPr="00683591">
              <w:rPr>
                <w:noProof/>
                <w:webHidden/>
                <w:sz w:val="28"/>
                <w:szCs w:val="28"/>
              </w:rPr>
              <w:tab/>
            </w:r>
            <w:r w:rsidRPr="00683591">
              <w:rPr>
                <w:noProof/>
                <w:webHidden/>
                <w:sz w:val="28"/>
                <w:szCs w:val="28"/>
              </w:rPr>
              <w:fldChar w:fldCharType="begin"/>
            </w:r>
            <w:r w:rsidRPr="00683591">
              <w:rPr>
                <w:noProof/>
                <w:webHidden/>
                <w:sz w:val="28"/>
                <w:szCs w:val="28"/>
              </w:rPr>
              <w:instrText xml:space="preserve"> PAGEREF _Toc35123368 \h </w:instrText>
            </w:r>
            <w:r w:rsidRPr="00683591">
              <w:rPr>
                <w:noProof/>
                <w:webHidden/>
                <w:sz w:val="28"/>
                <w:szCs w:val="28"/>
              </w:rPr>
            </w:r>
            <w:r w:rsidRPr="00683591">
              <w:rPr>
                <w:noProof/>
                <w:webHidden/>
                <w:sz w:val="28"/>
                <w:szCs w:val="28"/>
              </w:rPr>
              <w:fldChar w:fldCharType="separate"/>
            </w:r>
            <w:r w:rsidRPr="00683591">
              <w:rPr>
                <w:noProof/>
                <w:webHidden/>
                <w:sz w:val="28"/>
                <w:szCs w:val="28"/>
              </w:rPr>
              <w:t>7</w:t>
            </w:r>
            <w:r w:rsidRPr="00683591">
              <w:rPr>
                <w:noProof/>
                <w:webHidden/>
                <w:sz w:val="28"/>
                <w:szCs w:val="28"/>
              </w:rPr>
              <w:fldChar w:fldCharType="end"/>
            </w:r>
          </w:hyperlink>
        </w:p>
        <w:p w14:paraId="6A9F770A" w14:textId="519BA7B3" w:rsidR="00683591" w:rsidRPr="00683591" w:rsidRDefault="00683591"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9" w:history="1">
            <w:r w:rsidRPr="00683591">
              <w:rPr>
                <w:rStyle w:val="ad"/>
                <w:rFonts w:eastAsiaTheme="majorEastAsia"/>
                <w:noProof/>
                <w:sz w:val="28"/>
                <w:szCs w:val="28"/>
              </w:rPr>
              <w:t>1.3. Обзор существующих решений</w:t>
            </w:r>
            <w:r w:rsidRPr="00683591">
              <w:rPr>
                <w:noProof/>
                <w:webHidden/>
                <w:sz w:val="28"/>
                <w:szCs w:val="28"/>
              </w:rPr>
              <w:tab/>
            </w:r>
            <w:r w:rsidRPr="00683591">
              <w:rPr>
                <w:noProof/>
                <w:webHidden/>
                <w:sz w:val="28"/>
                <w:szCs w:val="28"/>
              </w:rPr>
              <w:fldChar w:fldCharType="begin"/>
            </w:r>
            <w:r w:rsidRPr="00683591">
              <w:rPr>
                <w:noProof/>
                <w:webHidden/>
                <w:sz w:val="28"/>
                <w:szCs w:val="28"/>
              </w:rPr>
              <w:instrText xml:space="preserve"> PAGEREF _Toc35123369 \h </w:instrText>
            </w:r>
            <w:r w:rsidRPr="00683591">
              <w:rPr>
                <w:noProof/>
                <w:webHidden/>
                <w:sz w:val="28"/>
                <w:szCs w:val="28"/>
              </w:rPr>
            </w:r>
            <w:r w:rsidRPr="00683591">
              <w:rPr>
                <w:noProof/>
                <w:webHidden/>
                <w:sz w:val="28"/>
                <w:szCs w:val="28"/>
              </w:rPr>
              <w:fldChar w:fldCharType="separate"/>
            </w:r>
            <w:r w:rsidRPr="00683591">
              <w:rPr>
                <w:noProof/>
                <w:webHidden/>
                <w:sz w:val="28"/>
                <w:szCs w:val="28"/>
              </w:rPr>
              <w:t>12</w:t>
            </w:r>
            <w:r w:rsidRPr="00683591">
              <w:rPr>
                <w:noProof/>
                <w:webHidden/>
                <w:sz w:val="28"/>
                <w:szCs w:val="28"/>
              </w:rPr>
              <w:fldChar w:fldCharType="end"/>
            </w:r>
          </w:hyperlink>
        </w:p>
        <w:p w14:paraId="02A6AC4E" w14:textId="0F01527C" w:rsidR="00683591" w:rsidRPr="00683591" w:rsidRDefault="00683591"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0" w:history="1">
            <w:r w:rsidRPr="00683591">
              <w:rPr>
                <w:rStyle w:val="ad"/>
                <w:rFonts w:eastAsiaTheme="majorEastAsia"/>
                <w:noProof/>
                <w:sz w:val="28"/>
                <w:szCs w:val="28"/>
              </w:rPr>
              <w:t>1.4. Основные причины низкой производительности шаблонизаторов</w:t>
            </w:r>
            <w:r w:rsidRPr="00683591">
              <w:rPr>
                <w:noProof/>
                <w:webHidden/>
                <w:sz w:val="28"/>
                <w:szCs w:val="28"/>
              </w:rPr>
              <w:tab/>
            </w:r>
            <w:r w:rsidRPr="00683591">
              <w:rPr>
                <w:noProof/>
                <w:webHidden/>
                <w:sz w:val="28"/>
                <w:szCs w:val="28"/>
              </w:rPr>
              <w:fldChar w:fldCharType="begin"/>
            </w:r>
            <w:r w:rsidRPr="00683591">
              <w:rPr>
                <w:noProof/>
                <w:webHidden/>
                <w:sz w:val="28"/>
                <w:szCs w:val="28"/>
              </w:rPr>
              <w:instrText xml:space="preserve"> PAGEREF _Toc35123370 \h </w:instrText>
            </w:r>
            <w:r w:rsidRPr="00683591">
              <w:rPr>
                <w:noProof/>
                <w:webHidden/>
                <w:sz w:val="28"/>
                <w:szCs w:val="28"/>
              </w:rPr>
            </w:r>
            <w:r w:rsidRPr="00683591">
              <w:rPr>
                <w:noProof/>
                <w:webHidden/>
                <w:sz w:val="28"/>
                <w:szCs w:val="28"/>
              </w:rPr>
              <w:fldChar w:fldCharType="separate"/>
            </w:r>
            <w:r w:rsidRPr="00683591">
              <w:rPr>
                <w:noProof/>
                <w:webHidden/>
                <w:sz w:val="28"/>
                <w:szCs w:val="28"/>
              </w:rPr>
              <w:t>16</w:t>
            </w:r>
            <w:r w:rsidRPr="00683591">
              <w:rPr>
                <w:noProof/>
                <w:webHidden/>
                <w:sz w:val="28"/>
                <w:szCs w:val="28"/>
              </w:rPr>
              <w:fldChar w:fldCharType="end"/>
            </w:r>
          </w:hyperlink>
        </w:p>
        <w:p w14:paraId="4F2CCE81" w14:textId="0054C685" w:rsidR="00683591" w:rsidRPr="00683591" w:rsidRDefault="00683591"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1" w:history="1">
            <w:r w:rsidRPr="00683591">
              <w:rPr>
                <w:rStyle w:val="ad"/>
                <w:rFonts w:eastAsiaTheme="majorEastAsia"/>
                <w:noProof/>
                <w:sz w:val="28"/>
                <w:szCs w:val="28"/>
              </w:rPr>
              <w:t>1.5. Цели и задачи</w:t>
            </w:r>
            <w:r w:rsidRPr="00683591">
              <w:rPr>
                <w:noProof/>
                <w:webHidden/>
                <w:sz w:val="28"/>
                <w:szCs w:val="28"/>
              </w:rPr>
              <w:tab/>
            </w:r>
            <w:r w:rsidRPr="00683591">
              <w:rPr>
                <w:noProof/>
                <w:webHidden/>
                <w:sz w:val="28"/>
                <w:szCs w:val="28"/>
              </w:rPr>
              <w:fldChar w:fldCharType="begin"/>
            </w:r>
            <w:r w:rsidRPr="00683591">
              <w:rPr>
                <w:noProof/>
                <w:webHidden/>
                <w:sz w:val="28"/>
                <w:szCs w:val="28"/>
              </w:rPr>
              <w:instrText xml:space="preserve"> PAGEREF _Toc35123371 \h </w:instrText>
            </w:r>
            <w:r w:rsidRPr="00683591">
              <w:rPr>
                <w:noProof/>
                <w:webHidden/>
                <w:sz w:val="28"/>
                <w:szCs w:val="28"/>
              </w:rPr>
            </w:r>
            <w:r w:rsidRPr="00683591">
              <w:rPr>
                <w:noProof/>
                <w:webHidden/>
                <w:sz w:val="28"/>
                <w:szCs w:val="28"/>
              </w:rPr>
              <w:fldChar w:fldCharType="separate"/>
            </w:r>
            <w:r w:rsidRPr="00683591">
              <w:rPr>
                <w:noProof/>
                <w:webHidden/>
                <w:sz w:val="28"/>
                <w:szCs w:val="28"/>
              </w:rPr>
              <w:t>21</w:t>
            </w:r>
            <w:r w:rsidRPr="00683591">
              <w:rPr>
                <w:noProof/>
                <w:webHidden/>
                <w:sz w:val="28"/>
                <w:szCs w:val="28"/>
              </w:rPr>
              <w:fldChar w:fldCharType="end"/>
            </w:r>
          </w:hyperlink>
        </w:p>
        <w:p w14:paraId="04FAFE1D" w14:textId="5B7220AF" w:rsidR="00683591" w:rsidRPr="00683591" w:rsidRDefault="00683591"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2" w:history="1">
            <w:r w:rsidRPr="00683591">
              <w:rPr>
                <w:rStyle w:val="ad"/>
                <w:rFonts w:eastAsiaTheme="majorEastAsia"/>
                <w:noProof/>
                <w:sz w:val="28"/>
                <w:szCs w:val="28"/>
              </w:rPr>
              <w:t>ГЛАВА 2.</w:t>
            </w:r>
            <w:r w:rsidRPr="00683591">
              <w:rPr>
                <w:rFonts w:asciiTheme="minorHAnsi" w:eastAsiaTheme="minorEastAsia" w:hAnsiTheme="minorHAnsi" w:cstheme="minorBidi"/>
                <w:noProof/>
                <w:sz w:val="28"/>
                <w:szCs w:val="28"/>
                <w:lang w:val="en-US" w:eastAsia="en-US"/>
              </w:rPr>
              <w:tab/>
            </w:r>
            <w:r w:rsidRPr="00683591">
              <w:rPr>
                <w:rStyle w:val="ad"/>
                <w:rFonts w:eastAsiaTheme="majorEastAsia"/>
                <w:noProof/>
                <w:sz w:val="28"/>
                <w:szCs w:val="28"/>
              </w:rPr>
              <w:t>ИССЛЕДОВАНИЕ ВОЗМОЖНЫХ СПОСОБОВ ПОВЫШЕНИЯ ПРОИЗВОДИТЕЛЬНОСТИ СИСТЕМ ВЕБ ШАБЛОНОВ</w:t>
            </w:r>
            <w:r w:rsidRPr="00683591">
              <w:rPr>
                <w:noProof/>
                <w:webHidden/>
                <w:sz w:val="28"/>
                <w:szCs w:val="28"/>
              </w:rPr>
              <w:tab/>
            </w:r>
            <w:r w:rsidRPr="00683591">
              <w:rPr>
                <w:noProof/>
                <w:webHidden/>
                <w:sz w:val="28"/>
                <w:szCs w:val="28"/>
              </w:rPr>
              <w:fldChar w:fldCharType="begin"/>
            </w:r>
            <w:r w:rsidRPr="00683591">
              <w:rPr>
                <w:noProof/>
                <w:webHidden/>
                <w:sz w:val="28"/>
                <w:szCs w:val="28"/>
              </w:rPr>
              <w:instrText xml:space="preserve"> PAGEREF _Toc35123372 \h </w:instrText>
            </w:r>
            <w:r w:rsidRPr="00683591">
              <w:rPr>
                <w:noProof/>
                <w:webHidden/>
                <w:sz w:val="28"/>
                <w:szCs w:val="28"/>
              </w:rPr>
            </w:r>
            <w:r w:rsidRPr="00683591">
              <w:rPr>
                <w:noProof/>
                <w:webHidden/>
                <w:sz w:val="28"/>
                <w:szCs w:val="28"/>
              </w:rPr>
              <w:fldChar w:fldCharType="separate"/>
            </w:r>
            <w:r w:rsidRPr="00683591">
              <w:rPr>
                <w:noProof/>
                <w:webHidden/>
                <w:sz w:val="28"/>
                <w:szCs w:val="28"/>
              </w:rPr>
              <w:t>23</w:t>
            </w:r>
            <w:r w:rsidRPr="00683591">
              <w:rPr>
                <w:noProof/>
                <w:webHidden/>
                <w:sz w:val="28"/>
                <w:szCs w:val="28"/>
              </w:rPr>
              <w:fldChar w:fldCharType="end"/>
            </w:r>
          </w:hyperlink>
        </w:p>
        <w:p w14:paraId="2BF36173" w14:textId="5187FE0C" w:rsidR="00683591" w:rsidRPr="00683591" w:rsidRDefault="00683591"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3" w:history="1">
            <w:r w:rsidRPr="00683591">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Pr="00683591">
              <w:rPr>
                <w:noProof/>
                <w:webHidden/>
                <w:sz w:val="28"/>
                <w:szCs w:val="28"/>
              </w:rPr>
              <w:tab/>
            </w:r>
            <w:r w:rsidRPr="00683591">
              <w:rPr>
                <w:noProof/>
                <w:webHidden/>
                <w:sz w:val="28"/>
                <w:szCs w:val="28"/>
              </w:rPr>
              <w:fldChar w:fldCharType="begin"/>
            </w:r>
            <w:r w:rsidRPr="00683591">
              <w:rPr>
                <w:noProof/>
                <w:webHidden/>
                <w:sz w:val="28"/>
                <w:szCs w:val="28"/>
              </w:rPr>
              <w:instrText xml:space="preserve"> PAGEREF _Toc35123373 \h </w:instrText>
            </w:r>
            <w:r w:rsidRPr="00683591">
              <w:rPr>
                <w:noProof/>
                <w:webHidden/>
                <w:sz w:val="28"/>
                <w:szCs w:val="28"/>
              </w:rPr>
            </w:r>
            <w:r w:rsidRPr="00683591">
              <w:rPr>
                <w:noProof/>
                <w:webHidden/>
                <w:sz w:val="28"/>
                <w:szCs w:val="28"/>
              </w:rPr>
              <w:fldChar w:fldCharType="separate"/>
            </w:r>
            <w:r w:rsidRPr="00683591">
              <w:rPr>
                <w:noProof/>
                <w:webHidden/>
                <w:sz w:val="28"/>
                <w:szCs w:val="28"/>
              </w:rPr>
              <w:t>23</w:t>
            </w:r>
            <w:r w:rsidRPr="00683591">
              <w:rPr>
                <w:noProof/>
                <w:webHidden/>
                <w:sz w:val="28"/>
                <w:szCs w:val="28"/>
              </w:rPr>
              <w:fldChar w:fldCharType="end"/>
            </w:r>
          </w:hyperlink>
        </w:p>
        <w:p w14:paraId="32EE341F" w14:textId="578D2873" w:rsidR="00683591" w:rsidRPr="00683591" w:rsidRDefault="00683591"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4" w:history="1">
            <w:r w:rsidRPr="00683591">
              <w:rPr>
                <w:rStyle w:val="ad"/>
                <w:rFonts w:eastAsiaTheme="majorEastAsia"/>
                <w:noProof/>
                <w:sz w:val="28"/>
                <w:szCs w:val="28"/>
              </w:rPr>
              <w:t>2.2. Уменьшение операций по выделению памяти</w:t>
            </w:r>
            <w:r w:rsidRPr="00683591">
              <w:rPr>
                <w:noProof/>
                <w:webHidden/>
                <w:sz w:val="28"/>
                <w:szCs w:val="28"/>
              </w:rPr>
              <w:tab/>
            </w:r>
            <w:r w:rsidRPr="00683591">
              <w:rPr>
                <w:noProof/>
                <w:webHidden/>
                <w:sz w:val="28"/>
                <w:szCs w:val="28"/>
              </w:rPr>
              <w:fldChar w:fldCharType="begin"/>
            </w:r>
            <w:r w:rsidRPr="00683591">
              <w:rPr>
                <w:noProof/>
                <w:webHidden/>
                <w:sz w:val="28"/>
                <w:szCs w:val="28"/>
              </w:rPr>
              <w:instrText xml:space="preserve"> PAGEREF _Toc35123374 \h </w:instrText>
            </w:r>
            <w:r w:rsidRPr="00683591">
              <w:rPr>
                <w:noProof/>
                <w:webHidden/>
                <w:sz w:val="28"/>
                <w:szCs w:val="28"/>
              </w:rPr>
            </w:r>
            <w:r w:rsidRPr="00683591">
              <w:rPr>
                <w:noProof/>
                <w:webHidden/>
                <w:sz w:val="28"/>
                <w:szCs w:val="28"/>
              </w:rPr>
              <w:fldChar w:fldCharType="separate"/>
            </w:r>
            <w:r w:rsidRPr="00683591">
              <w:rPr>
                <w:noProof/>
                <w:webHidden/>
                <w:sz w:val="28"/>
                <w:szCs w:val="28"/>
              </w:rPr>
              <w:t>25</w:t>
            </w:r>
            <w:r w:rsidRPr="00683591">
              <w:rPr>
                <w:noProof/>
                <w:webHidden/>
                <w:sz w:val="28"/>
                <w:szCs w:val="28"/>
              </w:rPr>
              <w:fldChar w:fldCharType="end"/>
            </w:r>
          </w:hyperlink>
        </w:p>
        <w:p w14:paraId="77525DB4" w14:textId="1DD6F8E0" w:rsidR="00683591" w:rsidRPr="00683591" w:rsidRDefault="00683591"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5" w:history="1">
            <w:r w:rsidRPr="00683591">
              <w:rPr>
                <w:rStyle w:val="ad"/>
                <w:rFonts w:eastAsiaTheme="majorEastAsia"/>
                <w:noProof/>
                <w:sz w:val="28"/>
                <w:szCs w:val="28"/>
              </w:rPr>
              <w:t>2.3. Альтернатива сборщику мусора</w:t>
            </w:r>
            <w:r w:rsidRPr="00683591">
              <w:rPr>
                <w:noProof/>
                <w:webHidden/>
                <w:sz w:val="28"/>
                <w:szCs w:val="28"/>
              </w:rPr>
              <w:tab/>
            </w:r>
            <w:r w:rsidRPr="00683591">
              <w:rPr>
                <w:noProof/>
                <w:webHidden/>
                <w:sz w:val="28"/>
                <w:szCs w:val="28"/>
              </w:rPr>
              <w:fldChar w:fldCharType="begin"/>
            </w:r>
            <w:r w:rsidRPr="00683591">
              <w:rPr>
                <w:noProof/>
                <w:webHidden/>
                <w:sz w:val="28"/>
                <w:szCs w:val="28"/>
              </w:rPr>
              <w:instrText xml:space="preserve"> PAGEREF _Toc35123375 \h </w:instrText>
            </w:r>
            <w:r w:rsidRPr="00683591">
              <w:rPr>
                <w:noProof/>
                <w:webHidden/>
                <w:sz w:val="28"/>
                <w:szCs w:val="28"/>
              </w:rPr>
            </w:r>
            <w:r w:rsidRPr="00683591">
              <w:rPr>
                <w:noProof/>
                <w:webHidden/>
                <w:sz w:val="28"/>
                <w:szCs w:val="28"/>
              </w:rPr>
              <w:fldChar w:fldCharType="separate"/>
            </w:r>
            <w:r w:rsidRPr="00683591">
              <w:rPr>
                <w:noProof/>
                <w:webHidden/>
                <w:sz w:val="28"/>
                <w:szCs w:val="28"/>
              </w:rPr>
              <w:t>28</w:t>
            </w:r>
            <w:r w:rsidRPr="00683591">
              <w:rPr>
                <w:noProof/>
                <w:webHidden/>
                <w:sz w:val="28"/>
                <w:szCs w:val="28"/>
              </w:rPr>
              <w:fldChar w:fldCharType="end"/>
            </w:r>
          </w:hyperlink>
        </w:p>
        <w:p w14:paraId="2DE1B76E" w14:textId="4D90BB8E" w:rsidR="00683591" w:rsidRPr="00683591" w:rsidRDefault="00683591"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6" w:history="1">
            <w:r w:rsidRPr="00683591">
              <w:rPr>
                <w:rStyle w:val="ad"/>
                <w:rFonts w:eastAsiaTheme="majorEastAsia"/>
                <w:noProof/>
                <w:sz w:val="28"/>
                <w:szCs w:val="28"/>
              </w:rPr>
              <w:t>2.4. Кеширование наиболее часто используемых шаблонов</w:t>
            </w:r>
            <w:r w:rsidRPr="00683591">
              <w:rPr>
                <w:noProof/>
                <w:webHidden/>
                <w:sz w:val="28"/>
                <w:szCs w:val="28"/>
              </w:rPr>
              <w:tab/>
            </w:r>
            <w:r w:rsidRPr="00683591">
              <w:rPr>
                <w:noProof/>
                <w:webHidden/>
                <w:sz w:val="28"/>
                <w:szCs w:val="28"/>
              </w:rPr>
              <w:fldChar w:fldCharType="begin"/>
            </w:r>
            <w:r w:rsidRPr="00683591">
              <w:rPr>
                <w:noProof/>
                <w:webHidden/>
                <w:sz w:val="28"/>
                <w:szCs w:val="28"/>
              </w:rPr>
              <w:instrText xml:space="preserve"> PAGEREF _Toc35123376 \h </w:instrText>
            </w:r>
            <w:r w:rsidRPr="00683591">
              <w:rPr>
                <w:noProof/>
                <w:webHidden/>
                <w:sz w:val="28"/>
                <w:szCs w:val="28"/>
              </w:rPr>
            </w:r>
            <w:r w:rsidRPr="00683591">
              <w:rPr>
                <w:noProof/>
                <w:webHidden/>
                <w:sz w:val="28"/>
                <w:szCs w:val="28"/>
              </w:rPr>
              <w:fldChar w:fldCharType="separate"/>
            </w:r>
            <w:r w:rsidRPr="00683591">
              <w:rPr>
                <w:noProof/>
                <w:webHidden/>
                <w:sz w:val="28"/>
                <w:szCs w:val="28"/>
              </w:rPr>
              <w:t>31</w:t>
            </w:r>
            <w:r w:rsidRPr="00683591">
              <w:rPr>
                <w:noProof/>
                <w:webHidden/>
                <w:sz w:val="28"/>
                <w:szCs w:val="28"/>
              </w:rPr>
              <w:fldChar w:fldCharType="end"/>
            </w:r>
          </w:hyperlink>
        </w:p>
        <w:p w14:paraId="4746C64F" w14:textId="53966227" w:rsidR="00683591" w:rsidRPr="00683591" w:rsidRDefault="00683591"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7" w:history="1">
            <w:r w:rsidRPr="00683591">
              <w:rPr>
                <w:rStyle w:val="ad"/>
                <w:rFonts w:eastAsiaTheme="majorEastAsia"/>
                <w:noProof/>
                <w:sz w:val="28"/>
                <w:szCs w:val="28"/>
              </w:rPr>
              <w:t>2.5. Решение проблемы простоя системных ресурсов</w:t>
            </w:r>
            <w:r w:rsidRPr="00683591">
              <w:rPr>
                <w:noProof/>
                <w:webHidden/>
                <w:sz w:val="28"/>
                <w:szCs w:val="28"/>
              </w:rPr>
              <w:tab/>
            </w:r>
            <w:r w:rsidRPr="00683591">
              <w:rPr>
                <w:noProof/>
                <w:webHidden/>
                <w:sz w:val="28"/>
                <w:szCs w:val="28"/>
              </w:rPr>
              <w:fldChar w:fldCharType="begin"/>
            </w:r>
            <w:r w:rsidRPr="00683591">
              <w:rPr>
                <w:noProof/>
                <w:webHidden/>
                <w:sz w:val="28"/>
                <w:szCs w:val="28"/>
              </w:rPr>
              <w:instrText xml:space="preserve"> PAGEREF _Toc35123377 \h </w:instrText>
            </w:r>
            <w:r w:rsidRPr="00683591">
              <w:rPr>
                <w:noProof/>
                <w:webHidden/>
                <w:sz w:val="28"/>
                <w:szCs w:val="28"/>
              </w:rPr>
            </w:r>
            <w:r w:rsidRPr="00683591">
              <w:rPr>
                <w:noProof/>
                <w:webHidden/>
                <w:sz w:val="28"/>
                <w:szCs w:val="28"/>
              </w:rPr>
              <w:fldChar w:fldCharType="separate"/>
            </w:r>
            <w:r w:rsidRPr="00683591">
              <w:rPr>
                <w:noProof/>
                <w:webHidden/>
                <w:sz w:val="28"/>
                <w:szCs w:val="28"/>
              </w:rPr>
              <w:t>32</w:t>
            </w:r>
            <w:r w:rsidRPr="00683591">
              <w:rPr>
                <w:noProof/>
                <w:webHidden/>
                <w:sz w:val="28"/>
                <w:szCs w:val="28"/>
              </w:rPr>
              <w:fldChar w:fldCharType="end"/>
            </w:r>
          </w:hyperlink>
        </w:p>
        <w:p w14:paraId="0132AC41" w14:textId="70D07B58" w:rsidR="00683591" w:rsidRPr="00683591" w:rsidRDefault="00683591"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8" w:history="1">
            <w:r w:rsidRPr="00683591">
              <w:rPr>
                <w:rStyle w:val="ad"/>
                <w:rFonts w:eastAsiaTheme="majorEastAsia"/>
                <w:noProof/>
                <w:sz w:val="28"/>
                <w:szCs w:val="28"/>
              </w:rPr>
              <w:t>2.6. Выбор языка программирования</w:t>
            </w:r>
            <w:r w:rsidRPr="00683591">
              <w:rPr>
                <w:noProof/>
                <w:webHidden/>
                <w:sz w:val="28"/>
                <w:szCs w:val="28"/>
              </w:rPr>
              <w:tab/>
            </w:r>
            <w:r w:rsidRPr="00683591">
              <w:rPr>
                <w:noProof/>
                <w:webHidden/>
                <w:sz w:val="28"/>
                <w:szCs w:val="28"/>
              </w:rPr>
              <w:fldChar w:fldCharType="begin"/>
            </w:r>
            <w:r w:rsidRPr="00683591">
              <w:rPr>
                <w:noProof/>
                <w:webHidden/>
                <w:sz w:val="28"/>
                <w:szCs w:val="28"/>
              </w:rPr>
              <w:instrText xml:space="preserve"> PAGEREF _Toc35123378 \h </w:instrText>
            </w:r>
            <w:r w:rsidRPr="00683591">
              <w:rPr>
                <w:noProof/>
                <w:webHidden/>
                <w:sz w:val="28"/>
                <w:szCs w:val="28"/>
              </w:rPr>
            </w:r>
            <w:r w:rsidRPr="00683591">
              <w:rPr>
                <w:noProof/>
                <w:webHidden/>
                <w:sz w:val="28"/>
                <w:szCs w:val="28"/>
              </w:rPr>
              <w:fldChar w:fldCharType="separate"/>
            </w:r>
            <w:r w:rsidRPr="00683591">
              <w:rPr>
                <w:noProof/>
                <w:webHidden/>
                <w:sz w:val="28"/>
                <w:szCs w:val="28"/>
              </w:rPr>
              <w:t>34</w:t>
            </w:r>
            <w:r w:rsidRPr="00683591">
              <w:rPr>
                <w:noProof/>
                <w:webHidden/>
                <w:sz w:val="28"/>
                <w:szCs w:val="28"/>
              </w:rPr>
              <w:fldChar w:fldCharType="end"/>
            </w:r>
          </w:hyperlink>
        </w:p>
        <w:p w14:paraId="1006EE24" w14:textId="46F9B5C4" w:rsidR="00683591" w:rsidRPr="00683591" w:rsidRDefault="00683591"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9" w:history="1">
            <w:r w:rsidRPr="00683591">
              <w:rPr>
                <w:rStyle w:val="ad"/>
                <w:rFonts w:eastAsiaTheme="majorEastAsia"/>
                <w:noProof/>
                <w:sz w:val="28"/>
                <w:szCs w:val="28"/>
              </w:rPr>
              <w:t>2.7.</w:t>
            </w:r>
            <w:r w:rsidRPr="00683591">
              <w:rPr>
                <w:rStyle w:val="ad"/>
                <w:rFonts w:eastAsiaTheme="majorEastAsia"/>
                <w:noProof/>
                <w:sz w:val="28"/>
                <w:szCs w:val="28"/>
                <w:lang w:val="en-US"/>
              </w:rPr>
              <w:t xml:space="preserve"> RESTful</w:t>
            </w:r>
            <w:r w:rsidRPr="00683591">
              <w:rPr>
                <w:rStyle w:val="ad"/>
                <w:rFonts w:eastAsiaTheme="majorEastAsia"/>
                <w:noProof/>
                <w:sz w:val="28"/>
                <w:szCs w:val="28"/>
              </w:rPr>
              <w:t xml:space="preserve"> сервис, выполняющий роль системы веб шаблонов</w:t>
            </w:r>
            <w:r w:rsidRPr="00683591">
              <w:rPr>
                <w:noProof/>
                <w:webHidden/>
                <w:sz w:val="28"/>
                <w:szCs w:val="28"/>
              </w:rPr>
              <w:tab/>
            </w:r>
            <w:r w:rsidRPr="00683591">
              <w:rPr>
                <w:noProof/>
                <w:webHidden/>
                <w:sz w:val="28"/>
                <w:szCs w:val="28"/>
              </w:rPr>
              <w:fldChar w:fldCharType="begin"/>
            </w:r>
            <w:r w:rsidRPr="00683591">
              <w:rPr>
                <w:noProof/>
                <w:webHidden/>
                <w:sz w:val="28"/>
                <w:szCs w:val="28"/>
              </w:rPr>
              <w:instrText xml:space="preserve"> PAGEREF _Toc35123379 \h </w:instrText>
            </w:r>
            <w:r w:rsidRPr="00683591">
              <w:rPr>
                <w:noProof/>
                <w:webHidden/>
                <w:sz w:val="28"/>
                <w:szCs w:val="28"/>
              </w:rPr>
            </w:r>
            <w:r w:rsidRPr="00683591">
              <w:rPr>
                <w:noProof/>
                <w:webHidden/>
                <w:sz w:val="28"/>
                <w:szCs w:val="28"/>
              </w:rPr>
              <w:fldChar w:fldCharType="separate"/>
            </w:r>
            <w:r w:rsidRPr="00683591">
              <w:rPr>
                <w:noProof/>
                <w:webHidden/>
                <w:sz w:val="28"/>
                <w:szCs w:val="28"/>
              </w:rPr>
              <w:t>38</w:t>
            </w:r>
            <w:r w:rsidRPr="00683591">
              <w:rPr>
                <w:noProof/>
                <w:webHidden/>
                <w:sz w:val="28"/>
                <w:szCs w:val="28"/>
              </w:rPr>
              <w:fldChar w:fldCharType="end"/>
            </w:r>
          </w:hyperlink>
        </w:p>
        <w:p w14:paraId="74EA9B37" w14:textId="1F4B50FE" w:rsidR="00683591" w:rsidRPr="00683591" w:rsidRDefault="00683591"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0" w:history="1">
            <w:r w:rsidRPr="00683591">
              <w:rPr>
                <w:rStyle w:val="ad"/>
                <w:rFonts w:eastAsiaTheme="majorEastAsia"/>
                <w:noProof/>
                <w:sz w:val="28"/>
                <w:szCs w:val="28"/>
              </w:rPr>
              <w:t>ГЛАВА 3.</w:t>
            </w:r>
            <w:r w:rsidRPr="00683591">
              <w:rPr>
                <w:rFonts w:asciiTheme="minorHAnsi" w:eastAsiaTheme="minorEastAsia" w:hAnsiTheme="minorHAnsi" w:cstheme="minorBidi"/>
                <w:noProof/>
                <w:sz w:val="28"/>
                <w:szCs w:val="28"/>
                <w:lang w:val="en-US" w:eastAsia="en-US"/>
              </w:rPr>
              <w:tab/>
            </w:r>
            <w:r w:rsidRPr="00683591">
              <w:rPr>
                <w:rStyle w:val="ad"/>
                <w:rFonts w:eastAsiaTheme="majorEastAsia"/>
                <w:noProof/>
                <w:sz w:val="28"/>
                <w:szCs w:val="28"/>
              </w:rPr>
              <w:t>ПРОЕКТИРОВАНИЕ СЕРВИСА ПО ПРЕДОСТАВЛЕНИЮ УСЛУГ СИСТЕМЫ ВЕБ-ШАБЛОНОВ</w:t>
            </w:r>
            <w:r w:rsidRPr="00683591">
              <w:rPr>
                <w:noProof/>
                <w:webHidden/>
                <w:sz w:val="28"/>
                <w:szCs w:val="28"/>
              </w:rPr>
              <w:tab/>
            </w:r>
            <w:r w:rsidRPr="00683591">
              <w:rPr>
                <w:noProof/>
                <w:webHidden/>
                <w:sz w:val="28"/>
                <w:szCs w:val="28"/>
              </w:rPr>
              <w:fldChar w:fldCharType="begin"/>
            </w:r>
            <w:r w:rsidRPr="00683591">
              <w:rPr>
                <w:noProof/>
                <w:webHidden/>
                <w:sz w:val="28"/>
                <w:szCs w:val="28"/>
              </w:rPr>
              <w:instrText xml:space="preserve"> PAGEREF _Toc35123380 \h </w:instrText>
            </w:r>
            <w:r w:rsidRPr="00683591">
              <w:rPr>
                <w:noProof/>
                <w:webHidden/>
                <w:sz w:val="28"/>
                <w:szCs w:val="28"/>
              </w:rPr>
            </w:r>
            <w:r w:rsidRPr="00683591">
              <w:rPr>
                <w:noProof/>
                <w:webHidden/>
                <w:sz w:val="28"/>
                <w:szCs w:val="28"/>
              </w:rPr>
              <w:fldChar w:fldCharType="separate"/>
            </w:r>
            <w:r w:rsidRPr="00683591">
              <w:rPr>
                <w:noProof/>
                <w:webHidden/>
                <w:sz w:val="28"/>
                <w:szCs w:val="28"/>
              </w:rPr>
              <w:t>40</w:t>
            </w:r>
            <w:r w:rsidRPr="00683591">
              <w:rPr>
                <w:noProof/>
                <w:webHidden/>
                <w:sz w:val="28"/>
                <w:szCs w:val="28"/>
              </w:rPr>
              <w:fldChar w:fldCharType="end"/>
            </w:r>
          </w:hyperlink>
        </w:p>
        <w:p w14:paraId="675184E7" w14:textId="187EC074" w:rsidR="00683591" w:rsidRPr="00683591" w:rsidRDefault="00683591"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1" w:history="1">
            <w:r w:rsidRPr="00683591">
              <w:rPr>
                <w:rStyle w:val="ad"/>
                <w:rFonts w:eastAsiaTheme="majorEastAsia"/>
                <w:noProof/>
                <w:sz w:val="28"/>
                <w:szCs w:val="28"/>
              </w:rPr>
              <w:t>3.1. Требования, предъявляемые к качеству разрабатываемой системы</w:t>
            </w:r>
            <w:r w:rsidRPr="00683591">
              <w:rPr>
                <w:noProof/>
                <w:webHidden/>
                <w:sz w:val="28"/>
                <w:szCs w:val="28"/>
              </w:rPr>
              <w:tab/>
            </w:r>
            <w:r w:rsidRPr="00683591">
              <w:rPr>
                <w:noProof/>
                <w:webHidden/>
                <w:sz w:val="28"/>
                <w:szCs w:val="28"/>
              </w:rPr>
              <w:fldChar w:fldCharType="begin"/>
            </w:r>
            <w:r w:rsidRPr="00683591">
              <w:rPr>
                <w:noProof/>
                <w:webHidden/>
                <w:sz w:val="28"/>
                <w:szCs w:val="28"/>
              </w:rPr>
              <w:instrText xml:space="preserve"> PAGEREF _Toc35123381 \h </w:instrText>
            </w:r>
            <w:r w:rsidRPr="00683591">
              <w:rPr>
                <w:noProof/>
                <w:webHidden/>
                <w:sz w:val="28"/>
                <w:szCs w:val="28"/>
              </w:rPr>
            </w:r>
            <w:r w:rsidRPr="00683591">
              <w:rPr>
                <w:noProof/>
                <w:webHidden/>
                <w:sz w:val="28"/>
                <w:szCs w:val="28"/>
              </w:rPr>
              <w:fldChar w:fldCharType="separate"/>
            </w:r>
            <w:r w:rsidRPr="00683591">
              <w:rPr>
                <w:noProof/>
                <w:webHidden/>
                <w:sz w:val="28"/>
                <w:szCs w:val="28"/>
              </w:rPr>
              <w:t>40</w:t>
            </w:r>
            <w:r w:rsidRPr="00683591">
              <w:rPr>
                <w:noProof/>
                <w:webHidden/>
                <w:sz w:val="28"/>
                <w:szCs w:val="28"/>
              </w:rPr>
              <w:fldChar w:fldCharType="end"/>
            </w:r>
          </w:hyperlink>
        </w:p>
        <w:p w14:paraId="3D647426" w14:textId="17C6F633" w:rsidR="00683591" w:rsidRPr="00683591" w:rsidRDefault="00683591"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2" w:history="1">
            <w:r w:rsidRPr="00683591">
              <w:rPr>
                <w:rStyle w:val="ad"/>
                <w:rFonts w:eastAsiaTheme="majorEastAsia"/>
                <w:noProof/>
                <w:sz w:val="28"/>
                <w:szCs w:val="28"/>
              </w:rPr>
              <w:t>3.2. Моделирование работы сервиса</w:t>
            </w:r>
            <w:r w:rsidRPr="00683591">
              <w:rPr>
                <w:noProof/>
                <w:webHidden/>
                <w:sz w:val="28"/>
                <w:szCs w:val="28"/>
              </w:rPr>
              <w:tab/>
            </w:r>
            <w:r w:rsidRPr="00683591">
              <w:rPr>
                <w:noProof/>
                <w:webHidden/>
                <w:sz w:val="28"/>
                <w:szCs w:val="28"/>
              </w:rPr>
              <w:fldChar w:fldCharType="begin"/>
            </w:r>
            <w:r w:rsidRPr="00683591">
              <w:rPr>
                <w:noProof/>
                <w:webHidden/>
                <w:sz w:val="28"/>
                <w:szCs w:val="28"/>
              </w:rPr>
              <w:instrText xml:space="preserve"> PAGEREF _Toc35123382 \h </w:instrText>
            </w:r>
            <w:r w:rsidRPr="00683591">
              <w:rPr>
                <w:noProof/>
                <w:webHidden/>
                <w:sz w:val="28"/>
                <w:szCs w:val="28"/>
              </w:rPr>
            </w:r>
            <w:r w:rsidRPr="00683591">
              <w:rPr>
                <w:noProof/>
                <w:webHidden/>
                <w:sz w:val="28"/>
                <w:szCs w:val="28"/>
              </w:rPr>
              <w:fldChar w:fldCharType="separate"/>
            </w:r>
            <w:r w:rsidRPr="00683591">
              <w:rPr>
                <w:noProof/>
                <w:webHidden/>
                <w:sz w:val="28"/>
                <w:szCs w:val="28"/>
              </w:rPr>
              <w:t>40</w:t>
            </w:r>
            <w:r w:rsidRPr="00683591">
              <w:rPr>
                <w:noProof/>
                <w:webHidden/>
                <w:sz w:val="28"/>
                <w:szCs w:val="28"/>
              </w:rPr>
              <w:fldChar w:fldCharType="end"/>
            </w:r>
          </w:hyperlink>
        </w:p>
        <w:p w14:paraId="51C8B4AA" w14:textId="3BD3AB79" w:rsidR="00683591" w:rsidRPr="00683591" w:rsidRDefault="00683591"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3" w:history="1">
            <w:r w:rsidRPr="00683591">
              <w:rPr>
                <w:rStyle w:val="ad"/>
                <w:rFonts w:eastAsiaTheme="majorEastAsia"/>
                <w:noProof/>
                <w:sz w:val="28"/>
                <w:szCs w:val="28"/>
              </w:rPr>
              <w:t>3.3. Выбор инструментов</w:t>
            </w:r>
            <w:r w:rsidRPr="00683591">
              <w:rPr>
                <w:noProof/>
                <w:webHidden/>
                <w:sz w:val="28"/>
                <w:szCs w:val="28"/>
              </w:rPr>
              <w:tab/>
            </w:r>
            <w:r w:rsidRPr="00683591">
              <w:rPr>
                <w:noProof/>
                <w:webHidden/>
                <w:sz w:val="28"/>
                <w:szCs w:val="28"/>
              </w:rPr>
              <w:fldChar w:fldCharType="begin"/>
            </w:r>
            <w:r w:rsidRPr="00683591">
              <w:rPr>
                <w:noProof/>
                <w:webHidden/>
                <w:sz w:val="28"/>
                <w:szCs w:val="28"/>
              </w:rPr>
              <w:instrText xml:space="preserve"> PAGEREF _Toc35123383 \h </w:instrText>
            </w:r>
            <w:r w:rsidRPr="00683591">
              <w:rPr>
                <w:noProof/>
                <w:webHidden/>
                <w:sz w:val="28"/>
                <w:szCs w:val="28"/>
              </w:rPr>
            </w:r>
            <w:r w:rsidRPr="00683591">
              <w:rPr>
                <w:noProof/>
                <w:webHidden/>
                <w:sz w:val="28"/>
                <w:szCs w:val="28"/>
              </w:rPr>
              <w:fldChar w:fldCharType="separate"/>
            </w:r>
            <w:r w:rsidRPr="00683591">
              <w:rPr>
                <w:noProof/>
                <w:webHidden/>
                <w:sz w:val="28"/>
                <w:szCs w:val="28"/>
              </w:rPr>
              <w:t>40</w:t>
            </w:r>
            <w:r w:rsidRPr="00683591">
              <w:rPr>
                <w:noProof/>
                <w:webHidden/>
                <w:sz w:val="28"/>
                <w:szCs w:val="28"/>
              </w:rPr>
              <w:fldChar w:fldCharType="end"/>
            </w:r>
          </w:hyperlink>
        </w:p>
        <w:p w14:paraId="1BC7B5F3" w14:textId="2E934EF7" w:rsidR="00683591" w:rsidRPr="00683591" w:rsidRDefault="00683591"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4" w:history="1">
            <w:r w:rsidRPr="00683591">
              <w:rPr>
                <w:rStyle w:val="ad"/>
                <w:rFonts w:eastAsiaTheme="majorEastAsia"/>
                <w:noProof/>
                <w:sz w:val="28"/>
                <w:szCs w:val="28"/>
              </w:rPr>
              <w:t>3.4. Разработка сервиса</w:t>
            </w:r>
            <w:r w:rsidRPr="00683591">
              <w:rPr>
                <w:noProof/>
                <w:webHidden/>
                <w:sz w:val="28"/>
                <w:szCs w:val="28"/>
              </w:rPr>
              <w:tab/>
            </w:r>
            <w:r w:rsidRPr="00683591">
              <w:rPr>
                <w:noProof/>
                <w:webHidden/>
                <w:sz w:val="28"/>
                <w:szCs w:val="28"/>
              </w:rPr>
              <w:fldChar w:fldCharType="begin"/>
            </w:r>
            <w:r w:rsidRPr="00683591">
              <w:rPr>
                <w:noProof/>
                <w:webHidden/>
                <w:sz w:val="28"/>
                <w:szCs w:val="28"/>
              </w:rPr>
              <w:instrText xml:space="preserve"> PAGEREF _Toc35123384 \h </w:instrText>
            </w:r>
            <w:r w:rsidRPr="00683591">
              <w:rPr>
                <w:noProof/>
                <w:webHidden/>
                <w:sz w:val="28"/>
                <w:szCs w:val="28"/>
              </w:rPr>
            </w:r>
            <w:r w:rsidRPr="00683591">
              <w:rPr>
                <w:noProof/>
                <w:webHidden/>
                <w:sz w:val="28"/>
                <w:szCs w:val="28"/>
              </w:rPr>
              <w:fldChar w:fldCharType="separate"/>
            </w:r>
            <w:r w:rsidRPr="00683591">
              <w:rPr>
                <w:noProof/>
                <w:webHidden/>
                <w:sz w:val="28"/>
                <w:szCs w:val="28"/>
              </w:rPr>
              <w:t>40</w:t>
            </w:r>
            <w:r w:rsidRPr="00683591">
              <w:rPr>
                <w:noProof/>
                <w:webHidden/>
                <w:sz w:val="28"/>
                <w:szCs w:val="28"/>
              </w:rPr>
              <w:fldChar w:fldCharType="end"/>
            </w:r>
          </w:hyperlink>
        </w:p>
        <w:p w14:paraId="579BFD19" w14:textId="0803FD4F" w:rsidR="00683591" w:rsidRPr="00683591" w:rsidRDefault="00683591"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5" w:history="1">
            <w:r w:rsidRPr="00683591">
              <w:rPr>
                <w:rStyle w:val="ad"/>
                <w:rFonts w:eastAsiaTheme="majorEastAsia"/>
                <w:noProof/>
                <w:sz w:val="28"/>
                <w:szCs w:val="28"/>
              </w:rPr>
              <w:t>3.5. Результат разработки, оценка производительности</w:t>
            </w:r>
            <w:r w:rsidRPr="00683591">
              <w:rPr>
                <w:noProof/>
                <w:webHidden/>
                <w:sz w:val="28"/>
                <w:szCs w:val="28"/>
              </w:rPr>
              <w:tab/>
            </w:r>
            <w:r w:rsidRPr="00683591">
              <w:rPr>
                <w:noProof/>
                <w:webHidden/>
                <w:sz w:val="28"/>
                <w:szCs w:val="28"/>
              </w:rPr>
              <w:fldChar w:fldCharType="begin"/>
            </w:r>
            <w:r w:rsidRPr="00683591">
              <w:rPr>
                <w:noProof/>
                <w:webHidden/>
                <w:sz w:val="28"/>
                <w:szCs w:val="28"/>
              </w:rPr>
              <w:instrText xml:space="preserve"> PAGEREF _Toc35123385 \h </w:instrText>
            </w:r>
            <w:r w:rsidRPr="00683591">
              <w:rPr>
                <w:noProof/>
                <w:webHidden/>
                <w:sz w:val="28"/>
                <w:szCs w:val="28"/>
              </w:rPr>
            </w:r>
            <w:r w:rsidRPr="00683591">
              <w:rPr>
                <w:noProof/>
                <w:webHidden/>
                <w:sz w:val="28"/>
                <w:szCs w:val="28"/>
              </w:rPr>
              <w:fldChar w:fldCharType="separate"/>
            </w:r>
            <w:r w:rsidRPr="00683591">
              <w:rPr>
                <w:noProof/>
                <w:webHidden/>
                <w:sz w:val="28"/>
                <w:szCs w:val="28"/>
              </w:rPr>
              <w:t>40</w:t>
            </w:r>
            <w:r w:rsidRPr="00683591">
              <w:rPr>
                <w:noProof/>
                <w:webHidden/>
                <w:sz w:val="28"/>
                <w:szCs w:val="28"/>
              </w:rPr>
              <w:fldChar w:fldCharType="end"/>
            </w:r>
          </w:hyperlink>
        </w:p>
        <w:p w14:paraId="16498F69" w14:textId="19D75DBD" w:rsidR="00683591" w:rsidRPr="00683591" w:rsidRDefault="00683591"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6" w:history="1">
            <w:r w:rsidRPr="00683591">
              <w:rPr>
                <w:rStyle w:val="ad"/>
                <w:rFonts w:eastAsiaTheme="majorEastAsia"/>
                <w:noProof/>
                <w:sz w:val="28"/>
                <w:szCs w:val="28"/>
              </w:rPr>
              <w:t>3.6. Потенциал к масштабированию</w:t>
            </w:r>
            <w:r w:rsidRPr="00683591">
              <w:rPr>
                <w:noProof/>
                <w:webHidden/>
                <w:sz w:val="28"/>
                <w:szCs w:val="28"/>
              </w:rPr>
              <w:tab/>
            </w:r>
            <w:r w:rsidRPr="00683591">
              <w:rPr>
                <w:noProof/>
                <w:webHidden/>
                <w:sz w:val="28"/>
                <w:szCs w:val="28"/>
              </w:rPr>
              <w:fldChar w:fldCharType="begin"/>
            </w:r>
            <w:r w:rsidRPr="00683591">
              <w:rPr>
                <w:noProof/>
                <w:webHidden/>
                <w:sz w:val="28"/>
                <w:szCs w:val="28"/>
              </w:rPr>
              <w:instrText xml:space="preserve"> PAGEREF _Toc35123386 \h </w:instrText>
            </w:r>
            <w:r w:rsidRPr="00683591">
              <w:rPr>
                <w:noProof/>
                <w:webHidden/>
                <w:sz w:val="28"/>
                <w:szCs w:val="28"/>
              </w:rPr>
            </w:r>
            <w:r w:rsidRPr="00683591">
              <w:rPr>
                <w:noProof/>
                <w:webHidden/>
                <w:sz w:val="28"/>
                <w:szCs w:val="28"/>
              </w:rPr>
              <w:fldChar w:fldCharType="separate"/>
            </w:r>
            <w:r w:rsidRPr="00683591">
              <w:rPr>
                <w:noProof/>
                <w:webHidden/>
                <w:sz w:val="28"/>
                <w:szCs w:val="28"/>
              </w:rPr>
              <w:t>46</w:t>
            </w:r>
            <w:r w:rsidRPr="00683591">
              <w:rPr>
                <w:noProof/>
                <w:webHidden/>
                <w:sz w:val="28"/>
                <w:szCs w:val="28"/>
              </w:rPr>
              <w:fldChar w:fldCharType="end"/>
            </w:r>
          </w:hyperlink>
        </w:p>
        <w:p w14:paraId="1F0F7521" w14:textId="6C8BE6A7" w:rsidR="00683591" w:rsidRPr="00683591" w:rsidRDefault="00683591"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7" w:history="1">
            <w:r w:rsidRPr="00683591">
              <w:rPr>
                <w:rStyle w:val="ad"/>
                <w:rFonts w:eastAsiaTheme="majorEastAsia"/>
                <w:noProof/>
                <w:sz w:val="28"/>
                <w:szCs w:val="28"/>
              </w:rPr>
              <w:t>ЗАКЛЮЧЕНИЕ</w:t>
            </w:r>
            <w:r w:rsidRPr="00683591">
              <w:rPr>
                <w:noProof/>
                <w:webHidden/>
                <w:sz w:val="28"/>
                <w:szCs w:val="28"/>
              </w:rPr>
              <w:tab/>
            </w:r>
            <w:r w:rsidRPr="00683591">
              <w:rPr>
                <w:noProof/>
                <w:webHidden/>
                <w:sz w:val="28"/>
                <w:szCs w:val="28"/>
              </w:rPr>
              <w:fldChar w:fldCharType="begin"/>
            </w:r>
            <w:r w:rsidRPr="00683591">
              <w:rPr>
                <w:noProof/>
                <w:webHidden/>
                <w:sz w:val="28"/>
                <w:szCs w:val="28"/>
              </w:rPr>
              <w:instrText xml:space="preserve"> PAGEREF _Toc35123387 \h </w:instrText>
            </w:r>
            <w:r w:rsidRPr="00683591">
              <w:rPr>
                <w:noProof/>
                <w:webHidden/>
                <w:sz w:val="28"/>
                <w:szCs w:val="28"/>
              </w:rPr>
            </w:r>
            <w:r w:rsidRPr="00683591">
              <w:rPr>
                <w:noProof/>
                <w:webHidden/>
                <w:sz w:val="28"/>
                <w:szCs w:val="28"/>
              </w:rPr>
              <w:fldChar w:fldCharType="separate"/>
            </w:r>
            <w:r w:rsidRPr="00683591">
              <w:rPr>
                <w:noProof/>
                <w:webHidden/>
                <w:sz w:val="28"/>
                <w:szCs w:val="28"/>
              </w:rPr>
              <w:t>47</w:t>
            </w:r>
            <w:r w:rsidRPr="00683591">
              <w:rPr>
                <w:noProof/>
                <w:webHidden/>
                <w:sz w:val="28"/>
                <w:szCs w:val="28"/>
              </w:rPr>
              <w:fldChar w:fldCharType="end"/>
            </w:r>
          </w:hyperlink>
        </w:p>
        <w:p w14:paraId="2F0D3F7E" w14:textId="1B14066E" w:rsidR="00683591" w:rsidRPr="00683591" w:rsidRDefault="00683591"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8" w:history="1">
            <w:r w:rsidRPr="00683591">
              <w:rPr>
                <w:rStyle w:val="ad"/>
                <w:rFonts w:eastAsiaTheme="majorEastAsia"/>
                <w:noProof/>
                <w:sz w:val="28"/>
                <w:szCs w:val="28"/>
              </w:rPr>
              <w:t>СПИСОК ЛИТЕРАТУРЫ</w:t>
            </w:r>
            <w:r w:rsidRPr="00683591">
              <w:rPr>
                <w:noProof/>
                <w:webHidden/>
                <w:sz w:val="28"/>
                <w:szCs w:val="28"/>
              </w:rPr>
              <w:tab/>
            </w:r>
            <w:r w:rsidRPr="00683591">
              <w:rPr>
                <w:noProof/>
                <w:webHidden/>
                <w:sz w:val="28"/>
                <w:szCs w:val="28"/>
              </w:rPr>
              <w:fldChar w:fldCharType="begin"/>
            </w:r>
            <w:r w:rsidRPr="00683591">
              <w:rPr>
                <w:noProof/>
                <w:webHidden/>
                <w:sz w:val="28"/>
                <w:szCs w:val="28"/>
              </w:rPr>
              <w:instrText xml:space="preserve"> PAGEREF _Toc35123388 \h </w:instrText>
            </w:r>
            <w:r w:rsidRPr="00683591">
              <w:rPr>
                <w:noProof/>
                <w:webHidden/>
                <w:sz w:val="28"/>
                <w:szCs w:val="28"/>
              </w:rPr>
            </w:r>
            <w:r w:rsidRPr="00683591">
              <w:rPr>
                <w:noProof/>
                <w:webHidden/>
                <w:sz w:val="28"/>
                <w:szCs w:val="28"/>
              </w:rPr>
              <w:fldChar w:fldCharType="separate"/>
            </w:r>
            <w:r w:rsidRPr="00683591">
              <w:rPr>
                <w:noProof/>
                <w:webHidden/>
                <w:sz w:val="28"/>
                <w:szCs w:val="28"/>
              </w:rPr>
              <w:t>48</w:t>
            </w:r>
            <w:r w:rsidRPr="00683591">
              <w:rPr>
                <w:noProof/>
                <w:webHidden/>
                <w:sz w:val="28"/>
                <w:szCs w:val="28"/>
              </w:rPr>
              <w:fldChar w:fldCharType="end"/>
            </w:r>
          </w:hyperlink>
        </w:p>
        <w:p w14:paraId="2A4989B6" w14:textId="1C949B6B" w:rsidR="00683591" w:rsidRPr="00683591" w:rsidRDefault="00683591"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9" w:history="1">
            <w:r w:rsidRPr="00683591">
              <w:rPr>
                <w:rStyle w:val="ad"/>
                <w:rFonts w:eastAsiaTheme="majorEastAsia"/>
                <w:noProof/>
                <w:sz w:val="28"/>
                <w:szCs w:val="28"/>
              </w:rPr>
              <w:t>ПРИЛОЖЕНИЕ А.</w:t>
            </w:r>
            <w:r w:rsidRPr="00683591">
              <w:rPr>
                <w:noProof/>
                <w:webHidden/>
                <w:sz w:val="28"/>
                <w:szCs w:val="28"/>
              </w:rPr>
              <w:tab/>
            </w:r>
            <w:r w:rsidRPr="00683591">
              <w:rPr>
                <w:noProof/>
                <w:webHidden/>
                <w:sz w:val="28"/>
                <w:szCs w:val="28"/>
              </w:rPr>
              <w:fldChar w:fldCharType="begin"/>
            </w:r>
            <w:r w:rsidRPr="00683591">
              <w:rPr>
                <w:noProof/>
                <w:webHidden/>
                <w:sz w:val="28"/>
                <w:szCs w:val="28"/>
              </w:rPr>
              <w:instrText xml:space="preserve"> PAGEREF _Toc35123389 \h </w:instrText>
            </w:r>
            <w:r w:rsidRPr="00683591">
              <w:rPr>
                <w:noProof/>
                <w:webHidden/>
                <w:sz w:val="28"/>
                <w:szCs w:val="28"/>
              </w:rPr>
            </w:r>
            <w:r w:rsidRPr="00683591">
              <w:rPr>
                <w:noProof/>
                <w:webHidden/>
                <w:sz w:val="28"/>
                <w:szCs w:val="28"/>
              </w:rPr>
              <w:fldChar w:fldCharType="separate"/>
            </w:r>
            <w:r w:rsidRPr="00683591">
              <w:rPr>
                <w:noProof/>
                <w:webHidden/>
                <w:sz w:val="28"/>
                <w:szCs w:val="28"/>
              </w:rPr>
              <w:t>50</w:t>
            </w:r>
            <w:r w:rsidRPr="00683591">
              <w:rPr>
                <w:noProof/>
                <w:webHidden/>
                <w:sz w:val="28"/>
                <w:szCs w:val="28"/>
              </w:rPr>
              <w:fldChar w:fldCharType="end"/>
            </w:r>
          </w:hyperlink>
        </w:p>
        <w:p w14:paraId="6234C2CA" w14:textId="4FEA24C8" w:rsidR="00683591" w:rsidRPr="00683591" w:rsidRDefault="00683591"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90" w:history="1">
            <w:r w:rsidRPr="00683591">
              <w:rPr>
                <w:rStyle w:val="ad"/>
                <w:rFonts w:eastAsiaTheme="majorEastAsia"/>
                <w:noProof/>
                <w:sz w:val="28"/>
                <w:szCs w:val="28"/>
              </w:rPr>
              <w:t>ПРИЛОЖЕНИЕ Б.</w:t>
            </w:r>
            <w:r w:rsidRPr="00683591">
              <w:rPr>
                <w:noProof/>
                <w:webHidden/>
                <w:sz w:val="28"/>
                <w:szCs w:val="28"/>
              </w:rPr>
              <w:tab/>
            </w:r>
            <w:r w:rsidRPr="00683591">
              <w:rPr>
                <w:noProof/>
                <w:webHidden/>
                <w:sz w:val="28"/>
                <w:szCs w:val="28"/>
              </w:rPr>
              <w:fldChar w:fldCharType="begin"/>
            </w:r>
            <w:r w:rsidRPr="00683591">
              <w:rPr>
                <w:noProof/>
                <w:webHidden/>
                <w:sz w:val="28"/>
                <w:szCs w:val="28"/>
              </w:rPr>
              <w:instrText xml:space="preserve"> PAGEREF _Toc35123390 \h </w:instrText>
            </w:r>
            <w:r w:rsidRPr="00683591">
              <w:rPr>
                <w:noProof/>
                <w:webHidden/>
                <w:sz w:val="28"/>
                <w:szCs w:val="28"/>
              </w:rPr>
            </w:r>
            <w:r w:rsidRPr="00683591">
              <w:rPr>
                <w:noProof/>
                <w:webHidden/>
                <w:sz w:val="28"/>
                <w:szCs w:val="28"/>
              </w:rPr>
              <w:fldChar w:fldCharType="separate"/>
            </w:r>
            <w:r w:rsidRPr="00683591">
              <w:rPr>
                <w:noProof/>
                <w:webHidden/>
                <w:sz w:val="28"/>
                <w:szCs w:val="28"/>
              </w:rPr>
              <w:t>51</w:t>
            </w:r>
            <w:r w:rsidRPr="00683591">
              <w:rPr>
                <w:noProof/>
                <w:webHidden/>
                <w:sz w:val="28"/>
                <w:szCs w:val="28"/>
              </w:rPr>
              <w:fldChar w:fldCharType="end"/>
            </w:r>
          </w:hyperlink>
        </w:p>
        <w:p w14:paraId="2FC987BC" w14:textId="3957618F" w:rsidR="005C1C37" w:rsidRPr="00683591" w:rsidRDefault="00836FD4" w:rsidP="00683591">
          <w:pPr>
            <w:spacing w:before="0" w:after="0" w:line="360" w:lineRule="auto"/>
            <w:rPr>
              <w:sz w:val="28"/>
              <w:szCs w:val="28"/>
            </w:rPr>
          </w:pPr>
          <w:r w:rsidRPr="00683591">
            <w:rPr>
              <w:b/>
              <w:bCs/>
              <w:noProof/>
              <w:sz w:val="28"/>
              <w:szCs w:val="28"/>
            </w:rPr>
            <w:fldChar w:fldCharType="end"/>
          </w:r>
        </w:p>
      </w:sdtContent>
    </w:sdt>
    <w:p w14:paraId="126ACF70" w14:textId="139A2782" w:rsidR="005C1C37" w:rsidRDefault="005C1C37">
      <w:pPr>
        <w:spacing w:before="0" w:after="200" w:line="276" w:lineRule="auto"/>
      </w:pPr>
    </w:p>
    <w:p w14:paraId="20269261" w14:textId="77777777" w:rsidR="00156DC5" w:rsidRDefault="00156DC5">
      <w:pPr>
        <w:spacing w:before="0" w:after="200" w:line="276" w:lineRule="auto"/>
        <w:rPr>
          <w:b/>
          <w:sz w:val="28"/>
        </w:rPr>
      </w:pPr>
      <w:r>
        <w:br w:type="page"/>
      </w:r>
      <w:bookmarkStart w:id="1" w:name="_GoBack"/>
      <w:bookmarkEnd w:id="1"/>
    </w:p>
    <w:p w14:paraId="26A4C4AB" w14:textId="14DA922D" w:rsidR="005C1C37" w:rsidRDefault="008E1822" w:rsidP="008E1822">
      <w:pPr>
        <w:pStyle w:val="ae"/>
      </w:pPr>
      <w:bookmarkStart w:id="2" w:name="_Toc35123365"/>
      <w:r w:rsidRPr="008E1822">
        <w:lastRenderedPageBreak/>
        <w:t>ВВЕДЕНИЕ</w:t>
      </w:r>
      <w:bookmarkEnd w:id="2"/>
    </w:p>
    <w:p w14:paraId="1A19AAD1" w14:textId="77777777" w:rsidR="00774E93" w:rsidRDefault="008E1822" w:rsidP="00400CD0">
      <w:pPr>
        <w:pStyle w:val="a1"/>
      </w:pPr>
      <w:r>
        <w:br w:type="page"/>
      </w:r>
    </w:p>
    <w:p w14:paraId="65BACD78" w14:textId="53232FCE" w:rsidR="00767746" w:rsidRDefault="00993BB2" w:rsidP="00B47E63">
      <w:pPr>
        <w:pStyle w:val="1"/>
        <w:numPr>
          <w:ilvl w:val="0"/>
          <w:numId w:val="7"/>
        </w:numPr>
      </w:pPr>
      <w:bookmarkStart w:id="3" w:name="_Toc35123366"/>
      <w:r>
        <w:lastRenderedPageBreak/>
        <w:t>АНАЛИЗ</w:t>
      </w:r>
      <w:r w:rsidR="00043820">
        <w:t xml:space="preserve"> ПРЕДМЕТНОЙ ОБЛАСТИ</w:t>
      </w:r>
      <w:bookmarkEnd w:id="3"/>
    </w:p>
    <w:p w14:paraId="4A69619D" w14:textId="77777777" w:rsidR="009E277F" w:rsidRDefault="009E277F" w:rsidP="009E277F">
      <w:pPr>
        <w:pStyle w:val="2"/>
      </w:pPr>
      <w:bookmarkStart w:id="4" w:name="_Toc35123367"/>
      <w:r>
        <w:t>Термины и определения</w:t>
      </w:r>
      <w:bookmarkEnd w:id="4"/>
    </w:p>
    <w:p w14:paraId="47D2A8E3" w14:textId="7FD1F81A" w:rsidR="00C37D28" w:rsidRPr="00C37D28" w:rsidRDefault="000E18E2" w:rsidP="00400CD0">
      <w:pPr>
        <w:pStyle w:val="a1"/>
      </w:pPr>
      <w:r>
        <w:t>Предметной областью</w:t>
      </w:r>
      <w:r w:rsidR="00C37D28">
        <w:t xml:space="preserve"> данной выпускной квалификационной ра</w:t>
      </w:r>
      <w:r>
        <w:t>боты является применение систем веб-шаблонов для массового создания веб-документов. В работе</w:t>
      </w:r>
      <w:r w:rsidR="00C37D28">
        <w:t xml:space="preserve"> используется ряд </w:t>
      </w:r>
      <w:r w:rsidR="007A6C35">
        <w:t>терминов, определение</w:t>
      </w:r>
      <w:r w:rsidR="00C37D28">
        <w:t xml:space="preserve"> которых приведено ниже.</w:t>
      </w:r>
    </w:p>
    <w:p w14:paraId="77A5F908" w14:textId="77777777" w:rsidR="009E277F" w:rsidRDefault="00604375" w:rsidP="00400CD0">
      <w:pPr>
        <w:pStyle w:val="a1"/>
      </w:pPr>
      <w:r>
        <w:t xml:space="preserve">Система – </w:t>
      </w:r>
      <w:r w:rsidRPr="00604375">
        <w:t>комбинация взаимодействующих элементов, организованных для достижения одной или нескольких поставленных целей</w:t>
      </w:r>
      <w:r w:rsidRPr="00604375">
        <w:rPr>
          <w:vertAlign w:val="superscript"/>
        </w:rPr>
        <w:t xml:space="preserve"> [1]</w:t>
      </w:r>
      <w:r>
        <w:t>.</w:t>
      </w:r>
    </w:p>
    <w:p w14:paraId="354FAFAD" w14:textId="77777777" w:rsidR="003E3F02" w:rsidRDefault="00FB06A9" w:rsidP="00400CD0">
      <w:pPr>
        <w:pStyle w:val="a1"/>
      </w:pPr>
      <w:r>
        <w:t>Веб-ш</w:t>
      </w:r>
      <w:r w:rsidR="003E3F02">
        <w:t xml:space="preserve">аблон – </w:t>
      </w:r>
      <w:r>
        <w:t>HTML-</w:t>
      </w:r>
      <w:r w:rsidR="003E3F02" w:rsidRPr="003E3F02">
        <w:t>код с готовы</w:t>
      </w:r>
      <w:r>
        <w:t>м дизайном и версткой</w:t>
      </w:r>
      <w:r w:rsidR="003E3F02" w:rsidRPr="003E3F02">
        <w:t xml:space="preserve">, </w:t>
      </w:r>
      <w:r w:rsidR="006A547E">
        <w:t xml:space="preserve">а также с дополнительной разметкой на языке шаблонизации, </w:t>
      </w:r>
      <w:r w:rsidR="003E3F02" w:rsidRPr="003E3F02">
        <w:t>который и</w:t>
      </w:r>
      <w:r>
        <w:t>спользуется для построения веб-документа.</w:t>
      </w:r>
    </w:p>
    <w:p w14:paraId="4D135EC8" w14:textId="77777777" w:rsidR="00604375" w:rsidRDefault="00FB06A9" w:rsidP="00400CD0">
      <w:pPr>
        <w:pStyle w:val="a1"/>
      </w:pPr>
      <w:r w:rsidRPr="00FB06A9">
        <w:t>Шаблонизатор</w:t>
      </w:r>
      <w:r>
        <w:t xml:space="preserve"> – </w:t>
      </w:r>
      <w:r w:rsidR="008E3F20">
        <w:t xml:space="preserve">отдельное </w:t>
      </w:r>
      <w:r w:rsidRPr="00FB06A9">
        <w:t>программное обеспечени</w:t>
      </w:r>
      <w:r>
        <w:t>е</w:t>
      </w:r>
      <w:r w:rsidR="008E3F20">
        <w:t xml:space="preserve"> или программный модуль</w:t>
      </w:r>
      <w:r w:rsidR="00AE64CD">
        <w:t>, осуществляющий процесс генерации конечных веб-документов.</w:t>
      </w:r>
      <w:r>
        <w:t xml:space="preserve"> </w:t>
      </w:r>
      <w:r w:rsidR="00AE64CD">
        <w:t>Входными потоками процесса генерации являются веб-шаблон</w:t>
      </w:r>
      <w:r w:rsidR="006A547E">
        <w:t xml:space="preserve"> и</w:t>
      </w:r>
      <w:r w:rsidR="00AE64CD">
        <w:t xml:space="preserve"> контекст шаблонизации (данные</w:t>
      </w:r>
      <w:r>
        <w:t>)</w:t>
      </w:r>
      <w:r w:rsidR="00AE64CD">
        <w:t>, а роль управляющего потока выполняет формальная грамматика используемого языка шаблонизации.</w:t>
      </w:r>
    </w:p>
    <w:p w14:paraId="7B27FDD0" w14:textId="77777777" w:rsidR="00AE64CD" w:rsidRDefault="00AE64CD" w:rsidP="00400CD0">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484108A0" w14:textId="77777777" w:rsidR="006A547E" w:rsidRDefault="006A547E" w:rsidP="00400CD0">
      <w:pPr>
        <w:pStyle w:val="a1"/>
      </w:pPr>
      <w:r>
        <w:t>Система веб-шаблонов</w:t>
      </w:r>
      <w:r w:rsidR="00B66977">
        <w:t xml:space="preserve"> (СВШ)</w:t>
      </w:r>
      <w:r>
        <w:t xml:space="preserve"> – система, </w:t>
      </w:r>
      <w:r w:rsidR="002039A2">
        <w:t>в состав которой входят три элемента:</w:t>
      </w:r>
    </w:p>
    <w:p w14:paraId="01F4C9E8" w14:textId="77777777" w:rsidR="006A547E" w:rsidRDefault="002039A2" w:rsidP="00BA3A6F">
      <w:pPr>
        <w:pStyle w:val="af1"/>
        <w:numPr>
          <w:ilvl w:val="0"/>
          <w:numId w:val="14"/>
        </w:numPr>
        <w:tabs>
          <w:tab w:val="left" w:pos="1134"/>
        </w:tabs>
        <w:ind w:left="0" w:firstLine="709"/>
      </w:pPr>
      <w:r>
        <w:t>веб-шаблон</w:t>
      </w:r>
      <w:r w:rsidR="006A547E">
        <w:t>;</w:t>
      </w:r>
    </w:p>
    <w:p w14:paraId="26F26C59" w14:textId="77777777" w:rsidR="00BA3A6F" w:rsidRDefault="006A547E" w:rsidP="00BA3A6F">
      <w:pPr>
        <w:pStyle w:val="af1"/>
        <w:numPr>
          <w:ilvl w:val="0"/>
          <w:numId w:val="14"/>
        </w:numPr>
        <w:tabs>
          <w:tab w:val="left" w:pos="1134"/>
        </w:tabs>
        <w:ind w:left="0" w:firstLine="709"/>
      </w:pPr>
      <w:r>
        <w:t>источника данных (</w:t>
      </w:r>
      <w:r w:rsidR="00BA3A6F">
        <w:rPr>
          <w:lang w:val="en-US"/>
        </w:rPr>
        <w:t>JSON</w:t>
      </w:r>
      <w:r w:rsidR="00BA3A6F" w:rsidRPr="00BA3A6F">
        <w:t xml:space="preserve">, </w:t>
      </w:r>
      <w:r w:rsidR="00BA3A6F">
        <w:rPr>
          <w:lang w:val="en-US"/>
        </w:rPr>
        <w:t>XML</w:t>
      </w:r>
      <w:r w:rsidR="00BA3A6F">
        <w:t>, база данных);</w:t>
      </w:r>
    </w:p>
    <w:p w14:paraId="3D336C79" w14:textId="77777777" w:rsidR="00B66977" w:rsidRDefault="002039A2" w:rsidP="00B66977">
      <w:pPr>
        <w:pStyle w:val="af1"/>
        <w:numPr>
          <w:ilvl w:val="0"/>
          <w:numId w:val="14"/>
        </w:numPr>
        <w:tabs>
          <w:tab w:val="left" w:pos="1134"/>
        </w:tabs>
        <w:ind w:left="0" w:firstLine="709"/>
      </w:pPr>
      <w:r>
        <w:t>шаблонизатор</w:t>
      </w:r>
      <w:r w:rsidR="00BA3A6F">
        <w:t>.</w:t>
      </w:r>
      <w:r w:rsidR="006A547E">
        <w:t xml:space="preserve"> </w:t>
      </w:r>
    </w:p>
    <w:p w14:paraId="78D53C24" w14:textId="77777777" w:rsidR="002039A2" w:rsidRPr="002039A2" w:rsidRDefault="002039A2" w:rsidP="00400CD0">
      <w:pPr>
        <w:pStyle w:val="a1"/>
      </w:pPr>
      <w:r>
        <w:t>Шаблонизатор комбинирует данные и веб-шаблоны для массовой генерации веб-документов.</w:t>
      </w:r>
    </w:p>
    <w:p w14:paraId="27711748" w14:textId="77777777" w:rsidR="00D65518" w:rsidRDefault="00D65518" w:rsidP="00400CD0">
      <w:pPr>
        <w:pStyle w:val="a1"/>
      </w:pPr>
      <w:r>
        <w:lastRenderedPageBreak/>
        <w:t>Лексический анализатор (</w:t>
      </w:r>
      <w:r w:rsidR="00D970B3">
        <w:t xml:space="preserve">англ. </w:t>
      </w:r>
      <w:r>
        <w:rPr>
          <w:lang w:val="en-US"/>
        </w:rPr>
        <w:t>Lexical</w:t>
      </w:r>
      <w:r w:rsidRPr="00D65518">
        <w:t xml:space="preserve"> </w:t>
      </w:r>
      <w:r>
        <w:rPr>
          <w:lang w:val="en-US"/>
        </w:rPr>
        <w:t>Analyzer</w:t>
      </w:r>
      <w:r w:rsidRPr="00D65518">
        <w:t xml:space="preserve">) – </w:t>
      </w:r>
      <w:r w:rsidR="008E3F20">
        <w:t>отдельное</w:t>
      </w:r>
      <w:r>
        <w:t xml:space="preserve"> программное обеспечение или программный модуль, предназначенный для </w:t>
      </w:r>
      <w:r w:rsidRPr="00D65518">
        <w:t>аналитического разбора входной последовательности символов на распознанные группы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3896F5B4" w14:textId="77777777" w:rsidR="00D65518" w:rsidRPr="00D65518" w:rsidRDefault="008E3F20" w:rsidP="00400CD0">
      <w:pPr>
        <w:pStyle w:val="a1"/>
      </w:pPr>
      <w:r>
        <w:t>Синтаксический ана</w:t>
      </w:r>
      <w:r w:rsidRPr="008E3F20">
        <w:t>лиз</w:t>
      </w:r>
      <w:r>
        <w:t>атор</w:t>
      </w:r>
      <w:r w:rsidRPr="008E3F20">
        <w:t xml:space="preserve"> (</w:t>
      </w:r>
      <w:r w:rsidR="00D970B3">
        <w:t xml:space="preserve">англ. </w:t>
      </w:r>
      <w:r w:rsidR="00D970B3">
        <w:rPr>
          <w:lang w:val="en-US"/>
        </w:rPr>
        <w:t>Parser</w:t>
      </w:r>
      <w:r w:rsidRPr="008E3F20">
        <w:t>)</w:t>
      </w:r>
      <w:r>
        <w:t xml:space="preserve"> –</w:t>
      </w:r>
      <w:r w:rsidRPr="008E3F20">
        <w:t xml:space="preserve"> </w:t>
      </w:r>
      <w:r>
        <w:t>отдельное программное обеспечение или программный модуль, предназначенный для</w:t>
      </w:r>
      <w:r w:rsidRPr="008E3F20">
        <w:t xml:space="preserve">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w:t>
      </w:r>
      <w:r>
        <w:t>стно с лексическим анализатором</w:t>
      </w:r>
      <w:r w:rsidRPr="008E3F20">
        <w:t>.</w:t>
      </w:r>
    </w:p>
    <w:p w14:paraId="125CDE59" w14:textId="77777777" w:rsidR="001D6DBD" w:rsidRDefault="001D6DBD" w:rsidP="00400CD0">
      <w:pPr>
        <w:pStyle w:val="a1"/>
      </w:pPr>
      <w:r w:rsidRPr="001D6DBD">
        <w:t>Абстрактное синтаксическ</w:t>
      </w:r>
      <w:r>
        <w:t xml:space="preserve">ое дерево (АСД) – </w:t>
      </w:r>
      <w:r w:rsidRPr="001D6DBD">
        <w:t>конечное помеченное ор</w:t>
      </w:r>
      <w:r>
        <w:t xml:space="preserve">иентированное дерево, </w:t>
      </w:r>
      <w:r w:rsidRPr="001D6DBD">
        <w:t xml:space="preserve">внутренние вершины </w:t>
      </w:r>
      <w:r>
        <w:t xml:space="preserve">которого </w:t>
      </w:r>
      <w:r w:rsidRPr="001D6DBD">
        <w:t xml:space="preserve">поставлены </w:t>
      </w:r>
      <w:r>
        <w:t xml:space="preserve">в соответствие </w:t>
      </w:r>
      <w:r w:rsidRPr="001D6DBD">
        <w:t>(помечены) с операторами языка программировани</w:t>
      </w:r>
      <w:r>
        <w:t>я, а листья — с</w:t>
      </w:r>
      <w:r w:rsidRPr="001D6DBD">
        <w:t xml:space="preserve"> </w:t>
      </w:r>
      <w:r w:rsidR="00B66977" w:rsidRPr="001D6DBD">
        <w:t>операндами</w:t>
      </w:r>
      <w:r w:rsidR="00CE19DA">
        <w:rPr>
          <w:vertAlign w:val="superscript"/>
        </w:rPr>
        <w:t xml:space="preserve"> [3</w:t>
      </w:r>
      <w:r w:rsidR="00B66977" w:rsidRPr="00B66977">
        <w:rPr>
          <w:vertAlign w:val="superscript"/>
        </w:rPr>
        <w:t>]</w:t>
      </w:r>
      <w:r>
        <w:t>.</w:t>
      </w:r>
    </w:p>
    <w:p w14:paraId="0FCABBA6" w14:textId="0E2CCED1" w:rsidR="00C66D68" w:rsidRDefault="00C66D68" w:rsidP="00400CD0">
      <w:pPr>
        <w:pStyle w:val="a1"/>
      </w:pPr>
      <w:r>
        <w:t xml:space="preserve">Компиляция – </w:t>
      </w:r>
      <w:r w:rsidRPr="00C66D68">
        <w:t>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w:t>
      </w:r>
      <w:r>
        <w:t>мблера)</w:t>
      </w:r>
      <w:r w:rsidRPr="00C66D68">
        <w:t xml:space="preserve"> или непосредственно на машинном языке или ином двоично</w:t>
      </w:r>
      <w:r w:rsidR="007A6C35">
        <w:t>-</w:t>
      </w:r>
      <w:r w:rsidRPr="00C66D68">
        <w:t>кодовом низкоуровневом командном языке и последующую сборку исполняемой машинной программы</w:t>
      </w:r>
      <w:r>
        <w:t>.</w:t>
      </w:r>
    </w:p>
    <w:p w14:paraId="6F8D956F" w14:textId="77777777" w:rsidR="003E553A" w:rsidRDefault="003E553A" w:rsidP="00400CD0">
      <w:pPr>
        <w:pStyle w:val="a1"/>
      </w:pPr>
      <w:r>
        <w:lastRenderedPageBreak/>
        <w:t>Интерпретация – процесс построчного</w:t>
      </w:r>
      <w:r w:rsidRPr="003E553A">
        <w:t xml:space="preserve"> анализ</w:t>
      </w:r>
      <w:r>
        <w:t>а, обработки и выполнения</w:t>
      </w:r>
      <w:r w:rsidRPr="003E553A">
        <w:t xml:space="preserve">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r w:rsidR="00D970B3">
        <w:t>.</w:t>
      </w:r>
    </w:p>
    <w:p w14:paraId="25AAC421" w14:textId="77777777" w:rsidR="0061170F" w:rsidRDefault="0061170F" w:rsidP="00400CD0">
      <w:pPr>
        <w:pStyle w:val="a1"/>
      </w:pPr>
      <w:r w:rsidRPr="0061170F">
        <w:t>Среда выполнения (англ. execu</w:t>
      </w:r>
      <w:r>
        <w:t>tion environmen</w:t>
      </w:r>
      <w:r>
        <w:rPr>
          <w:lang w:val="en-US"/>
        </w:rPr>
        <w:t>t</w:t>
      </w:r>
      <w:r>
        <w:t>)</w:t>
      </w:r>
      <w:r w:rsidRPr="0061170F">
        <w:t xml:space="preserve"> </w:t>
      </w:r>
      <w:r>
        <w:t>–</w:t>
      </w:r>
      <w:r w:rsidRPr="0061170F">
        <w:t xml:space="preserve">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332E2C2" w14:textId="77777777" w:rsidR="00D970B3" w:rsidRDefault="00D970B3" w:rsidP="00400CD0">
      <w:pPr>
        <w:pStyle w:val="a1"/>
      </w:pPr>
      <w:r>
        <w:t>Сборка мусора</w:t>
      </w:r>
      <w:r w:rsidRPr="00D970B3">
        <w:t xml:space="preserve"> (англ. garbage collection) в </w:t>
      </w:r>
      <w:r w:rsidR="005E4626">
        <w:t xml:space="preserve">программировании – </w:t>
      </w:r>
      <w:r w:rsidRPr="00D970B3">
        <w:t xml:space="preserve"> одна из форм автоматического управления памятью. Специальный процесс, называемый </w:t>
      </w:r>
      <w:r>
        <w:t>«сборщик</w:t>
      </w:r>
      <w:r w:rsidRPr="00D970B3">
        <w:t xml:space="preserve"> мусора</w:t>
      </w:r>
      <w:r>
        <w:t>»</w:t>
      </w:r>
      <w:r w:rsidRPr="00D970B3">
        <w:t>, периодически освобождает память, удаляя объекты, которые уже не будут востребованы приложениями.</w:t>
      </w:r>
    </w:p>
    <w:p w14:paraId="7231EBDD" w14:textId="5FD81E46" w:rsidR="005E4626" w:rsidRDefault="005E4626" w:rsidP="00400CD0">
      <w:pPr>
        <w:pStyle w:val="a1"/>
      </w:pPr>
      <w:r>
        <w:t>Системный вы</w:t>
      </w:r>
      <w:r w:rsidRPr="005E4626">
        <w:t>зов (англ. system call) в программиро</w:t>
      </w:r>
      <w:r>
        <w:t>вании и вычислительной технике –</w:t>
      </w:r>
      <w:r w:rsidRPr="005E4626">
        <w:t xml:space="preserve"> обращение прикладной программы к ядру операционной системы для выполнения какой-либо операции</w:t>
      </w:r>
      <w:r>
        <w:t>, от имени этой программы</w:t>
      </w:r>
      <w:r w:rsidRPr="005E4626">
        <w:t>.</w:t>
      </w:r>
    </w:p>
    <w:p w14:paraId="223E52CF" w14:textId="6015EC12" w:rsidR="007A6C35" w:rsidRDefault="007A6C35" w:rsidP="00400CD0">
      <w:pPr>
        <w:pStyle w:val="a1"/>
      </w:pPr>
      <w:r w:rsidRPr="007A6C35">
        <w:t xml:space="preserve">Переключение контекста (англ.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w:t>
      </w:r>
      <w:r>
        <w:t>восстановления</w:t>
      </w:r>
      <w:r w:rsidRPr="007A6C35">
        <w:t xml:space="preserve"> и</w:t>
      </w:r>
      <w:r>
        <w:t>ли</w:t>
      </w:r>
      <w:r w:rsidRPr="007A6C35">
        <w:t xml:space="preserve"> загрузки состояния задачи, к выполнению которой переходит процессор.</w:t>
      </w:r>
    </w:p>
    <w:p w14:paraId="003270C1" w14:textId="56C38F4C" w:rsidR="00716658" w:rsidRDefault="00716658" w:rsidP="00400CD0">
      <w:pPr>
        <w:pStyle w:val="a1"/>
      </w:pPr>
      <w: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w:t>
      </w:r>
      <w:r>
        <w:lastRenderedPageBreak/>
        <w:t>(I/O)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p>
    <w:p w14:paraId="275D4C8C" w14:textId="6FF038B1" w:rsidR="00C33C7A" w:rsidRPr="00C33C7A" w:rsidRDefault="00C33C7A" w:rsidP="00400CD0">
      <w:pPr>
        <w:pStyle w:val="a1"/>
      </w:pPr>
      <w:r>
        <w:t>Зеленые потоки – это нити</w:t>
      </w:r>
      <w:r w:rsidRPr="00C33C7A">
        <w:t xml:space="preserve"> выполнения, управление которыми вместо операционной системы выполняет</w:t>
      </w:r>
      <w:r>
        <w:t xml:space="preserve"> среда выполнения</w:t>
      </w:r>
      <w:r w:rsidRPr="00C33C7A">
        <w:t xml:space="preserve">. </w:t>
      </w:r>
      <w:r>
        <w:t xml:space="preserve">Они </w:t>
      </w:r>
      <w:r w:rsidRPr="00C33C7A">
        <w:t>эмулируют многопоточную среду, не полагаясь на возможности ОС по реализации легковесных потоков. Управление ими происходит в пользовательском пространстве, а не пространстве ядра, что позволяет им работать в условиях отсутствия поддержки встроенных потоков</w:t>
      </w:r>
      <w:r>
        <w:t>, и избегать «дорогостоящих» смен контекста.</w:t>
      </w:r>
    </w:p>
    <w:p w14:paraId="03B55C95" w14:textId="69286D9F" w:rsidR="008641E2" w:rsidRPr="008641E2" w:rsidRDefault="008641E2" w:rsidP="00400CD0">
      <w:pPr>
        <w:pStyle w:val="a1"/>
      </w:pPr>
      <w:r w:rsidRPr="008641E2">
        <w:t>REST (от англ. R</w:t>
      </w:r>
      <w:r>
        <w:t>epresentational State Transfer –</w:t>
      </w:r>
      <w:r w:rsidRPr="008641E2">
        <w:t xml:space="preserve"> «пере</w:t>
      </w:r>
      <w:r>
        <w:t>дача состояния представления») –</w:t>
      </w:r>
      <w:r w:rsidRPr="008641E2">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p>
    <w:p w14:paraId="2A1C4C25" w14:textId="5F02A060" w:rsidR="00B47E63" w:rsidRDefault="006612CC" w:rsidP="006612CC">
      <w:pPr>
        <w:pStyle w:val="2"/>
      </w:pPr>
      <w:bookmarkStart w:id="5" w:name="_Toc35123368"/>
      <w:r>
        <w:t>Общий принцип работы систем веб-шаблонов</w:t>
      </w:r>
      <w:bookmarkEnd w:id="5"/>
    </w:p>
    <w:p w14:paraId="1AA1EB7B" w14:textId="77777777" w:rsidR="00BA3A6F" w:rsidRDefault="00BA3A6F" w:rsidP="00400CD0">
      <w:pPr>
        <w:pStyle w:val="a1"/>
      </w:pPr>
      <w:r>
        <w:tab/>
        <w:t>Все существующие системы веб-шабл</w:t>
      </w:r>
      <w:r w:rsidR="00BB46F9">
        <w:t>онов</w:t>
      </w:r>
      <w:r>
        <w:t xml:space="preserve"> функционируют похожим образом. Для работы системы необходимо выполнение следующих условий:</w:t>
      </w:r>
    </w:p>
    <w:p w14:paraId="50D38CD9" w14:textId="77777777" w:rsidR="00B671F0" w:rsidRDefault="00B671F0" w:rsidP="00BA3A6F">
      <w:pPr>
        <w:pStyle w:val="af1"/>
        <w:numPr>
          <w:ilvl w:val="0"/>
          <w:numId w:val="16"/>
        </w:numPr>
        <w:tabs>
          <w:tab w:val="left" w:pos="1134"/>
        </w:tabs>
        <w:ind w:left="0" w:firstLine="709"/>
      </w:pPr>
      <w:r>
        <w:t>н</w:t>
      </w:r>
      <w:r w:rsidR="00BB46F9">
        <w:t xml:space="preserve">аличие </w:t>
      </w:r>
      <w:r>
        <w:t>шаблонизатора – основной компонент системы</w:t>
      </w:r>
      <w:r w:rsidR="00B103DB">
        <w:t>, который генерирует конечный документ</w:t>
      </w:r>
      <w:r>
        <w:t>;</w:t>
      </w:r>
    </w:p>
    <w:p w14:paraId="5ECF3F64" w14:textId="77777777" w:rsidR="00B671F0" w:rsidRDefault="00B671F0" w:rsidP="00BA3A6F">
      <w:pPr>
        <w:pStyle w:val="af1"/>
        <w:numPr>
          <w:ilvl w:val="0"/>
          <w:numId w:val="16"/>
        </w:numPr>
        <w:tabs>
          <w:tab w:val="left" w:pos="1134"/>
        </w:tabs>
        <w:ind w:left="0" w:firstLine="709"/>
      </w:pPr>
      <w:r>
        <w:lastRenderedPageBreak/>
        <w:t>наличием веб-шаблонов, размеченных языком шаблонизации, синтаксис которого поддерживается используемым шаблонизатором;</w:t>
      </w:r>
    </w:p>
    <w:p w14:paraId="4FBFC202" w14:textId="77777777" w:rsidR="00BA3A6F" w:rsidRDefault="00BB46F9" w:rsidP="00BA3A6F">
      <w:pPr>
        <w:pStyle w:val="af1"/>
        <w:numPr>
          <w:ilvl w:val="0"/>
          <w:numId w:val="16"/>
        </w:numPr>
        <w:tabs>
          <w:tab w:val="left" w:pos="1134"/>
        </w:tabs>
        <w:ind w:left="0" w:firstLine="709"/>
      </w:pPr>
      <w:r>
        <w:t xml:space="preserve"> </w:t>
      </w:r>
      <w:r w:rsidR="00EE283F">
        <w:t>наличие источника данных, при этом структура данных должна соответствовать правилам формирования контекста, который может быть обработан шаблонизатором.</w:t>
      </w:r>
    </w:p>
    <w:p w14:paraId="0A82A909" w14:textId="77777777" w:rsidR="00857631" w:rsidRDefault="00857631" w:rsidP="00400CD0">
      <w:pPr>
        <w:pStyle w:val="a1"/>
      </w:pPr>
      <w:r>
        <w:t xml:space="preserve">При соблюдении вышеперечисленных условий, работу системы веб-шаблонов можно визуализировать на </w:t>
      </w:r>
      <w:r>
        <w:fldChar w:fldCharType="begin"/>
      </w:r>
      <w:r>
        <w:instrText xml:space="preserve"> REF _Ref34511394 \h </w:instrText>
      </w:r>
      <w:r>
        <w:fldChar w:fldCharType="separate"/>
      </w:r>
      <w:r>
        <w:t xml:space="preserve">Рис.  </w:t>
      </w:r>
      <w:r>
        <w:rPr>
          <w:noProof/>
        </w:rPr>
        <w:t>1.2</w:t>
      </w:r>
      <w:r>
        <w:t>.</w:t>
      </w:r>
      <w:r>
        <w:rPr>
          <w:noProof/>
        </w:rPr>
        <w:t>1</w:t>
      </w:r>
      <w:r>
        <w:fldChar w:fldCharType="end"/>
      </w:r>
      <w:r>
        <w:t>.</w:t>
      </w:r>
    </w:p>
    <w:p w14:paraId="519B7DBC" w14:textId="77777777" w:rsidR="00857631" w:rsidRDefault="00857631" w:rsidP="00857631">
      <w:r>
        <w:rPr>
          <w:noProof/>
          <w:lang w:val="en-US" w:eastAsia="en-US"/>
        </w:rPr>
        <w:drawing>
          <wp:inline distT="0" distB="0" distL="0" distR="0" wp14:anchorId="6AF5F083" wp14:editId="7818CCC5">
            <wp:extent cx="5972175" cy="40455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972175" cy="4045585"/>
                    </a:xfrm>
                    <a:prstGeom prst="rect">
                      <a:avLst/>
                    </a:prstGeom>
                  </pic:spPr>
                </pic:pic>
              </a:graphicData>
            </a:graphic>
          </wp:inline>
        </w:drawing>
      </w:r>
    </w:p>
    <w:p w14:paraId="5533695E" w14:textId="5924749B" w:rsidR="00857631" w:rsidRPr="00857631" w:rsidRDefault="00857631" w:rsidP="00857631">
      <w:pPr>
        <w:pStyle w:val="a5"/>
      </w:pPr>
      <w:bookmarkStart w:id="6" w:name="_Ref34511394"/>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1</w:t>
      </w:r>
      <w:r w:rsidR="002277B8">
        <w:fldChar w:fldCharType="end"/>
      </w:r>
      <w:bookmarkEnd w:id="6"/>
      <w:r>
        <w:t xml:space="preserve"> Визуализация работы системы веб-шаблонов</w:t>
      </w:r>
    </w:p>
    <w:p w14:paraId="305E0D59" w14:textId="77777777" w:rsidR="008A4535" w:rsidRDefault="008A4535" w:rsidP="00400CD0">
      <w:pPr>
        <w:pStyle w:val="a1"/>
      </w:pPr>
      <w:r>
        <w:t>Процесс шаблониза</w:t>
      </w:r>
      <w:r w:rsidR="00133AB4">
        <w:t>ции в общем случае орган</w:t>
      </w:r>
      <w:r w:rsidR="00194204">
        <w:t>изован в последовательный набор операций, которые можно сгруппировать в четыре</w:t>
      </w:r>
      <w:r w:rsidR="003734CC">
        <w:t xml:space="preserve"> этапа:</w:t>
      </w:r>
    </w:p>
    <w:p w14:paraId="2332CCC6" w14:textId="77777777" w:rsidR="003734CC" w:rsidRDefault="003734CC" w:rsidP="00400CD0">
      <w:pPr>
        <w:pStyle w:val="a1"/>
        <w:numPr>
          <w:ilvl w:val="0"/>
          <w:numId w:val="17"/>
        </w:numPr>
      </w:pPr>
      <w:r>
        <w:t>Шаблон загружается в оперативную память. Источником шаблона может быть поток байт, файл, запись в базе данных и т.п.</w:t>
      </w:r>
    </w:p>
    <w:p w14:paraId="6EE69FAB" w14:textId="220C8311" w:rsidR="003734CC" w:rsidRDefault="003734CC" w:rsidP="00400CD0">
      <w:pPr>
        <w:pStyle w:val="a1"/>
        <w:numPr>
          <w:ilvl w:val="0"/>
          <w:numId w:val="17"/>
        </w:numPr>
      </w:pPr>
      <w:r>
        <w:lastRenderedPageBreak/>
        <w:t>Специальная подпрограмма</w:t>
      </w:r>
      <w:r w:rsidR="001D6DBD">
        <w:t>, предназначенная для</w:t>
      </w:r>
      <w:r>
        <w:t xml:space="preserve"> лекси</w:t>
      </w:r>
      <w:r w:rsidR="001D6DBD">
        <w:t>ческого анализа, именуемая «лексер»,</w:t>
      </w:r>
      <w:r>
        <w:t xml:space="preserve"> проводит анализ шаблона, и разбив</w:t>
      </w:r>
      <w:r w:rsidR="00290994">
        <w:t>ает его на лексические единицы – лексемы, которые также называют токенами</w:t>
      </w:r>
      <w:r>
        <w:t>. Результатом этого процесса является поток токенов, которые значительно проще обрабатывать.</w:t>
      </w:r>
      <w:r w:rsidR="00133AB4">
        <w:t xml:space="preserve"> Пример лексического разбора продемонстрирован на </w:t>
      </w:r>
      <w:r w:rsidR="00133AB4">
        <w:fldChar w:fldCharType="begin"/>
      </w:r>
      <w:r w:rsidR="00133AB4">
        <w:instrText xml:space="preserve"> REF _Ref34505046 \h </w:instrText>
      </w:r>
      <w:r w:rsidR="00133AB4">
        <w:fldChar w:fldCharType="separate"/>
      </w:r>
      <w:r w:rsidR="00156DC5">
        <w:t xml:space="preserve">Рис.  </w:t>
      </w:r>
      <w:r w:rsidR="00156DC5">
        <w:rPr>
          <w:noProof/>
        </w:rPr>
        <w:t>1.2</w:t>
      </w:r>
      <w:r w:rsidR="00156DC5">
        <w:t>.</w:t>
      </w:r>
      <w:r w:rsidR="00156DC5">
        <w:rPr>
          <w:noProof/>
        </w:rPr>
        <w:t>2</w:t>
      </w:r>
      <w:r w:rsidR="00133AB4">
        <w:fldChar w:fldCharType="end"/>
      </w:r>
      <w:r w:rsidR="00133AB4">
        <w:t>.</w:t>
      </w:r>
    </w:p>
    <w:p w14:paraId="208857DD" w14:textId="77777777" w:rsidR="003734CC" w:rsidRDefault="001D6DBD" w:rsidP="00400CD0">
      <w:pPr>
        <w:pStyle w:val="a1"/>
        <w:numPr>
          <w:ilvl w:val="0"/>
          <w:numId w:val="17"/>
        </w:numPr>
      </w:pPr>
      <w:r>
        <w:t>Другая подпрограмма, целью которой является синтаксический разбор потока токенов, именуемая «парсер», производит преобразование потока токенов в особую древовидную структуру данных, известной как абстрактное синтаксическое дерево.</w:t>
      </w:r>
    </w:p>
    <w:p w14:paraId="299F6CC3" w14:textId="2C82F49C" w:rsidR="00290994" w:rsidRDefault="00290994" w:rsidP="00400CD0">
      <w:pPr>
        <w:pStyle w:val="a1"/>
        <w:numPr>
          <w:ilvl w:val="0"/>
          <w:numId w:val="17"/>
        </w:numPr>
      </w:pPr>
      <w:r>
        <w:t>На основе абстрактного синтаксического дерева и пере</w:t>
      </w:r>
      <w:r w:rsidR="00D17E9A">
        <w:t>данного контекста шаблонизации, шаблонизатор производит</w:t>
      </w:r>
      <w:r>
        <w:t xml:space="preserve"> построение конечного веб-документа</w:t>
      </w:r>
      <w:r w:rsidR="006F40E0" w:rsidRPr="006F40E0">
        <w:t xml:space="preserve"> </w:t>
      </w:r>
      <w:r w:rsidR="006F40E0" w:rsidRPr="006F40E0">
        <w:rPr>
          <w:vertAlign w:val="superscript"/>
        </w:rPr>
        <w:t>[3]</w:t>
      </w:r>
      <w:r>
        <w:t>.</w:t>
      </w:r>
      <w:r w:rsidR="00133AB4">
        <w:t xml:space="preserve"> Пример построения абстрактного синтаксического дерева показан на </w:t>
      </w:r>
      <w:r w:rsidR="00133AB4">
        <w:fldChar w:fldCharType="begin"/>
      </w:r>
      <w:r w:rsidR="00133AB4">
        <w:instrText xml:space="preserve"> REF _Ref34505086 \h </w:instrText>
      </w:r>
      <w:r w:rsidR="00133AB4">
        <w:fldChar w:fldCharType="separate"/>
      </w:r>
      <w:r w:rsidR="00156DC5">
        <w:t xml:space="preserve">Рис.  </w:t>
      </w:r>
      <w:r w:rsidR="00156DC5">
        <w:rPr>
          <w:noProof/>
        </w:rPr>
        <w:t>1.2</w:t>
      </w:r>
      <w:r w:rsidR="00156DC5">
        <w:t>.</w:t>
      </w:r>
      <w:r w:rsidR="00156DC5">
        <w:rPr>
          <w:noProof/>
        </w:rPr>
        <w:t>3</w:t>
      </w:r>
      <w:r w:rsidR="00133AB4">
        <w:fldChar w:fldCharType="end"/>
      </w:r>
      <w:r w:rsidR="00133AB4">
        <w:t>.</w:t>
      </w:r>
    </w:p>
    <w:p w14:paraId="641C4683" w14:textId="5E5FE8EA" w:rsidR="00133AB4" w:rsidRDefault="003A3B7C" w:rsidP="003A3B7C">
      <w:pPr>
        <w:jc w:val="center"/>
      </w:pPr>
      <w:r>
        <w:rPr>
          <w:noProof/>
          <w:lang w:val="en-US" w:eastAsia="en-US"/>
        </w:rPr>
        <w:drawing>
          <wp:inline distT="0" distB="0" distL="0" distR="0" wp14:anchorId="20774EF2" wp14:editId="7E38C85C">
            <wp:extent cx="5972175" cy="3888105"/>
            <wp:effectExtent l="19050" t="19050" r="28575" b="171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3888105"/>
                    </a:xfrm>
                    <a:prstGeom prst="rect">
                      <a:avLst/>
                    </a:prstGeom>
                    <a:ln>
                      <a:solidFill>
                        <a:schemeClr val="tx1"/>
                      </a:solidFill>
                    </a:ln>
                  </pic:spPr>
                </pic:pic>
              </a:graphicData>
            </a:graphic>
          </wp:inline>
        </w:drawing>
      </w:r>
    </w:p>
    <w:p w14:paraId="2BC9E8FB" w14:textId="693D4F20" w:rsidR="00133AB4" w:rsidRDefault="00133AB4" w:rsidP="00133AB4">
      <w:pPr>
        <w:pStyle w:val="a5"/>
      </w:pPr>
      <w:bookmarkStart w:id="7" w:name="_Ref34505046"/>
      <w:r>
        <w:lastRenderedPageBreak/>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2</w:t>
      </w:r>
      <w:r w:rsidR="002277B8">
        <w:fldChar w:fldCharType="end"/>
      </w:r>
      <w:bookmarkEnd w:id="7"/>
      <w:r>
        <w:t xml:space="preserve"> Лексический разбор шаблона, каждая лексема пронумерована</w:t>
      </w:r>
    </w:p>
    <w:p w14:paraId="7BFBB368" w14:textId="77777777" w:rsidR="00133AB4" w:rsidRDefault="00133AB4" w:rsidP="00133AB4">
      <w:pPr>
        <w:keepNext/>
      </w:pPr>
      <w:r>
        <w:rPr>
          <w:noProof/>
          <w:lang w:val="en-US" w:eastAsia="en-US"/>
        </w:rPr>
        <w:drawing>
          <wp:inline distT="0" distB="0" distL="0" distR="0" wp14:anchorId="23EACEDA" wp14:editId="020E4E9A">
            <wp:extent cx="5972175" cy="3038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038475"/>
                    </a:xfrm>
                    <a:prstGeom prst="rect">
                      <a:avLst/>
                    </a:prstGeom>
                  </pic:spPr>
                </pic:pic>
              </a:graphicData>
            </a:graphic>
          </wp:inline>
        </w:drawing>
      </w:r>
    </w:p>
    <w:p w14:paraId="021E8EE7" w14:textId="7C806BA5" w:rsidR="00133AB4" w:rsidRDefault="00133AB4" w:rsidP="00133AB4">
      <w:pPr>
        <w:pStyle w:val="a5"/>
      </w:pPr>
      <w:bookmarkStart w:id="8" w:name="_Ref34505086"/>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3</w:t>
      </w:r>
      <w:r w:rsidR="002277B8">
        <w:fldChar w:fldCharType="end"/>
      </w:r>
      <w:bookmarkEnd w:id="8"/>
      <w:r>
        <w:t xml:space="preserve"> Построение абстрактного синтаксического дерева</w:t>
      </w:r>
    </w:p>
    <w:p w14:paraId="695CD99B" w14:textId="79DB3FD4" w:rsidR="00133AB4" w:rsidRPr="00133AB4" w:rsidRDefault="00133AB4" w:rsidP="00400CD0">
      <w:pPr>
        <w:pStyle w:val="a1"/>
      </w:pPr>
      <w:r>
        <w:t xml:space="preserve">Далее можно ознакомится с функциональной моделью вышеописанного процесса в нотации </w:t>
      </w:r>
      <w:r>
        <w:rPr>
          <w:lang w:val="en-US"/>
        </w:rPr>
        <w:t>IDEF</w:t>
      </w:r>
      <w:r w:rsidRPr="00B21C16">
        <w:t>0</w:t>
      </w:r>
      <w:r>
        <w:t xml:space="preserve">. На </w:t>
      </w:r>
      <w:r>
        <w:fldChar w:fldCharType="begin"/>
      </w:r>
      <w:r>
        <w:instrText xml:space="preserve"> REF _Ref34494326 \h </w:instrText>
      </w:r>
      <w:r>
        <w:fldChar w:fldCharType="separate"/>
      </w:r>
      <w:r w:rsidR="00144B9F">
        <w:t xml:space="preserve">Рис.  </w:t>
      </w:r>
      <w:r w:rsidR="00144B9F">
        <w:rPr>
          <w:noProof/>
        </w:rPr>
        <w:t>1.2</w:t>
      </w:r>
      <w:r w:rsidR="00144B9F">
        <w:t>.</w:t>
      </w:r>
      <w:r w:rsidR="00144B9F">
        <w:rPr>
          <w:noProof/>
        </w:rPr>
        <w:t>4</w:t>
      </w:r>
      <w:r>
        <w:fldChar w:fldCharType="end"/>
      </w:r>
      <w:r>
        <w:t xml:space="preserve"> представлена контекстная диаграмма</w:t>
      </w:r>
      <w:r w:rsidRPr="00B21C16">
        <w:t xml:space="preserve"> </w:t>
      </w:r>
      <w:r w:rsidR="00857631">
        <w:t>процесса шаблонизации.</w:t>
      </w:r>
    </w:p>
    <w:p w14:paraId="2A14F72A" w14:textId="77777777" w:rsidR="00B21C16" w:rsidRDefault="00B21C16" w:rsidP="00B21C16">
      <w:pPr>
        <w:keepNext/>
      </w:pPr>
      <w:r>
        <w:rPr>
          <w:noProof/>
          <w:lang w:val="en-US" w:eastAsia="en-US"/>
        </w:rPr>
        <w:lastRenderedPageBreak/>
        <w:drawing>
          <wp:inline distT="0" distB="0" distL="0" distR="0" wp14:anchorId="79EA0F68" wp14:editId="235E0218">
            <wp:extent cx="5972175" cy="3562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562350"/>
                    </a:xfrm>
                    <a:prstGeom prst="rect">
                      <a:avLst/>
                    </a:prstGeom>
                  </pic:spPr>
                </pic:pic>
              </a:graphicData>
            </a:graphic>
          </wp:inline>
        </w:drawing>
      </w:r>
    </w:p>
    <w:p w14:paraId="015AC74D" w14:textId="0DA6BE3C" w:rsidR="00B21C16" w:rsidRDefault="00B21C16" w:rsidP="00B21C16">
      <w:pPr>
        <w:pStyle w:val="a5"/>
      </w:pPr>
      <w:bookmarkStart w:id="9" w:name="_Ref34494326"/>
      <w:bookmarkStart w:id="10" w:name="_Ref34494316"/>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4</w:t>
      </w:r>
      <w:r w:rsidR="002277B8">
        <w:fldChar w:fldCharType="end"/>
      </w:r>
      <w:bookmarkEnd w:id="9"/>
      <w:r>
        <w:t xml:space="preserve"> Контекстная диаграмма процесса шаблонизации</w:t>
      </w:r>
      <w:bookmarkEnd w:id="10"/>
    </w:p>
    <w:p w14:paraId="129C7B90" w14:textId="19645996" w:rsidR="00857631" w:rsidRPr="00857631" w:rsidRDefault="00857631" w:rsidP="00400CD0">
      <w:pPr>
        <w:pStyle w:val="a1"/>
        <w:rPr>
          <w:lang w:bidi="ru-RU"/>
        </w:rPr>
      </w:pPr>
      <w:r>
        <w:t xml:space="preserve">На </w:t>
      </w:r>
      <w:r>
        <w:fldChar w:fldCharType="begin"/>
      </w:r>
      <w:r>
        <w:instrText xml:space="preserve"> REF _Ref34494432 \h </w:instrText>
      </w:r>
      <w:r>
        <w:fldChar w:fldCharType="separate"/>
      </w:r>
      <w:r w:rsidR="00144B9F">
        <w:t xml:space="preserve">Рис.  </w:t>
      </w:r>
      <w:r w:rsidR="00144B9F">
        <w:rPr>
          <w:noProof/>
        </w:rPr>
        <w:t>1.2</w:t>
      </w:r>
      <w:r w:rsidR="00144B9F">
        <w:t>.</w:t>
      </w:r>
      <w:r w:rsidR="00144B9F">
        <w:rPr>
          <w:noProof/>
        </w:rPr>
        <w:t>5</w:t>
      </w:r>
      <w:r>
        <w:fldChar w:fldCharType="end"/>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lastRenderedPageBreak/>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0AD23BED" w:rsidR="00BA3A6F" w:rsidRPr="00BA3A6F" w:rsidRDefault="00B21C16" w:rsidP="00B21C16">
      <w:pPr>
        <w:pStyle w:val="a5"/>
      </w:pPr>
      <w:bookmarkStart w:id="11" w:name="_Ref34494432"/>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5</w:t>
      </w:r>
      <w:r w:rsidR="002277B8">
        <w:fldChar w:fldCharType="end"/>
      </w:r>
      <w:bookmarkEnd w:id="11"/>
      <w:r>
        <w:t xml:space="preserve"> Декомпозиция верхнего уровня процесса шаблонизации</w:t>
      </w:r>
    </w:p>
    <w:p w14:paraId="2312171F" w14:textId="77777777" w:rsidR="006612CC" w:rsidRDefault="006612CC" w:rsidP="006612CC">
      <w:pPr>
        <w:pStyle w:val="2"/>
      </w:pPr>
      <w:bookmarkStart w:id="12" w:name="_Ref34568441"/>
      <w:bookmarkStart w:id="13" w:name="_Ref34568461"/>
      <w:bookmarkStart w:id="14" w:name="_Ref34568471"/>
      <w:bookmarkStart w:id="15" w:name="_Toc35123369"/>
      <w:r>
        <w:t>Обзор существующих решений</w:t>
      </w:r>
      <w:bookmarkEnd w:id="12"/>
      <w:bookmarkEnd w:id="13"/>
      <w:bookmarkEnd w:id="14"/>
      <w:bookmarkEnd w:id="15"/>
    </w:p>
    <w:p w14:paraId="080DC460" w14:textId="77777777" w:rsidR="00290994" w:rsidRDefault="00290994" w:rsidP="00400CD0">
      <w:pPr>
        <w:pStyle w:val="a1"/>
      </w:pPr>
      <w:r>
        <w:t>На сегодняшний день существует большое множество систем веб-шаблонов, как проприетарных, так и с открытым исходным кодом.</w:t>
      </w:r>
    </w:p>
    <w:p w14:paraId="13334EA0" w14:textId="77777777" w:rsidR="00B103DB" w:rsidRDefault="00B103DB" w:rsidP="00400CD0">
      <w:pPr>
        <w:pStyle w:val="a1"/>
      </w:pPr>
      <w:r>
        <w:t xml:space="preserve">Системы веб шаблонов можно </w:t>
      </w:r>
      <w:r w:rsidR="00AA30EA">
        <w:t>выделить в две основные категории,</w:t>
      </w:r>
      <w:r>
        <w:t xml:space="preserve"> </w:t>
      </w:r>
      <w:r w:rsidR="00AA30EA">
        <w:t>в зависимости от способа</w:t>
      </w:r>
      <w:r>
        <w:t xml:space="preserve"> их размещения относительно конечного пользователя:</w:t>
      </w:r>
    </w:p>
    <w:p w14:paraId="325C08FF" w14:textId="77777777" w:rsidR="00B103DB" w:rsidRDefault="00B103DB" w:rsidP="00B103DB">
      <w:pPr>
        <w:pStyle w:val="af1"/>
        <w:numPr>
          <w:ilvl w:val="0"/>
          <w:numId w:val="18"/>
        </w:numPr>
        <w:tabs>
          <w:tab w:val="left" w:pos="1134"/>
        </w:tabs>
        <w:ind w:left="0" w:firstLine="709"/>
      </w:pPr>
      <w:r>
        <w:rPr>
          <w:lang w:val="en-US"/>
        </w:rPr>
        <w:t>server</w:t>
      </w:r>
      <w:r w:rsidRPr="00B103DB">
        <w:t>-</w:t>
      </w:r>
      <w:r>
        <w:rPr>
          <w:lang w:val="en-US"/>
        </w:rPr>
        <w:t>side</w:t>
      </w:r>
      <w:r w:rsidRPr="00B103DB">
        <w:t xml:space="preserve"> – </w:t>
      </w:r>
      <w:r>
        <w:t>работающие на стороне сервера;</w:t>
      </w:r>
    </w:p>
    <w:p w14:paraId="0FD1F34F" w14:textId="77777777" w:rsidR="00B103DB" w:rsidRDefault="00B103DB" w:rsidP="00B103DB">
      <w:pPr>
        <w:pStyle w:val="af1"/>
        <w:numPr>
          <w:ilvl w:val="0"/>
          <w:numId w:val="18"/>
        </w:numPr>
        <w:tabs>
          <w:tab w:val="left" w:pos="1134"/>
        </w:tabs>
        <w:ind w:left="0" w:firstLine="709"/>
      </w:pPr>
      <w:r>
        <w:rPr>
          <w:lang w:val="en-US"/>
        </w:rPr>
        <w:t>client</w:t>
      </w:r>
      <w:r w:rsidRPr="00B103DB">
        <w:t>-</w:t>
      </w:r>
      <w:r>
        <w:rPr>
          <w:lang w:val="en-US"/>
        </w:rPr>
        <w:t>side</w:t>
      </w:r>
      <w:r w:rsidRPr="00B103DB">
        <w:t xml:space="preserve"> – </w:t>
      </w:r>
      <w:r>
        <w:t>работающие в составе клиентского приложения.</w:t>
      </w:r>
    </w:p>
    <w:p w14:paraId="046FDAEB" w14:textId="77777777" w:rsidR="002B26B1" w:rsidRDefault="00B66977" w:rsidP="00400CD0">
      <w:pPr>
        <w:pStyle w:val="a1"/>
      </w:pPr>
      <w:r>
        <w:t xml:space="preserve">Первые системы веб шаблонов работали на стороне сервера, </w:t>
      </w:r>
      <w:r w:rsidR="00ED0CF3">
        <w:t>и представляли из себя препроцессоры текста. Р</w:t>
      </w:r>
      <w:r>
        <w:t xml:space="preserve">аспространённой практикой было использование технологии </w:t>
      </w:r>
      <w:r>
        <w:rPr>
          <w:lang w:val="en-US"/>
        </w:rPr>
        <w:t>CGI</w:t>
      </w:r>
      <w:r>
        <w:t xml:space="preserve"> </w:t>
      </w:r>
      <w:r w:rsidRPr="00B66977">
        <w:t>(</w:t>
      </w:r>
      <w:r>
        <w:rPr>
          <w:lang w:val="en-US"/>
        </w:rPr>
        <w:t>Common</w:t>
      </w:r>
      <w:r w:rsidRPr="00B66977">
        <w:t xml:space="preserve"> </w:t>
      </w:r>
      <w:r>
        <w:rPr>
          <w:lang w:val="en-US"/>
        </w:rPr>
        <w:t>Gateway</w:t>
      </w:r>
      <w:r w:rsidRPr="00B66977">
        <w:t xml:space="preserve"> </w:t>
      </w:r>
      <w:r>
        <w:rPr>
          <w:lang w:val="en-US"/>
        </w:rPr>
        <w:t>Interface</w:t>
      </w:r>
      <w:r w:rsidRPr="00B66977">
        <w:t>)</w:t>
      </w:r>
      <w:r>
        <w:t xml:space="preserve">, которая подразумевает вызов </w:t>
      </w:r>
      <w:r w:rsidR="00ED0CF3">
        <w:t xml:space="preserve">веб-сервером </w:t>
      </w:r>
      <w:r>
        <w:t xml:space="preserve">внешнего </w:t>
      </w:r>
      <w:r w:rsidR="00ED0CF3">
        <w:t xml:space="preserve">программного кода, как правило </w:t>
      </w:r>
      <w:r w:rsidR="00ED0CF3">
        <w:lastRenderedPageBreak/>
        <w:t>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приведен перечень, наиболее популярных систем веб-шаблонов, работающих на стороне сервера.</w:t>
      </w:r>
    </w:p>
    <w:p w14:paraId="522E2C35" w14:textId="5BF5FC2F" w:rsidR="00ED0CF3" w:rsidRDefault="00ED0CF3" w:rsidP="00400CD0">
      <w:pPr>
        <w:pStyle w:val="a1"/>
      </w:pPr>
      <w:r>
        <w:rPr>
          <w:lang w:val="en-US"/>
        </w:rPr>
        <w:t>Blade</w:t>
      </w:r>
      <w:r w:rsidRPr="00ED0CF3">
        <w:t xml:space="preserve"> – </w:t>
      </w:r>
      <w:r w:rsidR="00DB7E75">
        <w:t>входит в состав</w:t>
      </w:r>
      <w:r>
        <w:t xml:space="preserve"> веб-фреймворка </w:t>
      </w:r>
      <w:r>
        <w:rPr>
          <w:lang w:val="en-US"/>
        </w:rPr>
        <w:t>Laravel</w:t>
      </w:r>
      <w:r w:rsidRPr="00ED0CF3">
        <w:t xml:space="preserve">. </w:t>
      </w:r>
      <w:r>
        <w:t xml:space="preserve">Написан на языке </w:t>
      </w:r>
      <w:r>
        <w:rPr>
          <w:lang w:val="en-US"/>
        </w:rPr>
        <w:t>PHP</w:t>
      </w:r>
      <w:r w:rsidRPr="00DB7E75">
        <w:t xml:space="preserve">. </w:t>
      </w:r>
      <w:r w:rsidR="00B0486D">
        <w:t>Также,</w:t>
      </w:r>
      <w:r w:rsidR="00DB7E75">
        <w:t xml:space="preserve"> как и сам фреймворк, частью которого является, Blade обладает свободной лицензией и открытым исходным кодом.</w:t>
      </w:r>
    </w:p>
    <w:p w14:paraId="5062C7FE" w14:textId="77777777" w:rsidR="00DB7E75" w:rsidRDefault="00DB7E75" w:rsidP="00400CD0">
      <w:pPr>
        <w:pStyle w:val="a1"/>
      </w:pPr>
      <w:r>
        <w:rPr>
          <w:lang w:val="en-US"/>
        </w:rPr>
        <w:t>Django</w:t>
      </w:r>
      <w:r w:rsidRPr="00DB7E75">
        <w:t xml:space="preserve"> –</w:t>
      </w:r>
      <w:r>
        <w:t xml:space="preserve"> по сути сам является веб-фреймворком, написанном на языке </w:t>
      </w:r>
      <w:r>
        <w:rPr>
          <w:lang w:val="en-US"/>
        </w:rPr>
        <w:t>Python</w:t>
      </w:r>
      <w:r>
        <w:t xml:space="preserve">, обладает широкими возможностями шаблонизации. На основе синтаксиса языка шаблонизации, используемого в </w:t>
      </w:r>
      <w:r>
        <w:rPr>
          <w:lang w:val="en-US"/>
        </w:rPr>
        <w:t>Django</w:t>
      </w:r>
      <w:r w:rsidRPr="00DB7E75">
        <w:t xml:space="preserve"> </w:t>
      </w:r>
      <w:r>
        <w:t>было создано большое количество других СВШ.</w:t>
      </w:r>
      <w:r w:rsidR="00226E8C">
        <w:t xml:space="preserve"> Свободная лицензия.</w:t>
      </w:r>
    </w:p>
    <w:p w14:paraId="789F33D6" w14:textId="77777777" w:rsidR="00DB7E75" w:rsidRDefault="00DB7E75" w:rsidP="00400CD0">
      <w:pPr>
        <w:pStyle w:val="a1"/>
      </w:pPr>
      <w:r>
        <w:rPr>
          <w:lang w:val="en-US"/>
        </w:rPr>
        <w:t>Mustache</w:t>
      </w:r>
      <w:r w:rsidRPr="00DB7E75">
        <w:t xml:space="preserve"> – </w:t>
      </w:r>
      <w:r>
        <w:t xml:space="preserve">это скорее спецификация по созданию систем веб-шаблонов, нежели </w:t>
      </w:r>
      <w:r w:rsidR="00226E8C">
        <w:t>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 Открытая спецификация</w:t>
      </w:r>
      <w:r w:rsidR="00F96C6C">
        <w:t xml:space="preserve"> </w:t>
      </w:r>
      <w:r w:rsidR="006F40E0">
        <w:rPr>
          <w:vertAlign w:val="superscript"/>
        </w:rPr>
        <w:t>[4</w:t>
      </w:r>
      <w:r w:rsidR="00F96C6C" w:rsidRPr="006F40E0">
        <w:rPr>
          <w:vertAlign w:val="superscript"/>
        </w:rPr>
        <w:t>]</w:t>
      </w:r>
      <w:r w:rsidR="00226E8C">
        <w:t>.</w:t>
      </w:r>
    </w:p>
    <w:p w14:paraId="0E948D69" w14:textId="77777777" w:rsidR="00226E8C" w:rsidRDefault="00226E8C" w:rsidP="00400CD0">
      <w:pPr>
        <w:pStyle w:val="a1"/>
      </w:pPr>
      <w:r>
        <w:rPr>
          <w:lang w:val="en-US"/>
        </w:rPr>
        <w:t>Twig</w:t>
      </w:r>
      <w:r w:rsidRPr="00226E8C">
        <w:t xml:space="preserve"> – </w:t>
      </w:r>
      <w:r>
        <w:t xml:space="preserve">система веб-шаблонов, синтаксис которой основан на </w:t>
      </w:r>
      <w:r>
        <w:rPr>
          <w:lang w:val="en-US"/>
        </w:rPr>
        <w:t>Django</w:t>
      </w:r>
      <w:r w:rsidRPr="00226E8C">
        <w:t>. Н</w:t>
      </w:r>
      <w:r>
        <w:t xml:space="preserve">аписан на языке </w:t>
      </w:r>
      <w:r>
        <w:rPr>
          <w:lang w:val="en-US"/>
        </w:rPr>
        <w:t>PHP</w:t>
      </w:r>
      <w:r w:rsidRPr="00226E8C">
        <w:t xml:space="preserve">, </w:t>
      </w:r>
      <w:r>
        <w:t xml:space="preserve">наиболее часто используется при проектировании веб-приложений по паттерну </w:t>
      </w:r>
      <w:r>
        <w:rPr>
          <w:lang w:val="en-US"/>
        </w:rPr>
        <w:t>MVC</w:t>
      </w:r>
      <w:r w:rsidRPr="00226E8C">
        <w:t xml:space="preserve"> (</w:t>
      </w:r>
      <w:r>
        <w:rPr>
          <w:lang w:val="en-US"/>
        </w:rPr>
        <w:t>Model</w:t>
      </w:r>
      <w:r w:rsidRPr="00226E8C">
        <w:t xml:space="preserve"> </w:t>
      </w:r>
      <w:r>
        <w:rPr>
          <w:lang w:val="en-US"/>
        </w:rPr>
        <w:t>View</w:t>
      </w:r>
      <w:r w:rsidRPr="00226E8C">
        <w:t xml:space="preserve"> </w:t>
      </w:r>
      <w:r>
        <w:rPr>
          <w:lang w:val="en-US"/>
        </w:rPr>
        <w:t>Controller</w:t>
      </w:r>
      <w:r w:rsidRPr="00226E8C">
        <w:t>).</w:t>
      </w:r>
      <w:r w:rsidR="00F96C6C" w:rsidRPr="00F96C6C">
        <w:t xml:space="preserve"> </w:t>
      </w:r>
      <w:r w:rsidR="00F96C6C">
        <w:t>Свободная лицензия.</w:t>
      </w:r>
    </w:p>
    <w:p w14:paraId="7401A193" w14:textId="77777777" w:rsidR="00F96C6C" w:rsidRDefault="00F96C6C" w:rsidP="00400CD0">
      <w:pPr>
        <w:pStyle w:val="a1"/>
      </w:pPr>
      <w:r w:rsidRPr="00F96C6C">
        <w:t>Lasso</w:t>
      </w:r>
      <w:r>
        <w:t xml:space="preserve"> – является сервером приложений</w:t>
      </w:r>
      <w:r w:rsidR="00014292">
        <w:t>, имеющий в своем составе одноимённую подсистему веб-шаблонов. Является примером проприетарной СВШ. По возможностям значительно уступает свободным аналогам.</w:t>
      </w:r>
    </w:p>
    <w:p w14:paraId="7DA07996" w14:textId="77777777" w:rsidR="00014292" w:rsidRDefault="00937875" w:rsidP="00400CD0">
      <w:pPr>
        <w:pStyle w:val="a1"/>
      </w:pPr>
      <w:r>
        <w:t xml:space="preserve">Также существуют системы веб-шаблонов, которые могут исполнятся прямо в клиентском приложении, как правило это веб-браузер. </w:t>
      </w:r>
      <w:r w:rsidR="006F40E0">
        <w:t xml:space="preserve">Основной принцип работы этой категории СВШ состоит в том, что они </w:t>
      </w:r>
      <w:r w:rsidR="006F40E0">
        <w:lastRenderedPageBreak/>
        <w:t xml:space="preserve">взаимодействуют с объектной моделью </w:t>
      </w:r>
      <w:r w:rsidR="0014795C">
        <w:t>документа</w:t>
      </w:r>
      <w:r w:rsidR="0014795C" w:rsidRPr="0014795C">
        <w:rPr>
          <w:vertAlign w:val="superscript"/>
        </w:rPr>
        <w:t xml:space="preserve"> [5]</w:t>
      </w:r>
      <w:r w:rsidR="006F40E0">
        <w:t xml:space="preserve"> (</w:t>
      </w:r>
      <w:r w:rsidR="006F40E0">
        <w:rPr>
          <w:lang w:val="en-US"/>
        </w:rPr>
        <w:t>DOM</w:t>
      </w:r>
      <w:r w:rsidR="006F40E0" w:rsidRPr="006F40E0">
        <w:t>)</w:t>
      </w:r>
      <w:r w:rsidR="006F40E0">
        <w:t xml:space="preserve">, с целью изменения его внешнего представления. Достигается это путём использования </w:t>
      </w:r>
      <w:r w:rsidR="0014795C">
        <w:t>сценарных языков</w:t>
      </w:r>
      <w:r w:rsidR="006F40E0">
        <w:t xml:space="preserve">, наиболее популярным из которых является </w:t>
      </w:r>
      <w:r w:rsidR="006F40E0">
        <w:rPr>
          <w:lang w:val="en-US"/>
        </w:rPr>
        <w:t>JavaScript</w:t>
      </w:r>
      <w:r w:rsidR="0014795C">
        <w:t>. Ниже приведён список систем веб-шаблонов, исполняемых на стороне клиента.</w:t>
      </w:r>
    </w:p>
    <w:p w14:paraId="106572FF" w14:textId="77777777" w:rsidR="0014795C" w:rsidRDefault="0014795C" w:rsidP="00400CD0">
      <w:pPr>
        <w:pStyle w:val="a1"/>
      </w:pPr>
      <w:r>
        <w:rPr>
          <w:lang w:val="en-US"/>
        </w:rPr>
        <w:t>Handlebars</w:t>
      </w:r>
      <w:r w:rsidRPr="0014795C">
        <w:t xml:space="preserve"> – </w:t>
      </w:r>
      <w:r>
        <w:t>синтаксис</w:t>
      </w:r>
      <w:r w:rsidR="00194204">
        <w:t xml:space="preserve"> этой системы веб-шаблонов</w:t>
      </w:r>
      <w:r>
        <w:t xml:space="preserve"> вдохновлён спецификацией </w:t>
      </w:r>
      <w:r>
        <w:rPr>
          <w:lang w:val="en-US"/>
        </w:rPr>
        <w:t>Mustache</w:t>
      </w:r>
      <w:r>
        <w:t xml:space="preserve">, и имеет с ней полную обратную совместимость. Для ускорения генерации документа, </w:t>
      </w:r>
      <w:r w:rsidR="00194204">
        <w:rPr>
          <w:lang w:val="en-US"/>
        </w:rPr>
        <w:t>H</w:t>
      </w:r>
      <w:r>
        <w:rPr>
          <w:lang w:val="en-US"/>
        </w:rPr>
        <w:t>andlebars</w:t>
      </w:r>
      <w:r w:rsidRPr="004861D9">
        <w:t xml:space="preserve"> </w:t>
      </w:r>
      <w:r w:rsidR="004861D9">
        <w:t xml:space="preserve">заблаговременно </w:t>
      </w:r>
      <w:r>
        <w:t xml:space="preserve">компилирует веб-шаблон в </w:t>
      </w:r>
      <w:r w:rsidR="004861D9">
        <w:rPr>
          <w:lang w:val="en-US"/>
        </w:rPr>
        <w:t>JavaScript</w:t>
      </w:r>
      <w:r w:rsidR="004861D9" w:rsidRPr="004861D9">
        <w:t xml:space="preserve"> </w:t>
      </w:r>
      <w:r w:rsidR="004861D9">
        <w:t>код, что положительно сказывается на его производительности</w:t>
      </w:r>
      <w:r w:rsidR="00194204">
        <w:t xml:space="preserve"> </w:t>
      </w:r>
      <w:r w:rsidR="00194204" w:rsidRPr="00194204">
        <w:rPr>
          <w:vertAlign w:val="superscript"/>
        </w:rPr>
        <w:t>[6]</w:t>
      </w:r>
      <w:r w:rsidR="004861D9">
        <w:t>.</w:t>
      </w:r>
    </w:p>
    <w:p w14:paraId="1EF94BB9" w14:textId="77777777" w:rsidR="004861D9" w:rsidRDefault="00C766DC" w:rsidP="00400CD0">
      <w:pPr>
        <w:pStyle w:val="a1"/>
      </w:pPr>
      <w:r>
        <w:rPr>
          <w:lang w:val="en-US"/>
        </w:rPr>
        <w:t>S</w:t>
      </w:r>
      <w:r>
        <w:t>quirrelly</w:t>
      </w:r>
      <w:r w:rsidR="00194204" w:rsidRPr="00194204">
        <w:t xml:space="preserve"> – </w:t>
      </w:r>
      <w:r w:rsidR="00194204">
        <w:t xml:space="preserve">легковесная встраиваемая система веб-шаблонов, написанная как библиотека </w:t>
      </w:r>
      <w:r w:rsidR="00194204" w:rsidRPr="00194204">
        <w:t xml:space="preserve">на языке </w:t>
      </w:r>
      <w:r w:rsidR="00194204">
        <w:rPr>
          <w:lang w:val="en-US"/>
        </w:rPr>
        <w:t>JavaScript</w:t>
      </w:r>
      <w:r w:rsidR="00194204">
        <w:t xml:space="preserve">, обладает высокими показателями быстродействия, эффективности. Не смотря на свой маленький размер, </w:t>
      </w:r>
      <w:r>
        <w:rPr>
          <w:lang w:val="en-US"/>
        </w:rPr>
        <w:t>Squirrelly</w:t>
      </w:r>
      <w:r w:rsidR="00194204" w:rsidRPr="00C766DC">
        <w:t xml:space="preserve"> </w:t>
      </w:r>
      <w:r w:rsidR="00194204">
        <w:t xml:space="preserve">предоставляет </w:t>
      </w:r>
      <w:r>
        <w:t>широкий спектр возможностей шаблонизации.</w:t>
      </w:r>
    </w:p>
    <w:p w14:paraId="5CDABCB1" w14:textId="77777777" w:rsidR="00C766DC" w:rsidRDefault="00C766DC" w:rsidP="00400CD0">
      <w:pPr>
        <w:pStyle w:val="a1"/>
      </w:pPr>
      <w:r>
        <w:rPr>
          <w:lang w:val="en-US"/>
        </w:rPr>
        <w:t>Dot</w:t>
      </w:r>
      <w:r w:rsidRPr="00C766DC">
        <w:t>.</w:t>
      </w:r>
      <w:r>
        <w:rPr>
          <w:lang w:val="en-US"/>
        </w:rPr>
        <w:t>js</w:t>
      </w:r>
      <w:r w:rsidRPr="00C766DC">
        <w:t xml:space="preserve"> – </w:t>
      </w:r>
      <w:r>
        <w:t xml:space="preserve">по заявлению разработчиков является самым быстрым и лаконичным из всех существующих шаблонизаторов, написанных на </w:t>
      </w:r>
      <w:r>
        <w:rPr>
          <w:lang w:val="en-US"/>
        </w:rPr>
        <w:t>JavaScript</w:t>
      </w:r>
      <w:r w:rsidRPr="00C766DC">
        <w:t xml:space="preserve">. </w:t>
      </w:r>
      <w:r>
        <w:t>Но из-за своей легковесности, не предоставляет всех функциональных возможностей аналогов.</w:t>
      </w:r>
    </w:p>
    <w:p w14:paraId="4E85ACE3" w14:textId="2CA82115" w:rsidR="00C766DC" w:rsidRDefault="00C766DC" w:rsidP="00400CD0">
      <w:pPr>
        <w:pStyle w:val="a1"/>
      </w:pPr>
      <w:r>
        <w:t>Все приведённые выше системы веб-шаблонов были разработаны для решения о</w:t>
      </w:r>
      <w:r w:rsidR="00F37B44">
        <w:t xml:space="preserve">пределённых задач, </w:t>
      </w:r>
      <w:r w:rsidR="00156DC5">
        <w:t xml:space="preserve">и </w:t>
      </w:r>
      <w:r w:rsidR="00220C33">
        <w:t>каждая из них</w:t>
      </w:r>
      <w:r w:rsidR="00F37B44">
        <w:t xml:space="preserve"> </w:t>
      </w:r>
      <w:r>
        <w:t>обладает рядом достоинств и недостатков. В</w:t>
      </w:r>
      <w:r w:rsidR="0050124B">
        <w:t>ыбор</w:t>
      </w:r>
      <w:r>
        <w:t xml:space="preserve"> той или иной системы веб-шаблонов</w:t>
      </w:r>
      <w:r w:rsidR="00C9752A">
        <w:t>, да и любого программного средства в целом</w:t>
      </w:r>
      <w:r>
        <w:t>, как правило</w:t>
      </w:r>
      <w:r w:rsidR="00F37B44">
        <w:t>,</w:t>
      </w:r>
      <w:r>
        <w:t xml:space="preserve"> обусловлен несколькими факторами, среди которых можно выделить:</w:t>
      </w:r>
    </w:p>
    <w:p w14:paraId="79467174" w14:textId="77777777" w:rsidR="00C766DC" w:rsidRDefault="00F37B44" w:rsidP="00C766DC">
      <w:pPr>
        <w:pStyle w:val="af1"/>
        <w:numPr>
          <w:ilvl w:val="0"/>
          <w:numId w:val="18"/>
        </w:numPr>
        <w:tabs>
          <w:tab w:val="left" w:pos="1134"/>
        </w:tabs>
        <w:ind w:left="0" w:firstLine="709"/>
      </w:pPr>
      <w:r>
        <w:t>Уровень навыков и опыт</w:t>
      </w:r>
      <w:r w:rsidR="00C9752A">
        <w:t xml:space="preserve"> команды разработчиков в применении определённой</w:t>
      </w:r>
      <w:r w:rsidR="00B508D5">
        <w:t xml:space="preserve"> технолог</w:t>
      </w:r>
      <w:r w:rsidR="00C9752A">
        <w:t>ии</w:t>
      </w:r>
      <w:r w:rsidR="00B508D5">
        <w:t>. Разработчики часто отдают свои предпочтения уже известным и проверенным решениям</w:t>
      </w:r>
      <w:r w:rsidR="00C9752A">
        <w:t xml:space="preserve">, так как внедрение новой </w:t>
      </w:r>
      <w:r w:rsidR="00C9752A">
        <w:lastRenderedPageBreak/>
        <w:t>технологии</w:t>
      </w:r>
      <w:r w:rsidR="00B508D5">
        <w:t xml:space="preserve"> всегда подразумевает определённые р</w:t>
      </w:r>
      <w:r w:rsidR="00C9752A">
        <w:t>иски, связанные с неопределённостью</w:t>
      </w:r>
      <w:r w:rsidR="00B508D5">
        <w:t>.</w:t>
      </w:r>
    </w:p>
    <w:p w14:paraId="1E7B6C0C" w14:textId="77777777" w:rsidR="00B508D5" w:rsidRDefault="00B508D5" w:rsidP="00C766DC">
      <w:pPr>
        <w:pStyle w:val="af1"/>
        <w:numPr>
          <w:ilvl w:val="0"/>
          <w:numId w:val="18"/>
        </w:numPr>
        <w:tabs>
          <w:tab w:val="left" w:pos="1134"/>
        </w:tabs>
        <w:ind w:left="0" w:firstLine="709"/>
      </w:pPr>
      <w:r>
        <w:t>Окружение. А именно какой перечень технологий уже использует</w:t>
      </w:r>
      <w:r w:rsidR="00C9752A">
        <w:t>ся, и как хорошо новое программное средство будет взаимодействовать с существующим окружением.</w:t>
      </w:r>
    </w:p>
    <w:p w14:paraId="7FECDA67" w14:textId="77777777" w:rsidR="0050124B" w:rsidRPr="0050124B" w:rsidRDefault="0050124B" w:rsidP="00C766DC">
      <w:pPr>
        <w:pStyle w:val="af1"/>
        <w:numPr>
          <w:ilvl w:val="0"/>
          <w:numId w:val="18"/>
        </w:numPr>
        <w:tabs>
          <w:tab w:val="left" w:pos="1134"/>
        </w:tabs>
        <w:ind w:left="0" w:firstLine="709"/>
        <w:rPr>
          <w:szCs w:val="28"/>
        </w:rPr>
      </w:pPr>
      <w:r>
        <w:t xml:space="preserve">Удобство в использовании. </w:t>
      </w:r>
      <w:r>
        <w:rPr>
          <w:szCs w:val="28"/>
          <w:shd w:val="clear" w:color="auto" w:fill="FFFFFF"/>
        </w:rPr>
        <w:t>Насколько продукт понимаемый, изучаемый, используемый и привлекательный</w:t>
      </w:r>
      <w:r w:rsidRPr="0050124B">
        <w:rPr>
          <w:szCs w:val="28"/>
          <w:shd w:val="clear" w:color="auto" w:fill="FFFFFF"/>
        </w:rPr>
        <w:t xml:space="preserve"> для </w:t>
      </w:r>
      <w:hyperlink r:id="rId14" w:tooltip="Пользователь" w:history="1">
        <w:r w:rsidRPr="0050124B">
          <w:rPr>
            <w:rStyle w:val="ad"/>
            <w:color w:val="auto"/>
            <w:szCs w:val="28"/>
            <w:u w:val="none"/>
            <w:shd w:val="clear" w:color="auto" w:fill="FFFFFF"/>
          </w:rPr>
          <w:t>пользователя</w:t>
        </w:r>
      </w:hyperlink>
      <w:r w:rsidR="00CE19DA">
        <w:rPr>
          <w:szCs w:val="28"/>
          <w:shd w:val="clear" w:color="auto" w:fill="FFFFFF"/>
        </w:rPr>
        <w:t xml:space="preserve"> в заданных условиях </w:t>
      </w:r>
      <w:r w:rsidR="00CE19DA" w:rsidRPr="00CE19DA">
        <w:rPr>
          <w:szCs w:val="28"/>
          <w:shd w:val="clear" w:color="auto" w:fill="FFFFFF"/>
          <w:vertAlign w:val="superscript"/>
        </w:rPr>
        <w:t>[2]</w:t>
      </w:r>
      <w:r>
        <w:rPr>
          <w:szCs w:val="28"/>
          <w:shd w:val="clear" w:color="auto" w:fill="FFFFFF"/>
        </w:rPr>
        <w:t>.</w:t>
      </w:r>
      <w:r w:rsidRPr="0050124B">
        <w:rPr>
          <w:szCs w:val="28"/>
          <w:shd w:val="clear" w:color="auto" w:fill="FFFFFF"/>
        </w:rPr>
        <w:t xml:space="preserve"> </w:t>
      </w:r>
      <w:r>
        <w:rPr>
          <w:szCs w:val="28"/>
          <w:shd w:val="clear" w:color="auto" w:fill="FFFFFF"/>
        </w:rPr>
        <w:t>Иначе говоря, пользователь должен иметь</w:t>
      </w:r>
      <w:r w:rsidRPr="0050124B">
        <w:rPr>
          <w:szCs w:val="28"/>
          <w:shd w:val="clear" w:color="auto" w:fill="FFFFFF"/>
        </w:rPr>
        <w:t xml:space="preserve"> </w:t>
      </w:r>
      <w:r>
        <w:rPr>
          <w:szCs w:val="28"/>
          <w:shd w:val="clear" w:color="auto" w:fill="FFFFFF"/>
        </w:rPr>
        <w:t xml:space="preserve">возможность </w:t>
      </w:r>
      <w:r w:rsidRPr="0050124B">
        <w:rPr>
          <w:szCs w:val="28"/>
          <w:shd w:val="clear" w:color="auto" w:fill="FFFFFF"/>
        </w:rPr>
        <w:t>эксплуатировать</w:t>
      </w:r>
      <w:r>
        <w:rPr>
          <w:szCs w:val="28"/>
          <w:shd w:val="clear" w:color="auto" w:fill="FFFFFF"/>
        </w:rPr>
        <w:t xml:space="preserve"> программное средство</w:t>
      </w:r>
      <w:r w:rsidRPr="0050124B">
        <w:rPr>
          <w:szCs w:val="28"/>
          <w:shd w:val="clear" w:color="auto" w:fill="FFFFFF"/>
        </w:rPr>
        <w:t xml:space="preserve"> в определенных условиях для достижения установленных целей с необходимой результативностью, эффективностью и удовлетворённостью</w:t>
      </w:r>
      <w:r>
        <w:rPr>
          <w:szCs w:val="28"/>
          <w:shd w:val="clear" w:color="auto" w:fill="FFFFFF"/>
        </w:rPr>
        <w:t>.</w:t>
      </w:r>
    </w:p>
    <w:p w14:paraId="3C839DA6" w14:textId="77777777" w:rsidR="00C9752A" w:rsidRDefault="00C9752A" w:rsidP="00C766DC">
      <w:pPr>
        <w:pStyle w:val="af1"/>
        <w:numPr>
          <w:ilvl w:val="0"/>
          <w:numId w:val="18"/>
        </w:numPr>
        <w:tabs>
          <w:tab w:val="left" w:pos="1134"/>
        </w:tabs>
        <w:ind w:left="0" w:firstLine="709"/>
      </w:pPr>
      <w:r>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2043C971" w14:textId="77777777" w:rsidR="00C9752A" w:rsidRDefault="0050124B" w:rsidP="00C766DC">
      <w:pPr>
        <w:pStyle w:val="af1"/>
        <w:numPr>
          <w:ilvl w:val="0"/>
          <w:numId w:val="18"/>
        </w:numPr>
        <w:tabs>
          <w:tab w:val="left" w:pos="1134"/>
        </w:tabs>
        <w:ind w:left="0" w:firstLine="709"/>
      </w:pPr>
      <w:r>
        <w:t xml:space="preserve">Производительность. </w:t>
      </w:r>
      <w:r w:rsidR="00706FA3">
        <w:t xml:space="preserve">Насколько быстро работает программное обеспечение под определённой нагрузкой. </w:t>
      </w:r>
      <w:r>
        <w:t>Часто п</w:t>
      </w:r>
      <w:r w:rsidR="00706FA3">
        <w:t>ренебрегаемый критерий выбора, так как</w:t>
      </w:r>
      <w:r>
        <w:t xml:space="preserve"> </w:t>
      </w:r>
      <w:r w:rsidR="00706FA3">
        <w:t>на практике его перевешивают предыдущие пункты. Это связано с тем что быстродействие системы веб-шаблонов не является «узким местом» дл</w:t>
      </w:r>
      <w:r w:rsidR="00F37B44">
        <w:t>я большинства надсистем в которых</w:t>
      </w:r>
      <w:r w:rsidR="00706FA3">
        <w:t xml:space="preserve"> она функционирует, и время, затрачиваемое на выполнение ею полезной работы, находится в «приемлемых» пределах.</w:t>
      </w:r>
    </w:p>
    <w:p w14:paraId="6393A93F" w14:textId="77777777" w:rsidR="0061170F" w:rsidRDefault="0061170F" w:rsidP="00C766DC">
      <w:pPr>
        <w:pStyle w:val="af1"/>
        <w:numPr>
          <w:ilvl w:val="0"/>
          <w:numId w:val="18"/>
        </w:numPr>
        <w:tabs>
          <w:tab w:val="left" w:pos="1134"/>
        </w:tabs>
        <w:ind w:left="0" w:firstLine="709"/>
      </w:pPr>
      <w:r>
        <w:t xml:space="preserve">Эффективность. </w:t>
      </w:r>
      <w:r w:rsidR="006114DA">
        <w:t xml:space="preserve">Насколько достигнутые результаты соотносятся с затраченными ресурсами. Немаловажный фактор, </w:t>
      </w:r>
      <w:r w:rsidR="000D64D0">
        <w:t>в связи с тем, что</w:t>
      </w:r>
      <w:r w:rsidR="006114DA">
        <w:t xml:space="preserve"> параллельно с системой веб-шаблонов могут исполнятся другие программные средства, которые также потребляют системные ресурсы.</w:t>
      </w:r>
    </w:p>
    <w:p w14:paraId="32D0D4BE" w14:textId="79D7ED07" w:rsidR="00AA30EA" w:rsidRDefault="00CE19DA" w:rsidP="00400CD0">
      <w:pPr>
        <w:pStyle w:val="a1"/>
      </w:pPr>
      <w:r>
        <w:t xml:space="preserve">Именно производительность и эффективность, и являются центральной темой </w:t>
      </w:r>
      <w:r w:rsidR="008641E2">
        <w:t xml:space="preserve">исследования </w:t>
      </w:r>
      <w:r>
        <w:t>данной выпускной квалификационной работы.</w:t>
      </w:r>
    </w:p>
    <w:p w14:paraId="107E445C" w14:textId="1EDBBDD4" w:rsidR="00767746" w:rsidRDefault="00741138" w:rsidP="00993BB2">
      <w:pPr>
        <w:pStyle w:val="2"/>
      </w:pPr>
      <w:bookmarkStart w:id="16" w:name="_Ref34605953"/>
      <w:bookmarkStart w:id="17" w:name="_Toc35123370"/>
      <w:r>
        <w:lastRenderedPageBreak/>
        <w:t>Основные</w:t>
      </w:r>
      <w:r w:rsidR="009E277F">
        <w:t xml:space="preserve"> причины низкой</w:t>
      </w:r>
      <w:r w:rsidR="00993BB2">
        <w:t xml:space="preserve"> производительности </w:t>
      </w:r>
      <w:r w:rsidR="009E277F">
        <w:t>шаблонизаторов</w:t>
      </w:r>
      <w:bookmarkEnd w:id="16"/>
      <w:bookmarkEnd w:id="17"/>
    </w:p>
    <w:p w14:paraId="57112DE6" w14:textId="77777777" w:rsidR="00C66D68" w:rsidRDefault="000E18E2" w:rsidP="00400CD0">
      <w:pPr>
        <w:pStyle w:val="a1"/>
      </w:pPr>
      <w:r>
        <w:t>В разделе «</w:t>
      </w:r>
      <w:r>
        <w:fldChar w:fldCharType="begin"/>
      </w:r>
      <w:r>
        <w:instrText xml:space="preserve"> REF _Ref34568471 \h </w:instrText>
      </w:r>
      <w:r>
        <w:fldChar w:fldCharType="separate"/>
      </w:r>
      <w:r>
        <w:t>Обзор существующих решений</w:t>
      </w:r>
      <w:r>
        <w:fldChar w:fldCharType="end"/>
      </w:r>
      <w:r>
        <w:t>»</w:t>
      </w:r>
      <w:r w:rsidR="003E553A">
        <w:t xml:space="preserve"> был приведён перечень самых широко-используемых систем веб шаблонов, проанализировав эти решения, можно сделать вывод о том, что большинство из них имеет</w:t>
      </w:r>
      <w:r w:rsidR="00C66D68">
        <w:t xml:space="preserve"> ряд общих признаков, тем или иным образом влияющие на производительность системы в целом:</w:t>
      </w:r>
      <w:r w:rsidR="003E553A">
        <w:t xml:space="preserve"> </w:t>
      </w:r>
    </w:p>
    <w:p w14:paraId="491ABE66" w14:textId="77777777" w:rsidR="00C37D28" w:rsidRDefault="00C66D68" w:rsidP="00C66D68">
      <w:pPr>
        <w:pStyle w:val="af1"/>
        <w:numPr>
          <w:ilvl w:val="0"/>
          <w:numId w:val="20"/>
        </w:numPr>
        <w:tabs>
          <w:tab w:val="left" w:pos="1134"/>
        </w:tabs>
        <w:ind w:left="0" w:firstLine="709"/>
      </w:pPr>
      <w:r>
        <w:t xml:space="preserve">они имеют в </w:t>
      </w:r>
      <w:r w:rsidR="003E553A">
        <w:t>своем составе шаблонизатор, написанный на интерп</w:t>
      </w:r>
      <w:r>
        <w:t>ретируемом языке;</w:t>
      </w:r>
    </w:p>
    <w:p w14:paraId="220733D6" w14:textId="27D6CCAC" w:rsidR="00C66D68" w:rsidRDefault="00486B31" w:rsidP="00C66D68">
      <w:pPr>
        <w:pStyle w:val="af1"/>
        <w:numPr>
          <w:ilvl w:val="0"/>
          <w:numId w:val="20"/>
        </w:numPr>
        <w:tabs>
          <w:tab w:val="left" w:pos="1134"/>
        </w:tabs>
        <w:ind w:left="0" w:firstLine="709"/>
      </w:pPr>
      <w:r>
        <w:t xml:space="preserve">имплементация шаблонизатора, часто использует </w:t>
      </w:r>
      <w:r w:rsidR="00220C33">
        <w:t>выделение памяти из управляемой кучи</w:t>
      </w:r>
      <w:r w:rsidR="006114DA">
        <w:t>;</w:t>
      </w:r>
    </w:p>
    <w:p w14:paraId="095C57FC" w14:textId="77777777" w:rsidR="00D970B3" w:rsidRDefault="00D970B3" w:rsidP="00C66D68">
      <w:pPr>
        <w:pStyle w:val="af1"/>
        <w:numPr>
          <w:ilvl w:val="0"/>
          <w:numId w:val="20"/>
        </w:numPr>
        <w:tabs>
          <w:tab w:val="left" w:pos="1134"/>
        </w:tabs>
        <w:ind w:left="0" w:firstLine="709"/>
      </w:pPr>
      <w:r>
        <w:t>наличие сборщика мусора</w:t>
      </w:r>
      <w:r w:rsidR="0061170F">
        <w:t>, входящее в состав среды исполнения</w:t>
      </w:r>
      <w:r w:rsidR="006114DA">
        <w:t>;</w:t>
      </w:r>
    </w:p>
    <w:p w14:paraId="36A81DB6" w14:textId="77777777" w:rsidR="000D64D0" w:rsidRDefault="00AA7666" w:rsidP="00C66D68">
      <w:pPr>
        <w:pStyle w:val="af1"/>
        <w:numPr>
          <w:ilvl w:val="0"/>
          <w:numId w:val="20"/>
        </w:numPr>
        <w:tabs>
          <w:tab w:val="left" w:pos="1134"/>
        </w:tabs>
        <w:ind w:left="0" w:firstLine="709"/>
      </w:pPr>
      <w:r>
        <w:t>необходимость заново проводить шаги загрузки, лексическог</w:t>
      </w:r>
      <w:r w:rsidR="007F09DE">
        <w:t>о и синтаксического анализов</w:t>
      </w:r>
      <w:r>
        <w:t xml:space="preserve"> при построен</w:t>
      </w:r>
      <w:r w:rsidR="007F09DE">
        <w:t>ие нового шаблона;</w:t>
      </w:r>
    </w:p>
    <w:p w14:paraId="6A88ADAD" w14:textId="77777777" w:rsidR="007F09DE" w:rsidRDefault="007F09DE" w:rsidP="00C66D68">
      <w:pPr>
        <w:pStyle w:val="af1"/>
        <w:numPr>
          <w:ilvl w:val="0"/>
          <w:numId w:val="20"/>
        </w:numPr>
        <w:tabs>
          <w:tab w:val="left" w:pos="1134"/>
        </w:tabs>
        <w:ind w:left="0" w:firstLine="709"/>
      </w:pPr>
      <w:r>
        <w:t>простой ресурсов многоядерных процессоров.</w:t>
      </w:r>
    </w:p>
    <w:p w14:paraId="02675E02" w14:textId="14EB66BC" w:rsidR="00A45578" w:rsidRDefault="007F09DE" w:rsidP="00400CD0">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w:t>
      </w:r>
      <w:r w:rsidR="00440FA8">
        <w:t>Программный код, написанный на и</w:t>
      </w:r>
      <w:r>
        <w:t>нтерпретируем</w:t>
      </w:r>
      <w:r w:rsidR="00440FA8">
        <w:t>ых языках</w:t>
      </w:r>
      <w:r>
        <w:t xml:space="preserve"> з</w:t>
      </w:r>
      <w:r w:rsidR="00C2049E">
        <w:t>начительно уступае</w:t>
      </w:r>
      <w:r w:rsidR="00440FA8">
        <w:t xml:space="preserve">т </w:t>
      </w:r>
      <w:r>
        <w:t>компилируемым</w:t>
      </w:r>
      <w:r w:rsidR="00440FA8">
        <w:t xml:space="preserve"> аналогам</w:t>
      </w:r>
      <w:r w:rsidR="00C2049E">
        <w:t xml:space="preserve"> в быстродействии, в связи с тем, что</w:t>
      </w:r>
      <w:r>
        <w:t xml:space="preserve"> </w:t>
      </w:r>
      <w:r w:rsidR="00C2049E">
        <w:t>в ходе выполнения процесса интерпретации, присутствует дополнительный шаг</w:t>
      </w:r>
      <w:r w:rsidR="00440FA8">
        <w:t>. Дополнительный шаг представляет из себя необходимость построчной трансляции написанного ко</w:t>
      </w:r>
      <w:r w:rsidR="007F6466">
        <w:t>да в промежуточное представление, и его последующей интерпретации</w:t>
      </w:r>
      <w:r w:rsidR="00440FA8">
        <w:t xml:space="preserve"> в машинный код. Из этого следует потребность в достаточно сложной и большой среде вып</w:t>
      </w:r>
      <w:r w:rsidR="00130FB4">
        <w:t xml:space="preserve">олнения, что 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w:t>
      </w:r>
      <w:r w:rsidR="00130FB4">
        <w:lastRenderedPageBreak/>
        <w:t>невозможным применение достаточно большого количества оптимизаций, который могут производить компиляторы</w:t>
      </w:r>
      <w:r w:rsidR="00130FB4" w:rsidRPr="00130FB4">
        <w:t xml:space="preserve">, </w:t>
      </w:r>
      <w:r w:rsidR="00130FB4">
        <w:t>связанные с уменьшением времени выполнения программы, размера исполняемо</w:t>
      </w:r>
      <w:r w:rsidR="00590D72">
        <w:t>го файла, или энергопотребления</w:t>
      </w:r>
      <w:r w:rsidR="00130FB4">
        <w:t xml:space="preserve"> в ходе её исполнения.</w:t>
      </w:r>
      <w:r w:rsidR="00A45578">
        <w:t xml:space="preserve"> </w:t>
      </w:r>
      <w:r w:rsidR="00590D72">
        <w:t>Наглядно р</w:t>
      </w:r>
      <w:r w:rsidR="00250E16">
        <w:t xml:space="preserve">азницу между процессами компиляции и интерпретации можно увидеть на </w:t>
      </w:r>
      <w:r w:rsidR="00250E16">
        <w:fldChar w:fldCharType="begin"/>
      </w:r>
      <w:r w:rsidR="00250E16">
        <w:instrText xml:space="preserve"> REF _Ref34602861 \h </w:instrText>
      </w:r>
      <w:r w:rsidR="00250E16">
        <w:fldChar w:fldCharType="separate"/>
      </w:r>
      <w:r w:rsidR="00250E16">
        <w:t xml:space="preserve">Рис.  </w:t>
      </w:r>
      <w:r w:rsidR="00250E16">
        <w:rPr>
          <w:noProof/>
        </w:rPr>
        <w:t>1.4</w:t>
      </w:r>
      <w:r w:rsidR="00250E16">
        <w:t>.</w:t>
      </w:r>
      <w:r w:rsidR="00250E16">
        <w:rPr>
          <w:noProof/>
        </w:rPr>
        <w:t>1</w:t>
      </w:r>
      <w:r w:rsidR="00250E16">
        <w:fldChar w:fldCharType="end"/>
      </w:r>
      <w:r w:rsidR="00250E16">
        <w:t xml:space="preserve">. </w:t>
      </w:r>
      <w:r w:rsidR="00A45578">
        <w:t xml:space="preserve">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w:t>
      </w:r>
      <w:r w:rsidR="00A45237">
        <w:t>Они идеально</w:t>
      </w:r>
      <w:r w:rsidR="00A45578">
        <w:t xml:space="preserve">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01A23048" w:rsidR="00A45237" w:rsidRPr="00CC7861" w:rsidRDefault="00CC7861" w:rsidP="00CC7861">
      <w:pPr>
        <w:pStyle w:val="a5"/>
      </w:pPr>
      <w:bookmarkStart w:id="18" w:name="_Ref34602861"/>
      <w:r>
        <w:t xml:space="preserve">Рис.  </w:t>
      </w:r>
      <w:r w:rsidR="002277B8">
        <w:fldChar w:fldCharType="begin"/>
      </w:r>
      <w:r w:rsidR="002277B8">
        <w:instrText xml:space="preserve"> STYLEREF 2 \s </w:instrText>
      </w:r>
      <w:r w:rsidR="002277B8">
        <w:fldChar w:fldCharType="separate"/>
      </w:r>
      <w:r w:rsidR="002277B8">
        <w:rPr>
          <w:noProof/>
        </w:rPr>
        <w:t>1.4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1</w:t>
      </w:r>
      <w:r w:rsidR="002277B8">
        <w:fldChar w:fldCharType="end"/>
      </w:r>
      <w:bookmarkEnd w:id="18"/>
      <w:r w:rsidRPr="00590D72">
        <w:t xml:space="preserve"> </w:t>
      </w:r>
      <w:r>
        <w:t>Сравнение процессов компиляции и интерпретации</w:t>
      </w:r>
    </w:p>
    <w:p w14:paraId="3C8EAD29" w14:textId="7C69B65D" w:rsidR="00D970B3" w:rsidRDefault="00A45578" w:rsidP="00400CD0">
      <w:pPr>
        <w:pStyle w:val="a1"/>
      </w:pPr>
      <w:r>
        <w:t>Частое</w:t>
      </w:r>
      <w:r w:rsidR="00144B9F">
        <w:t xml:space="preserve"> выделение памяти из управляемой кучи</w:t>
      </w:r>
      <w:r w:rsidR="00130FB4">
        <w:t xml:space="preserve">, </w:t>
      </w:r>
      <w:r w:rsidR="00677233">
        <w:t xml:space="preserve">и копирование данных из одной области памяти в другую, </w:t>
      </w:r>
      <w:r w:rsidR="00130FB4">
        <w:t>является ещё одним немаловажным фактором</w:t>
      </w:r>
      <w:r w:rsidR="005E4626">
        <w:t xml:space="preserve"> оказывающее существенное влияние на </w:t>
      </w:r>
      <w:r w:rsidR="00144B9F">
        <w:t>снижение быстродействия</w:t>
      </w:r>
      <w:r w:rsidR="00F11F9F">
        <w:t xml:space="preserve">. </w:t>
      </w:r>
      <w:r w:rsidR="00677233">
        <w:t xml:space="preserve">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w:t>
      </w:r>
      <w:r w:rsidR="007A6C35">
        <w:t xml:space="preserve">Использование </w:t>
      </w:r>
      <w:r w:rsidR="007A6C35">
        <w:lastRenderedPageBreak/>
        <w:t xml:space="preserve">системного вызова, всегда подразумевает смену контекста исполнения, то есть управление </w:t>
      </w:r>
      <w:r w:rsidR="00250E16">
        <w:t xml:space="preserve">процессором </w:t>
      </w:r>
      <w:r w:rsidR="007A6C35">
        <w:t>переходит операционной системе.</w:t>
      </w:r>
      <w:r w:rsidR="00E74BFD">
        <w:t xml:space="preserve"> Смена контекста, сам по себе является «дорогой» операцией, так как представляет из себя</w:t>
      </w:r>
      <w:r w:rsidR="00677233">
        <w:t xml:space="preserve"> сохранение состояния исполняемой</w:t>
      </w:r>
      <w:r w:rsidR="00E74BFD">
        <w:t xml:space="preserve"> программы, с последующим восстановлением этого состояния. </w:t>
      </w:r>
      <w:r w:rsidR="00250E16">
        <w:t>Во время процесса сохранения и загрузки состояния нитей исполнения</w:t>
      </w:r>
      <w:r w:rsidR="00677233">
        <w:t>,</w:t>
      </w:r>
      <w:r w:rsidR="00250E16">
        <w:t xml:space="preserve"> не выполняется никакой полезной работы, соответственно это оказывает негативное влияние на общее время выполнения программы. </w:t>
      </w:r>
      <w:r w:rsidR="00E74BFD">
        <w:t>Также использование системных вызовов, являе</w:t>
      </w:r>
      <w:r w:rsidR="007A6C35">
        <w:t xml:space="preserve">тся не детерминированными во времени, </w:t>
      </w:r>
      <w:r w:rsidR="00E74BFD">
        <w:t>то есть</w:t>
      </w:r>
      <w:r w:rsidR="007A6C35">
        <w:t xml:space="preserve"> испол</w:t>
      </w:r>
      <w:r w:rsidR="00E74BFD">
        <w:t xml:space="preserve">нение </w:t>
      </w:r>
      <w:r w:rsidR="007A6C35">
        <w:t>одного и того же системного</w:t>
      </w:r>
      <w:r w:rsidR="000C4C7B">
        <w:t xml:space="preserve"> вызова</w:t>
      </w:r>
      <w:r w:rsidR="00F11F9F">
        <w:t>,</w:t>
      </w:r>
      <w:r w:rsidR="007A6C35">
        <w:t xml:space="preserve"> </w:t>
      </w:r>
      <w:r w:rsidR="00E74BFD">
        <w:t>вообще говоря,</w:t>
      </w:r>
      <w:r w:rsidR="000C4C7B">
        <w:t xml:space="preserve"> может занима</w:t>
      </w:r>
      <w:r w:rsidR="00E74BFD">
        <w:t>т</w:t>
      </w:r>
      <w:r w:rsidR="000C4C7B">
        <w:t>ь</w:t>
      </w:r>
      <w:r w:rsidR="00E74BFD">
        <w:t xml:space="preserve"> </w:t>
      </w:r>
      <w:r w:rsidR="00F11F9F">
        <w:t>разное</w:t>
      </w:r>
      <w:r w:rsidR="00E74BFD">
        <w:t xml:space="preserve"> к</w:t>
      </w:r>
      <w:r w:rsidR="00F11F9F">
        <w:t>оличество времени.</w:t>
      </w:r>
      <w:r w:rsidR="00590D72">
        <w:t xml:space="preserve"> С</w:t>
      </w:r>
      <w:r w:rsidR="005B3F81">
        <w:t xml:space="preserve"> </w:t>
      </w:r>
      <w:r w:rsidR="00590D72">
        <w:t xml:space="preserve">графической схемой смены контекста можно ознакомится на </w:t>
      </w:r>
      <w:r w:rsidR="00590D72">
        <w:fldChar w:fldCharType="begin"/>
      </w:r>
      <w:r w:rsidR="00590D72">
        <w:instrText xml:space="preserve"> REF _Ref34603200 \h </w:instrText>
      </w:r>
      <w:r w:rsidR="00590D72">
        <w:fldChar w:fldCharType="separate"/>
      </w:r>
      <w:r w:rsidR="00590D72">
        <w:t xml:space="preserve">Рис.  </w:t>
      </w:r>
      <w:r w:rsidR="00590D72">
        <w:rPr>
          <w:noProof/>
        </w:rPr>
        <w:t>1.4</w:t>
      </w:r>
      <w:r w:rsidR="00590D72">
        <w:t>.</w:t>
      </w:r>
      <w:r w:rsidR="00590D72">
        <w:rPr>
          <w:noProof/>
        </w:rPr>
        <w:t>2</w:t>
      </w:r>
      <w:r w:rsidR="00590D72">
        <w:fldChar w:fldCharType="end"/>
      </w:r>
      <w:r w:rsidR="00590D72">
        <w:t>.</w:t>
      </w:r>
    </w:p>
    <w:p w14:paraId="4782EAC8" w14:textId="77777777" w:rsidR="00590D72" w:rsidRDefault="00590D72" w:rsidP="00590D72">
      <w:pPr>
        <w:keepNext/>
      </w:pPr>
      <w:r>
        <w:rPr>
          <w:noProof/>
          <w:lang w:val="en-US" w:eastAsia="en-US"/>
        </w:rPr>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48D7B5CB" w:rsidR="00590D72" w:rsidRDefault="00590D72" w:rsidP="00590D72">
      <w:pPr>
        <w:pStyle w:val="a5"/>
      </w:pPr>
      <w:bookmarkStart w:id="19" w:name="_Ref34603200"/>
      <w:r>
        <w:t xml:space="preserve">Рис.  </w:t>
      </w:r>
      <w:r w:rsidR="002277B8">
        <w:fldChar w:fldCharType="begin"/>
      </w:r>
      <w:r w:rsidR="002277B8">
        <w:instrText xml:space="preserve"> STYLEREF 2 \s </w:instrText>
      </w:r>
      <w:r w:rsidR="002277B8">
        <w:fldChar w:fldCharType="separate"/>
      </w:r>
      <w:r w:rsidR="002277B8">
        <w:rPr>
          <w:noProof/>
        </w:rPr>
        <w:t>1.4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2</w:t>
      </w:r>
      <w:r w:rsidR="002277B8">
        <w:fldChar w:fldCharType="end"/>
      </w:r>
      <w:bookmarkEnd w:id="19"/>
      <w:r>
        <w:t xml:space="preserve"> Графическая схема смены контекста</w:t>
      </w:r>
    </w:p>
    <w:p w14:paraId="7A55277E" w14:textId="69F7A16F" w:rsidR="00A45578" w:rsidRDefault="00A45578" w:rsidP="00400CD0">
      <w:pPr>
        <w:pStyle w:val="a1"/>
      </w:pPr>
      <w:r>
        <w:lastRenderedPageBreak/>
        <w:t xml:space="preserve">Сборщик мусора является неотъемлемой частью многих языков программирования, как интерпретируемых, так и компилируемых. Его наличие значительно </w:t>
      </w:r>
      <w:r w:rsidR="000C4C7B">
        <w:t xml:space="preserve">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w:t>
      </w:r>
      <w:r w:rsidR="00652640">
        <w:t>часто это делается</w:t>
      </w:r>
      <w:r w:rsidR="000C4C7B">
        <w:t xml:space="preserve"> с помощью подсчёта ссылок на конкретную область</w:t>
      </w:r>
      <w:r w:rsidR="00131441">
        <w:t xml:space="preserve"> или «объект»</w:t>
      </w:r>
      <w:r w:rsidR="000C4C7B">
        <w:t xml:space="preserve">.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w:t>
      </w:r>
      <w:r w:rsidR="00E852E6">
        <w:t>управляемой кучи, при невозможности выделения из неё памяти. Все эти процессы происходят в фоновом режиме, и не требуют вмешательс</w:t>
      </w:r>
      <w:r w:rsidR="00254752">
        <w:t>тв со стороны разработчика. Но как сканирование, так и</w:t>
      </w:r>
      <w:r w:rsidR="00E852E6">
        <w:t xml:space="preserve">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w:t>
      </w:r>
      <w:r w:rsidR="00B17A22">
        <w:t>существенно</w:t>
      </w:r>
      <w:r w:rsidR="00254752">
        <w:t xml:space="preserve"> деградирует</w:t>
      </w:r>
      <w:r w:rsidR="00E852E6">
        <w:t>.</w:t>
      </w:r>
      <w:r w:rsidR="005B3F81">
        <w:t xml:space="preserve"> Принцип работы</w:t>
      </w:r>
      <w:r w:rsidR="00131441">
        <w:t>,</w:t>
      </w:r>
      <w:r w:rsidR="005B3F81">
        <w:t xml:space="preserve"> основанный на подсчёте активных ссылок на объекты</w:t>
      </w:r>
      <w:r w:rsidR="00131441">
        <w:t xml:space="preserve"> в управляемой куче проиллюстрирован на  </w:t>
      </w:r>
      <w:r w:rsidR="00131441">
        <w:fldChar w:fldCharType="begin"/>
      </w:r>
      <w:r w:rsidR="00131441">
        <w:instrText xml:space="preserve"> REF _Ref34604943 \h </w:instrText>
      </w:r>
      <w:r w:rsidR="00131441">
        <w:fldChar w:fldCharType="separate"/>
      </w:r>
      <w:r w:rsidR="00131441">
        <w:t xml:space="preserve">Рис.  </w:t>
      </w:r>
      <w:r w:rsidR="00131441">
        <w:rPr>
          <w:noProof/>
        </w:rPr>
        <w:t>1.4</w:t>
      </w:r>
      <w:r w:rsidR="00131441">
        <w:t>.</w:t>
      </w:r>
      <w:r w:rsidR="00131441">
        <w:rPr>
          <w:noProof/>
        </w:rPr>
        <w:t>3</w:t>
      </w:r>
      <w:r w:rsidR="00131441">
        <w:fldChar w:fldCharType="end"/>
      </w:r>
      <w:r w:rsidR="00131441">
        <w:t>.</w:t>
      </w:r>
    </w:p>
    <w:p w14:paraId="53984F2E" w14:textId="753690DB" w:rsidR="005B3F81" w:rsidRDefault="005B3F81" w:rsidP="00400CD0">
      <w:pPr>
        <w:pStyle w:val="a1"/>
      </w:pPr>
      <w:r>
        <w:t>Большинство систем веб-шаблонов</w:t>
      </w:r>
      <w:r w:rsidRPr="00E60D5C">
        <w:t xml:space="preserve"> </w:t>
      </w:r>
      <w:r>
        <w:t xml:space="preserve">не имеют или не используют по умолчанию механизм кеширования уже скомпилированного веб-шаблона, это </w:t>
      </w:r>
      <w:r w:rsidR="00131441">
        <w:t>в свою очередь может привести к ситуациям, где</w:t>
      </w:r>
      <w:r>
        <w:t xml:space="preserve"> все три шага шаблонизации, предшествующие шагу построения</w:t>
      </w:r>
      <w:r w:rsidR="00131441">
        <w:t xml:space="preserve"> документа приходится</w:t>
      </w:r>
      <w:r>
        <w:t xml:space="preserve"> проводить каждый раз, когда меняется текущий шаблон.  Если</w:t>
      </w:r>
      <w:r w:rsidR="00445A9A">
        <w:t xml:space="preserve"> система веб-шаблонов используется в среде, где</w:t>
      </w:r>
      <w:r>
        <w:t xml:space="preserve"> смена шаблона происходит с высокой частотой, то необходимость проводить загрузку, лексический и синтаксич</w:t>
      </w:r>
      <w:r w:rsidR="00445A9A">
        <w:t>еские анализы шаблона большое количество итераций,</w:t>
      </w:r>
      <w:r>
        <w:t xml:space="preserve"> может привести к критически низким показателям производительности.</w:t>
      </w:r>
    </w:p>
    <w:p w14:paraId="59D42E42" w14:textId="77777777" w:rsidR="005B3F81" w:rsidRDefault="005B3F81" w:rsidP="00400CD0">
      <w:pPr>
        <w:pStyle w:val="a1"/>
      </w:pP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032CC512" w:rsidR="005B3F81" w:rsidRPr="00A45578" w:rsidRDefault="005B3F81" w:rsidP="005B3F81">
      <w:pPr>
        <w:pStyle w:val="a5"/>
      </w:pPr>
      <w:bookmarkStart w:id="20" w:name="_Ref34604943"/>
      <w:r>
        <w:t xml:space="preserve">Рис.  </w:t>
      </w:r>
      <w:r w:rsidR="002277B8">
        <w:fldChar w:fldCharType="begin"/>
      </w:r>
      <w:r w:rsidR="002277B8">
        <w:instrText xml:space="preserve"> STYLEREF 2 \s </w:instrText>
      </w:r>
      <w:r w:rsidR="002277B8">
        <w:fldChar w:fldCharType="separate"/>
      </w:r>
      <w:r w:rsidR="002277B8">
        <w:rPr>
          <w:noProof/>
        </w:rPr>
        <w:t>1.4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3</w:t>
      </w:r>
      <w:r w:rsidR="002277B8">
        <w:fldChar w:fldCharType="end"/>
      </w:r>
      <w:bookmarkEnd w:id="20"/>
      <w:r>
        <w:t xml:space="preserve"> Принцип работы «сборщика мусора»</w:t>
      </w:r>
    </w:p>
    <w:p w14:paraId="1CB3701B" w14:textId="7D866B49" w:rsidR="00445A9A" w:rsidRDefault="008A5E05" w:rsidP="00400CD0">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400CD0">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770E902F" w:rsidR="00CE19DA" w:rsidRDefault="00CE19DA" w:rsidP="00CE19DA">
      <w:pPr>
        <w:pStyle w:val="2"/>
      </w:pPr>
      <w:bookmarkStart w:id="21" w:name="_Toc35123371"/>
      <w:r>
        <w:t>Цели и задачи</w:t>
      </w:r>
      <w:bookmarkEnd w:id="21"/>
    </w:p>
    <w:p w14:paraId="1721D110" w14:textId="6707B6CF" w:rsidR="00445A9A" w:rsidRDefault="00445A9A" w:rsidP="00400CD0">
      <w:pPr>
        <w:pStyle w:val="a1"/>
      </w:pPr>
      <w:r>
        <w:t>Ка</w:t>
      </w:r>
      <w:r w:rsidR="00C2049E">
        <w:t>к говорилось ранее, в данной работе основное внимание отводится производительности и эффективности систем веб-шаблонов. В разделе «</w:t>
      </w:r>
      <w:r w:rsidR="00C2049E">
        <w:fldChar w:fldCharType="begin"/>
      </w:r>
      <w:r w:rsidR="00C2049E">
        <w:instrText xml:space="preserve"> REF _Ref34605953 \h </w:instrText>
      </w:r>
      <w:r w:rsidR="00C2049E">
        <w:fldChar w:fldCharType="separate"/>
      </w:r>
      <w:r w:rsidR="00C2049E">
        <w:t>Основные причины низкой производительности шаблонизаторов</w:t>
      </w:r>
      <w:r w:rsidR="00C2049E">
        <w:fldChar w:fldCharType="end"/>
      </w:r>
      <w:r w:rsidR="00B17A22">
        <w:t>» был приведён и подробно разобран</w:t>
      </w:r>
      <w:r w:rsidR="00C2049E">
        <w:t xml:space="preserve"> перечень факторов, оказывающих негативное влияние на быстродействие системы веб-шаблонов в целом. </w:t>
      </w:r>
      <w:r w:rsidR="007F350E">
        <w:t>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6FDF522B" w14:textId="15C25012" w:rsidR="007F350E" w:rsidRDefault="007F350E" w:rsidP="007F350E">
      <w:pPr>
        <w:pStyle w:val="af1"/>
        <w:numPr>
          <w:ilvl w:val="0"/>
          <w:numId w:val="21"/>
        </w:numPr>
        <w:tabs>
          <w:tab w:val="left" w:pos="1134"/>
        </w:tabs>
        <w:ind w:left="0" w:firstLine="709"/>
      </w:pPr>
      <w:r>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w:t>
      </w:r>
      <w:r w:rsidR="00BD3096">
        <w:t>а, как удобство в использовании и простота сопровождения программного продукта.</w:t>
      </w:r>
    </w:p>
    <w:p w14:paraId="37B4C2AE" w14:textId="18286693" w:rsidR="00BD3096" w:rsidRDefault="00BD3096" w:rsidP="007F350E">
      <w:pPr>
        <w:pStyle w:val="af1"/>
        <w:numPr>
          <w:ilvl w:val="0"/>
          <w:numId w:val="21"/>
        </w:numPr>
        <w:tabs>
          <w:tab w:val="left" w:pos="1134"/>
        </w:tabs>
        <w:ind w:left="0" w:firstLine="709"/>
      </w:pPr>
      <w:r>
        <w:t>Изучить парадигмы и практики в программировании, которые позволяют у</w:t>
      </w:r>
      <w:r w:rsidR="00B17A22">
        <w:t>меньшить количество операций, связанных с выделением памяти и копированием данных между разными её областями. П</w:t>
      </w:r>
      <w:r>
        <w:t>ри этом не</w:t>
      </w:r>
      <w:r w:rsidR="00B17A22">
        <w:t xml:space="preserve"> должно происходить</w:t>
      </w:r>
      <w:r>
        <w:t xml:space="preserve"> значительно</w:t>
      </w:r>
      <w:r w:rsidR="00B17A22">
        <w:t>го усложнения модели</w:t>
      </w:r>
      <w:r>
        <w:t xml:space="preserve"> управления памятью вычислительной системы.</w:t>
      </w:r>
    </w:p>
    <w:p w14:paraId="253378FA" w14:textId="553A19C7" w:rsidR="00BD3096" w:rsidRDefault="00BD3096" w:rsidP="007F350E">
      <w:pPr>
        <w:pStyle w:val="af1"/>
        <w:numPr>
          <w:ilvl w:val="0"/>
          <w:numId w:val="21"/>
        </w:numPr>
        <w:tabs>
          <w:tab w:val="left" w:pos="1134"/>
        </w:tabs>
        <w:ind w:left="0" w:firstLine="709"/>
      </w:pPr>
      <w:r>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0FBC721" w14:textId="1A1EE3D4" w:rsidR="00BD3096" w:rsidRDefault="00BD3096" w:rsidP="007F350E">
      <w:pPr>
        <w:pStyle w:val="af1"/>
        <w:numPr>
          <w:ilvl w:val="0"/>
          <w:numId w:val="21"/>
        </w:numPr>
        <w:tabs>
          <w:tab w:val="left" w:pos="1134"/>
        </w:tabs>
        <w:ind w:left="0" w:firstLine="709"/>
      </w:pPr>
      <w:r>
        <w:lastRenderedPageBreak/>
        <w:t xml:space="preserve">Исследовать методологии и концепции кеширования результатов уже осуществлённых вычислений, с целью </w:t>
      </w:r>
      <w:r w:rsidR="00835701">
        <w:t>минимизации</w:t>
      </w:r>
      <w:r>
        <w:t xml:space="preserve"> накладн</w:t>
      </w:r>
      <w:r w:rsidR="00835701">
        <w:t>ых расходов, связанных с необходимостью повторного выполнения всех шагов шаблонизации, возникающих как следствие смены текущего веб-шаблона.</w:t>
      </w:r>
    </w:p>
    <w:p w14:paraId="2E1704FF" w14:textId="4CDDDB74" w:rsidR="00835701" w:rsidRDefault="00835701" w:rsidP="007F350E">
      <w:pPr>
        <w:pStyle w:val="af1"/>
        <w:numPr>
          <w:ilvl w:val="0"/>
          <w:numId w:val="21"/>
        </w:numPr>
        <w:tabs>
          <w:tab w:val="left" w:pos="1134"/>
        </w:tabs>
        <w:ind w:left="0" w:firstLine="709"/>
      </w:pPr>
      <w:r>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w:t>
      </w:r>
      <w:r w:rsidR="0073606B">
        <w:t xml:space="preserve"> для ещё более эффективного использования системных ресурсов.</w:t>
      </w:r>
    </w:p>
    <w:p w14:paraId="7638DBFC" w14:textId="4CA5910E" w:rsidR="0073606B" w:rsidRPr="00445A9A" w:rsidRDefault="0073606B" w:rsidP="00400CD0">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2" w:name="_Toc35123372"/>
      <w:r>
        <w:lastRenderedPageBreak/>
        <w:t>ИССЛЕДОВАНИЕ ВОЗМОЖНЫХ СПОСОБОВ ПОВЫШЕНИЯ ПРОИЗВОДИТЕЛЬНОСТИ СИСТЕМ ВЕБ ШАБЛОНОВ</w:t>
      </w:r>
      <w:bookmarkEnd w:id="22"/>
    </w:p>
    <w:p w14:paraId="23954BC6" w14:textId="0DFE0098" w:rsidR="009E277F" w:rsidRDefault="009E277F" w:rsidP="009E277F">
      <w:pPr>
        <w:pStyle w:val="2"/>
      </w:pPr>
      <w:bookmarkStart w:id="23" w:name="_Toc35123373"/>
      <w:r>
        <w:t>Устранение причины низкой производительности, связанной с использованием интерпретаторов</w:t>
      </w:r>
      <w:bookmarkEnd w:id="23"/>
      <w:r>
        <w:t xml:space="preserve"> </w:t>
      </w:r>
    </w:p>
    <w:p w14:paraId="64698DF3" w14:textId="67305F8C" w:rsidR="007F6466" w:rsidRDefault="00FF4DC8" w:rsidP="00400CD0">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400CD0">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400CD0">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FF4DC8">
      <w:pPr>
        <w:pStyle w:val="af1"/>
        <w:numPr>
          <w:ilvl w:val="0"/>
          <w:numId w:val="22"/>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77B81173" w:rsidR="00FF4DC8" w:rsidRDefault="00FF4DC8" w:rsidP="00FF4DC8">
      <w:pPr>
        <w:pStyle w:val="af1"/>
        <w:numPr>
          <w:ilvl w:val="0"/>
          <w:numId w:val="22"/>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p>
    <w:p w14:paraId="00C09C45" w14:textId="71C61CF6" w:rsidR="00FF4DC8" w:rsidRDefault="00FF4DC8" w:rsidP="00400CD0">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4C1C269E" w:rsidR="001D738F" w:rsidRDefault="001D738F" w:rsidP="00A86C49">
      <w:pPr>
        <w:pStyle w:val="af1"/>
        <w:numPr>
          <w:ilvl w:val="0"/>
          <w:numId w:val="24"/>
        </w:numPr>
        <w:tabs>
          <w:tab w:val="left" w:pos="1134"/>
        </w:tabs>
        <w:ind w:left="0" w:firstLine="851"/>
      </w:pPr>
      <w:r>
        <w:lastRenderedPageBreak/>
        <w:t>языки, которые компилируются в машинный код целевой архитектуры вычислительной машины;</w:t>
      </w:r>
    </w:p>
    <w:p w14:paraId="284342F4" w14:textId="3CB118E5" w:rsidR="001D738F" w:rsidRDefault="001D738F" w:rsidP="001D738F">
      <w:pPr>
        <w:pStyle w:val="af1"/>
        <w:numPr>
          <w:ilvl w:val="0"/>
          <w:numId w:val="24"/>
        </w:numPr>
        <w:tabs>
          <w:tab w:val="left" w:pos="1134"/>
        </w:tabs>
        <w:ind w:left="0" w:firstLine="851"/>
      </w:pPr>
      <w:r>
        <w:t>язы</w:t>
      </w:r>
      <w:r w:rsidR="00246BFC">
        <w:t>ки, которые компилируются в машинный код</w:t>
      </w:r>
      <w:r>
        <w:t xml:space="preserve"> некой виртуальной машины,</w:t>
      </w:r>
      <w:r w:rsidR="00246BFC">
        <w:t xml:space="preserve"> также известный как байт</w:t>
      </w:r>
      <w:r w:rsidR="00D71B78">
        <w:t>-код</w:t>
      </w:r>
      <w:r>
        <w:t xml:space="preserve">. </w:t>
      </w:r>
    </w:p>
    <w:p w14:paraId="2D73156D" w14:textId="2C7EBD17" w:rsidR="00E56EC4" w:rsidRDefault="001D738F" w:rsidP="00400CD0">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E56EC4">
      <w:pPr>
        <w:pStyle w:val="af1"/>
        <w:numPr>
          <w:ilvl w:val="0"/>
          <w:numId w:val="25"/>
        </w:numPr>
      </w:pPr>
      <w:r>
        <w:t>C,</w:t>
      </w:r>
    </w:p>
    <w:p w14:paraId="7CCB973B" w14:textId="090FCFFA" w:rsidR="00E56EC4" w:rsidRDefault="00E56EC4" w:rsidP="00E56EC4">
      <w:pPr>
        <w:pStyle w:val="af1"/>
        <w:numPr>
          <w:ilvl w:val="0"/>
          <w:numId w:val="25"/>
        </w:numPr>
      </w:pPr>
      <w:r>
        <w:t>C++,</w:t>
      </w:r>
    </w:p>
    <w:p w14:paraId="2C83CF50" w14:textId="77777777" w:rsidR="00E56EC4" w:rsidRPr="00E56EC4" w:rsidRDefault="00E56EC4" w:rsidP="00E56EC4">
      <w:pPr>
        <w:pStyle w:val="af1"/>
        <w:numPr>
          <w:ilvl w:val="0"/>
          <w:numId w:val="25"/>
        </w:numPr>
      </w:pPr>
      <w:r>
        <w:rPr>
          <w:lang w:val="en-US"/>
        </w:rPr>
        <w:t>Haskell</w:t>
      </w:r>
      <w:r w:rsidRPr="00737C14">
        <w:t>,</w:t>
      </w:r>
    </w:p>
    <w:p w14:paraId="725DA025" w14:textId="77777777" w:rsidR="00E56EC4" w:rsidRPr="00E56EC4" w:rsidRDefault="00E56EC4" w:rsidP="00E56EC4">
      <w:pPr>
        <w:pStyle w:val="af1"/>
        <w:numPr>
          <w:ilvl w:val="0"/>
          <w:numId w:val="25"/>
        </w:numPr>
      </w:pPr>
      <w:r>
        <w:rPr>
          <w:lang w:val="en-US"/>
        </w:rPr>
        <w:t>Go</w:t>
      </w:r>
      <w:r w:rsidRPr="00737C14">
        <w:t>,</w:t>
      </w:r>
    </w:p>
    <w:p w14:paraId="3590E35E" w14:textId="6FF2BE77" w:rsidR="001D738F" w:rsidRPr="00E56EC4" w:rsidRDefault="00E56EC4" w:rsidP="00E56EC4">
      <w:pPr>
        <w:pStyle w:val="af1"/>
        <w:numPr>
          <w:ilvl w:val="0"/>
          <w:numId w:val="25"/>
        </w:numPr>
      </w:pPr>
      <w:r>
        <w:rPr>
          <w:lang w:val="en-US"/>
        </w:rPr>
        <w:t>Rust</w:t>
      </w:r>
      <w:r w:rsidRPr="00737C14">
        <w:t>,</w:t>
      </w:r>
    </w:p>
    <w:p w14:paraId="0ED1F67B" w14:textId="2C6AD800" w:rsidR="00E56EC4" w:rsidRPr="00E56EC4" w:rsidRDefault="00E56EC4" w:rsidP="00E56EC4">
      <w:pPr>
        <w:pStyle w:val="af1"/>
        <w:numPr>
          <w:ilvl w:val="0"/>
          <w:numId w:val="25"/>
        </w:numPr>
      </w:pPr>
      <w:r>
        <w:rPr>
          <w:lang w:val="en-US"/>
        </w:rPr>
        <w:t>Swift</w:t>
      </w:r>
      <w:r w:rsidRPr="00737C14">
        <w:t>.</w:t>
      </w:r>
    </w:p>
    <w:p w14:paraId="19ED46E7" w14:textId="00176C02" w:rsidR="00E56EC4" w:rsidRPr="00E56EC4" w:rsidRDefault="00E972AB" w:rsidP="00400CD0">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737C14">
      <w:pPr>
        <w:pStyle w:val="af1"/>
        <w:numPr>
          <w:ilvl w:val="0"/>
          <w:numId w:val="26"/>
        </w:numPr>
      </w:pPr>
      <w:r>
        <w:rPr>
          <w:lang w:val="en-US"/>
        </w:rPr>
        <w:t>Java,</w:t>
      </w:r>
    </w:p>
    <w:p w14:paraId="71976D20" w14:textId="464ED6EB" w:rsidR="00737C14" w:rsidRPr="00737C14" w:rsidRDefault="00737C14" w:rsidP="00737C14">
      <w:pPr>
        <w:pStyle w:val="af1"/>
        <w:numPr>
          <w:ilvl w:val="0"/>
          <w:numId w:val="26"/>
        </w:numPr>
      </w:pPr>
      <w:r>
        <w:rPr>
          <w:lang w:val="en-US"/>
        </w:rPr>
        <w:lastRenderedPageBreak/>
        <w:t>C#,</w:t>
      </w:r>
    </w:p>
    <w:p w14:paraId="4B2F5F7F" w14:textId="34DF2C96" w:rsidR="00737C14" w:rsidRDefault="00737C14" w:rsidP="00737C14">
      <w:pPr>
        <w:pStyle w:val="af1"/>
        <w:numPr>
          <w:ilvl w:val="0"/>
          <w:numId w:val="26"/>
        </w:numPr>
      </w:pPr>
      <w:r>
        <w:rPr>
          <w:lang w:val="en-US"/>
        </w:rPr>
        <w:t>Erlang.</w:t>
      </w:r>
    </w:p>
    <w:p w14:paraId="5B05A968" w14:textId="24C8BFC8" w:rsidR="00FF4DC8" w:rsidRDefault="00C67009" w:rsidP="00400CD0">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400CD0">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2B1D76A5" w:rsidR="00FF4DC8" w:rsidRDefault="00335BB8" w:rsidP="00335BB8">
      <w:pPr>
        <w:pStyle w:val="af1"/>
        <w:numPr>
          <w:ilvl w:val="0"/>
          <w:numId w:val="28"/>
        </w:numPr>
        <w:tabs>
          <w:tab w:val="left" w:pos="1134"/>
        </w:tabs>
        <w:ind w:left="0" w:firstLine="709"/>
      </w:pPr>
      <w:r>
        <w:t>наличие зрелой экосистемы вокруг языка, то есть активное сообщество, наличие библиотек для решения часто возникающих задач;</w:t>
      </w:r>
    </w:p>
    <w:p w14:paraId="245D56F5" w14:textId="07AF98DD" w:rsidR="00335BB8" w:rsidRDefault="00407377" w:rsidP="00335BB8">
      <w:pPr>
        <w:pStyle w:val="af1"/>
        <w:numPr>
          <w:ilvl w:val="0"/>
          <w:numId w:val="28"/>
        </w:numPr>
        <w:tabs>
          <w:tab w:val="left" w:pos="1134"/>
        </w:tabs>
        <w:ind w:left="0" w:firstLine="709"/>
      </w:pPr>
      <w:r>
        <w:t>наличие какого-либо</w:t>
      </w:r>
      <w:r w:rsidR="0065701D">
        <w:t xml:space="preserve"> программного</w:t>
      </w:r>
      <w:r>
        <w:t xml:space="preserve"> механизма</w:t>
      </w:r>
      <w:r w:rsidR="00335BB8">
        <w:t xml:space="preserve"> для управления </w:t>
      </w:r>
      <w:r>
        <w:t xml:space="preserve">пакетами и </w:t>
      </w:r>
      <w:r w:rsidR="00335BB8">
        <w:t>зависимостями</w:t>
      </w:r>
      <w:r>
        <w:t xml:space="preserve"> между ними;</w:t>
      </w:r>
    </w:p>
    <w:p w14:paraId="3E4300CF" w14:textId="0784468F" w:rsidR="00407377" w:rsidRDefault="00407377" w:rsidP="00335BB8">
      <w:pPr>
        <w:pStyle w:val="af1"/>
        <w:numPr>
          <w:ilvl w:val="0"/>
          <w:numId w:val="28"/>
        </w:numPr>
        <w:tabs>
          <w:tab w:val="left" w:pos="1134"/>
        </w:tabs>
        <w:ind w:left="0" w:firstLine="709"/>
      </w:pPr>
      <w:r>
        <w:t>поддержка обобщённого программирования и какой-либо формы полиморфизма;</w:t>
      </w:r>
    </w:p>
    <w:p w14:paraId="4151971F" w14:textId="566B1382" w:rsidR="00D71B78" w:rsidRDefault="00407377" w:rsidP="00D71B78">
      <w:pPr>
        <w:pStyle w:val="af1"/>
        <w:numPr>
          <w:ilvl w:val="0"/>
          <w:numId w:val="28"/>
        </w:numPr>
        <w:tabs>
          <w:tab w:val="left" w:pos="1134"/>
        </w:tabs>
        <w:ind w:left="0" w:firstLine="709"/>
      </w:pPr>
      <w:r>
        <w:t>наличие встроенных механизмов документирования кода.</w:t>
      </w:r>
    </w:p>
    <w:p w14:paraId="20FE5935" w14:textId="5A0A3152" w:rsidR="00407377" w:rsidRPr="007F6466" w:rsidRDefault="00407377" w:rsidP="00400CD0">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2C6FD73E" w:rsidR="0089738A" w:rsidRDefault="0089738A" w:rsidP="00857631">
      <w:pPr>
        <w:pStyle w:val="2"/>
      </w:pPr>
      <w:bookmarkStart w:id="24" w:name="_Toc35123374"/>
      <w:r>
        <w:t xml:space="preserve">Уменьшение </w:t>
      </w:r>
      <w:r w:rsidR="00B17A22">
        <w:t>операций по выделению памяти</w:t>
      </w:r>
      <w:bookmarkEnd w:id="24"/>
    </w:p>
    <w:p w14:paraId="7CA3DA19" w14:textId="77777777" w:rsidR="00CB0077" w:rsidRDefault="00410FE7" w:rsidP="00400CD0">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lastRenderedPageBreak/>
        <w:t>над</w:t>
      </w:r>
      <w:r w:rsidR="00027051">
        <w:t xml:space="preserve"> памятью, которое возможно в более низкоуровневых языках, в которых ссылочные типы данных доступны. </w:t>
      </w:r>
      <w:r>
        <w:t xml:space="preserve"> </w:t>
      </w:r>
      <w:r w:rsidR="00CF11D1">
        <w:t>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2AD3EFA0" w:rsidR="00410FE7" w:rsidRDefault="00CF7DD2" w:rsidP="00400CD0">
      <w:pPr>
        <w:pStyle w:val="a1"/>
      </w:pPr>
      <w:r>
        <w:t xml:space="preserve"> Ещё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652640">
        <w:t xml:space="preserve"> (при условии малой фрагментации управляемой кучи)</w:t>
      </w:r>
      <w:r w:rsidR="00AC091A">
        <w:t>.</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её выполнение, например, на основе статистических данных</w:t>
      </w:r>
      <w:r w:rsidR="00CB0077">
        <w:t>.</w:t>
      </w:r>
    </w:p>
    <w:p w14:paraId="40B5D971" w14:textId="7DAE5985" w:rsidR="00CB0077" w:rsidRDefault="00C862F2" w:rsidP="00400CD0">
      <w:pPr>
        <w:pStyle w:val="a1"/>
      </w:pPr>
      <w:r>
        <w:t>На основе этих наблюдений, можно сформулировать дополнительные требования к выбираемому языку программирования:</w:t>
      </w:r>
    </w:p>
    <w:p w14:paraId="24AD440C" w14:textId="6AE03EF2" w:rsidR="00C862F2" w:rsidRDefault="00C862F2" w:rsidP="00C862F2">
      <w:pPr>
        <w:pStyle w:val="af1"/>
        <w:numPr>
          <w:ilvl w:val="0"/>
          <w:numId w:val="30"/>
        </w:numPr>
        <w:tabs>
          <w:tab w:val="left" w:pos="1134"/>
        </w:tabs>
        <w:ind w:left="0" w:firstLine="709"/>
      </w:pPr>
      <w:r>
        <w:t>наличие поддержки ссылочных типов данных;</w:t>
      </w:r>
    </w:p>
    <w:p w14:paraId="37DBC2A0" w14:textId="62F341DD" w:rsidR="00C862F2" w:rsidRDefault="00C862F2" w:rsidP="00C862F2">
      <w:pPr>
        <w:pStyle w:val="af1"/>
        <w:numPr>
          <w:ilvl w:val="0"/>
          <w:numId w:val="30"/>
        </w:numPr>
        <w:tabs>
          <w:tab w:val="left" w:pos="1134"/>
        </w:tabs>
        <w:ind w:left="0" w:firstLine="709"/>
      </w:pPr>
      <w:r>
        <w:t>наличие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400CD0">
      <w:pPr>
        <w:pStyle w:val="a1"/>
      </w:pPr>
      <w:r>
        <w:t xml:space="preserve">Среди компилируемых языков, которые предоставляют ссылочные типы данных и соответственно более высокий уровень контроля над памятью, </w:t>
      </w:r>
      <w:r>
        <w:lastRenderedPageBreak/>
        <w:t>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678E30F" w:rsidR="00C862F2" w:rsidRDefault="00F1654C" w:rsidP="00400CD0">
      <w:pPr>
        <w:pStyle w:val="a1"/>
      </w:pPr>
      <w:r>
        <w:rPr>
          <w:lang w:val="en-US"/>
        </w:rPr>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даё</w:t>
      </w:r>
      <w:r>
        <w:t>т полный контроль над вычислительными ресурсами</w:t>
      </w:r>
      <w:r w:rsidR="00735D6C">
        <w:t xml:space="preserve"> машины</w:t>
      </w:r>
      <w:r>
        <w:t>. Потенциально это 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74FF2C4D" w:rsidR="00735D6C" w:rsidRDefault="00735D6C" w:rsidP="00400CD0">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p>
    <w:p w14:paraId="7C537CCE" w14:textId="247B90CC" w:rsidR="00FA08C6" w:rsidRDefault="00ED417C" w:rsidP="00400CD0">
      <w:pPr>
        <w:pStyle w:val="a1"/>
      </w:pPr>
      <w:r>
        <w:rPr>
          <w:lang w:val="en-US"/>
        </w:rPr>
        <w:t>Go</w:t>
      </w:r>
      <w:r w:rsidRPr="00ED417C">
        <w:t xml:space="preserve"> – компилируемый многопоточный язык программирования, разработанный внутри компании Google.</w:t>
      </w:r>
      <w:r>
        <w:t xml:space="preserve"> Р</w:t>
      </w:r>
      <w:r w:rsidRPr="00ED417C">
        <w:t>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разработки крупных систем</w:t>
      </w:r>
      <w:r>
        <w:t xml:space="preserve">. Является хорошим кандидатом для написания </w:t>
      </w:r>
      <w:r>
        <w:lastRenderedPageBreak/>
        <w:t>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36EA65F" w14:textId="3B51D80C" w:rsidR="00E02C64" w:rsidRDefault="00E02C64" w:rsidP="00400CD0">
      <w:pPr>
        <w:pStyle w:val="a1"/>
      </w:pPr>
      <w:r>
        <w:rPr>
          <w:lang w:val="en-US"/>
        </w:rPr>
        <w:t>Rust</w:t>
      </w:r>
      <w:r w:rsidRPr="00E02C64">
        <w:t xml:space="preserve">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w:t>
      </w:r>
      <w:r>
        <w:t>»,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p>
    <w:p w14:paraId="63C163E0" w14:textId="2853B18B" w:rsidR="00D71B78" w:rsidRPr="00D71B78" w:rsidRDefault="003B2824" w:rsidP="00400CD0">
      <w:pPr>
        <w:pStyle w:val="a1"/>
      </w:pPr>
      <w: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338F4B1E" w14:textId="34B5E42B" w:rsidR="00852BD9" w:rsidRDefault="00852BD9" w:rsidP="00852BD9">
      <w:pPr>
        <w:pStyle w:val="2"/>
      </w:pPr>
      <w:r>
        <w:tab/>
      </w:r>
      <w:bookmarkStart w:id="25" w:name="_Toc35123375"/>
      <w:r>
        <w:t>Альтернатива сборщику мусора</w:t>
      </w:r>
      <w:bookmarkEnd w:id="25"/>
    </w:p>
    <w:p w14:paraId="0DF1DE50" w14:textId="6AAB4DF5" w:rsidR="004F44C2" w:rsidRDefault="003B2824" w:rsidP="00400CD0">
      <w:pPr>
        <w:pStyle w:val="a1"/>
      </w:pPr>
      <w:r>
        <w:t>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w:t>
      </w:r>
      <w:r w:rsidR="004F44C2">
        <w:t xml:space="preserve">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реализуют, оптимизированные на скорость выполнения, алгоритмы сканирования памяти на неиспользуемые объекты, тем не менее это </w:t>
      </w:r>
      <w:r w:rsidR="00536BC8">
        <w:t xml:space="preserve">не может </w:t>
      </w:r>
      <w:r w:rsidR="00536BC8">
        <w:lastRenderedPageBreak/>
        <w:t xml:space="preserve">не оказывать </w:t>
      </w:r>
      <w:r w:rsidR="004F44C2">
        <w:t>негативно</w:t>
      </w:r>
      <w:r w:rsidR="00536BC8">
        <w:t>го воздействия</w:t>
      </w:r>
      <w:r w:rsidR="004F44C2">
        <w:t xml:space="preserve"> на быс</w:t>
      </w:r>
      <w:r w:rsidR="00536BC8">
        <w:t>тродействие</w:t>
      </w:r>
      <w:r w:rsidR="004F44C2">
        <w:t xml:space="preserve"> все</w:t>
      </w:r>
      <w:r w:rsidR="00536BC8">
        <w:t>й программы в целом.</w:t>
      </w:r>
    </w:p>
    <w:p w14:paraId="40FF144C" w14:textId="09848104" w:rsidR="003B2824" w:rsidRDefault="004F44C2" w:rsidP="00400CD0">
      <w:pPr>
        <w:pStyle w:val="a1"/>
      </w:pPr>
      <w: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3B5633BF" w14:textId="26F5B0D4" w:rsidR="004F44C2" w:rsidRDefault="004F44C2" w:rsidP="00400CD0">
      <w:pPr>
        <w:pStyle w:val="a1"/>
      </w:pPr>
      <w:r>
        <w:t xml:space="preserve">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w:t>
      </w:r>
      <w:r w:rsidR="00536BC8">
        <w:t>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8D796D" w14:textId="2035B6F7" w:rsidR="00536BC8" w:rsidRDefault="00536BC8" w:rsidP="00400CD0">
      <w:pPr>
        <w:pStyle w:val="a1"/>
      </w:pPr>
      <w:r>
        <w:t xml:space="preserve">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w:t>
      </w:r>
      <w:r w:rsidR="00E7333F">
        <w:t xml:space="preserve">так как </w:t>
      </w:r>
      <w:r>
        <w:t xml:space="preserve">при изменении </w:t>
      </w:r>
      <w:r w:rsidR="00E7333F">
        <w:t xml:space="preserve">типов данных </w:t>
      </w:r>
      <w:r>
        <w:t>про</w:t>
      </w:r>
      <w:r w:rsidR="00E7333F">
        <w:t>граммы, необходимо эти изменения учитывать и в механизме пула объектов.</w:t>
      </w:r>
    </w:p>
    <w:p w14:paraId="47B8F6A0" w14:textId="7371FABE" w:rsidR="00E7333F" w:rsidRDefault="00E7333F" w:rsidP="00400CD0">
      <w:pPr>
        <w:pStyle w:val="a1"/>
      </w:pPr>
      <w: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w:t>
      </w:r>
      <w:r w:rsidR="00C766C1">
        <w:t>быстрой операцией, и снимает с программиста ответственность за освобождение памяти</w:t>
      </w:r>
      <w:r>
        <w:t xml:space="preserve">, так как после завершения функции весь стек будет автоматически освобожден. </w:t>
      </w:r>
      <w:r w:rsidR="0065701D">
        <w:t>Данный п</w:t>
      </w:r>
      <w:r>
        <w:t>одход имеет крайне узкое применение, ввиду того, что на практике очень часто приходится работать с типами данных, размерность которых определяется во время выполнения программы. Н</w:t>
      </w:r>
      <w:r w:rsidR="0065701D">
        <w:t>о его</w:t>
      </w:r>
      <w:r>
        <w:t xml:space="preserve"> можно использовать в </w:t>
      </w:r>
      <w:r>
        <w:lastRenderedPageBreak/>
        <w:t>связке с другими</w:t>
      </w:r>
      <w:r w:rsidR="00C766C1">
        <w:t xml:space="preserve"> подходами по управлению памятью</w:t>
      </w:r>
      <w:r>
        <w:t>, в силу описанных выше преимуществ.</w:t>
      </w:r>
    </w:p>
    <w:p w14:paraId="5A0FA831" w14:textId="3FDA9471" w:rsidR="00E7333F" w:rsidRDefault="00E7333F" w:rsidP="00400CD0">
      <w:pPr>
        <w:pStyle w:val="a1"/>
      </w:pPr>
      <w:r w:rsidRPr="00E7333F">
        <w:t>Получение ресурса есть инициализация (англ. Resource Acquisi</w:t>
      </w:r>
      <w:r w:rsidR="00060BE8">
        <w:t>tion Is Initialization (RAII)) –</w:t>
      </w:r>
      <w:r w:rsidRPr="00E7333F">
        <w:t xml:space="preserve">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w:t>
      </w:r>
      <w:r w:rsidR="00060BE8">
        <w:t>инициализацией, а освобождение –</w:t>
      </w:r>
      <w:r w:rsidRPr="00E7333F">
        <w:t xml:space="preserve"> с уничтожением объекта</w:t>
      </w:r>
      <w:r w:rsidR="00060BE8">
        <w:t>.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w:t>
      </w:r>
      <w:r w:rsidR="00C766C1">
        <w:t>дите</w:t>
      </w:r>
      <w:r w:rsidR="00060BE8">
        <w:t>льность программы.</w:t>
      </w:r>
    </w:p>
    <w:p w14:paraId="6628C6EC" w14:textId="34514CA0" w:rsidR="00060BE8" w:rsidRDefault="0065701D" w:rsidP="00400CD0">
      <w:pPr>
        <w:pStyle w:val="a1"/>
      </w:pPr>
      <w:r>
        <w:t>Проанализировав альтернативные подходы к управлению памятью, можно дополнить перечень требований к выбираемому языку программирования:</w:t>
      </w:r>
    </w:p>
    <w:p w14:paraId="2B86DD63" w14:textId="77777777" w:rsidR="0065701D" w:rsidRDefault="0065701D" w:rsidP="0065701D">
      <w:pPr>
        <w:pStyle w:val="af1"/>
        <w:numPr>
          <w:ilvl w:val="0"/>
          <w:numId w:val="31"/>
        </w:numPr>
        <w:tabs>
          <w:tab w:val="left" w:pos="1134"/>
        </w:tabs>
        <w:ind w:left="0" w:firstLine="709"/>
      </w:pPr>
      <w:r>
        <w:t>отсутствие механизма сборки мусора, или наличие возможности её отключения;</w:t>
      </w:r>
    </w:p>
    <w:p w14:paraId="2DF563C1" w14:textId="11106B4B" w:rsidR="0065701D" w:rsidRDefault="0065701D" w:rsidP="0065701D">
      <w:pPr>
        <w:pStyle w:val="af1"/>
        <w:numPr>
          <w:ilvl w:val="0"/>
          <w:numId w:val="31"/>
        </w:numPr>
        <w:tabs>
          <w:tab w:val="left" w:pos="1134"/>
        </w:tabs>
        <w:ind w:left="0" w:firstLine="709"/>
      </w:pPr>
      <w:r>
        <w:t xml:space="preserve">наличие программных механизмов, реализации идиомы </w:t>
      </w:r>
      <w:r>
        <w:rPr>
          <w:lang w:val="en-US"/>
        </w:rPr>
        <w:t>RAII</w:t>
      </w:r>
      <w:r w:rsidRPr="0065701D">
        <w:t xml:space="preserve"> </w:t>
      </w:r>
      <w:r>
        <w:t>для управления памятью.</w:t>
      </w:r>
    </w:p>
    <w:p w14:paraId="7DA1E0E5" w14:textId="032141A7" w:rsidR="00060BE8" w:rsidRPr="003B2824" w:rsidRDefault="00E72C2A" w:rsidP="00400CD0">
      <w:pPr>
        <w:pStyle w:val="a1"/>
      </w:pPr>
      <w:r>
        <w:t xml:space="preserve">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положительно сказаться на производительности и эффективности, разрабатываемого </w:t>
      </w:r>
      <w:r w:rsidR="008E42E0">
        <w:t>программного обеспечения.</w:t>
      </w:r>
    </w:p>
    <w:p w14:paraId="492B249D" w14:textId="47A8F381" w:rsidR="00852BD9" w:rsidRDefault="00852BD9" w:rsidP="00852BD9">
      <w:pPr>
        <w:pStyle w:val="2"/>
      </w:pPr>
      <w:bookmarkStart w:id="26" w:name="_Toc35123376"/>
      <w:r>
        <w:lastRenderedPageBreak/>
        <w:t>Кеширование наиболее часто используемых шаблонов</w:t>
      </w:r>
      <w:bookmarkEnd w:id="26"/>
    </w:p>
    <w:p w14:paraId="300075D1" w14:textId="42B44BA8" w:rsidR="008E42E0" w:rsidRDefault="008E42E0" w:rsidP="00400CD0">
      <w:pPr>
        <w:pStyle w:val="a1"/>
      </w:pPr>
      <w:r>
        <w:t xml:space="preserve">Необходимость в кешировании часто возникает в самых различных задачах, связанных с разработкой программного обеспечения. Основная идея </w:t>
      </w:r>
      <w:r w:rsidR="00603AD8">
        <w:t xml:space="preserve">кеширования </w:t>
      </w:r>
      <w:r>
        <w:t>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w:t>
      </w:r>
      <w:r w:rsidR="00603AD8">
        <w:t>,</w:t>
      </w:r>
      <w:r>
        <w:t xml:space="preserve"> если </w:t>
      </w:r>
      <w:r w:rsidR="00603AD8">
        <w:t>поступит запрос на генерацию веб-документа на основе веб-шаблона, который ранее был уже использован, то все шаги</w:t>
      </w:r>
      <w:r>
        <w:t xml:space="preserve"> </w:t>
      </w:r>
      <w:r w:rsidR="00603AD8">
        <w:t>шаблонизации предшествующие построению веб-документа, можно пропустить, так как абстрактное синтаксическое дерево уже имеется в кеше.</w:t>
      </w:r>
    </w:p>
    <w:p w14:paraId="06EB93B7" w14:textId="5666E813" w:rsidR="00603AD8" w:rsidRDefault="00220C33" w:rsidP="00400CD0">
      <w:pPr>
        <w:pStyle w:val="a1"/>
      </w:pPr>
      <w:r>
        <w:t>В результате использования кеша</w:t>
      </w:r>
      <w:r w:rsidR="009A0D00">
        <w:t xml:space="preserve"> возникают две </w:t>
      </w:r>
      <w:r>
        <w:t xml:space="preserve">основные </w:t>
      </w:r>
      <w:r w:rsidR="009A0D00">
        <w:t>проблемы:</w:t>
      </w:r>
    </w:p>
    <w:p w14:paraId="4523F1E4" w14:textId="0B3BC299" w:rsidR="009A0D00" w:rsidRDefault="009A0D00" w:rsidP="009A0D00">
      <w:pPr>
        <w:pStyle w:val="af1"/>
        <w:numPr>
          <w:ilvl w:val="0"/>
          <w:numId w:val="33"/>
        </w:numPr>
        <w:tabs>
          <w:tab w:val="left" w:pos="1134"/>
        </w:tabs>
        <w:ind w:left="0" w:firstLine="709"/>
      </w:pPr>
      <w:r>
        <w:t>необходимость поддерживать когерентность кеша;</w:t>
      </w:r>
    </w:p>
    <w:p w14:paraId="1E8179A5" w14:textId="77777777" w:rsidR="009A0D00" w:rsidRDefault="009A0D00" w:rsidP="009A0D00">
      <w:pPr>
        <w:pStyle w:val="af1"/>
        <w:numPr>
          <w:ilvl w:val="0"/>
          <w:numId w:val="33"/>
        </w:numPr>
        <w:tabs>
          <w:tab w:val="left" w:pos="1134"/>
        </w:tabs>
        <w:ind w:left="0" w:firstLine="709"/>
      </w:pPr>
      <w:r>
        <w:t xml:space="preserve">необходимость ограничить размер кеша. </w:t>
      </w:r>
    </w:p>
    <w:p w14:paraId="5718DB54" w14:textId="24F32635" w:rsidR="009A0D00" w:rsidRDefault="009A0D00" w:rsidP="00400CD0">
      <w:pPr>
        <w:pStyle w:val="a1"/>
      </w:pPr>
      <w:r>
        <w:t xml:space="preserve">Суть проблемы когерентности кеша, заключается в том, что данные в кеше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кеша при изменении шаблона, на основе которого было построено абстрактное синтаксическое дерево. </w:t>
      </w:r>
      <w:r w:rsidR="0016083D">
        <w:t>Обновление кеша необходимо проводить с блокировкой шаблонизатора, с целью исключить вероятность использования кеша другими нитями исполнения</w:t>
      </w:r>
      <w:r w:rsidR="00220C33">
        <w:t>, во время его обновления</w:t>
      </w:r>
      <w:r w:rsidR="0016083D">
        <w:t>.</w:t>
      </w:r>
    </w:p>
    <w:p w14:paraId="07BDF1B5" w14:textId="68E98815" w:rsidR="0016083D" w:rsidRPr="0016083D" w:rsidRDefault="009A0D00" w:rsidP="00400CD0">
      <w:pPr>
        <w:pStyle w:val="a1"/>
      </w:pPr>
      <w:r>
        <w:lastRenderedPageBreak/>
        <w:t>Необходимость ограничить размер кеша, возникает как результат фиксированности размеров памяти</w:t>
      </w:r>
      <w:r w:rsidR="000F7FC3">
        <w:t>,</w:t>
      </w:r>
      <w:r>
        <w:t xml:space="preserve"> доступной для использования шаблонизато</w:t>
      </w:r>
      <w:r w:rsidR="000F7FC3">
        <w:t>ром, и потенциально не</w:t>
      </w:r>
      <w:r>
        <w:t>ограниченным количеством шаблонов, имеющимся в системе.</w:t>
      </w:r>
      <w:r w:rsidR="000F7FC3">
        <w:t xml:space="preserve"> Для решения данной проблемы можно использовать алгоритм вытесняющего кеширования </w:t>
      </w:r>
      <w:r w:rsidR="000F7FC3">
        <w:rPr>
          <w:lang w:val="en-US"/>
        </w:rPr>
        <w:t>LRU</w:t>
      </w:r>
      <w:r w:rsidR="000F7FC3" w:rsidRPr="000F7FC3">
        <w:t xml:space="preserve"> (</w:t>
      </w:r>
      <w:r w:rsidR="000F7FC3">
        <w:rPr>
          <w:lang w:val="en-US"/>
        </w:rPr>
        <w:t>Last</w:t>
      </w:r>
      <w:r w:rsidR="000F7FC3" w:rsidRPr="000F7FC3">
        <w:t xml:space="preserve"> </w:t>
      </w:r>
      <w:r w:rsidR="000F7FC3">
        <w:rPr>
          <w:lang w:val="en-US"/>
        </w:rPr>
        <w:t>Recently</w:t>
      </w:r>
      <w:r w:rsidR="000F7FC3" w:rsidRPr="000F7FC3">
        <w:t xml:space="preserve"> </w:t>
      </w:r>
      <w:r w:rsidR="000F7FC3">
        <w:rPr>
          <w:lang w:val="en-US"/>
        </w:rPr>
        <w:t>Used</w:t>
      </w:r>
      <w:r w:rsidR="000F7FC3">
        <w:t xml:space="preserve"> – </w:t>
      </w:r>
      <w:r w:rsidR="000F7FC3" w:rsidRPr="000F7FC3">
        <w:t>Вытеснение давно неиспользуемых</w:t>
      </w:r>
      <w:r w:rsidR="000F7FC3">
        <w:t>). Суть алгоритма заключается в том, что заранее задается размер кеша, в случае шаблонизатора это максимальное количество АСД, которые могут находится в кеше. С каждым вхождением в кеше, ассоциируется «бит возраста», который при обращении к этому вхождению</w:t>
      </w:r>
      <w:r w:rsidR="0016083D">
        <w:t xml:space="preserve"> становится равным нулю</w:t>
      </w:r>
      <w:r w:rsidR="000F7FC3">
        <w:t xml:space="preserve">, </w:t>
      </w:r>
      <w:r w:rsidR="0016083D">
        <w:t>а для всех остальных вхождений увеличивается на единицу. В результате, при переполнении кеша, и необходимости загрузить в него новое АСД, то вхождение с наибольшим «возрастом» вытесняется из кеша</w:t>
      </w:r>
      <w:r w:rsidR="00220C33">
        <w:t xml:space="preserve"> и заменяется новым</w:t>
      </w:r>
      <w:r w:rsidR="0016083D">
        <w:t>.</w:t>
      </w:r>
    </w:p>
    <w:p w14:paraId="1A45EEDB" w14:textId="7D731310" w:rsidR="0016083D" w:rsidRDefault="00DF3E26" w:rsidP="00220C33">
      <w:pPr>
        <w:pStyle w:val="2"/>
      </w:pPr>
      <w:bookmarkStart w:id="27" w:name="_Toc35123377"/>
      <w:r>
        <w:t>Решение проблемы простоя системных ресурсов</w:t>
      </w:r>
      <w:bookmarkEnd w:id="27"/>
    </w:p>
    <w:p w14:paraId="445DB77A" w14:textId="0E9330DA" w:rsidR="00220C33" w:rsidRDefault="00220C33" w:rsidP="00400CD0">
      <w:pPr>
        <w:pStyle w:val="a1"/>
      </w:pPr>
      <w:r>
        <w:t xml:space="preserve">Последний способ повышения производительности системы веб-шаблонов, который будет рассмотрен и применён в рамках выполнения данной выпускной квалификационной работы, это </w:t>
      </w:r>
      <w:r w:rsidR="00652640">
        <w:t>задействование простаивающих вычислительных ресурсов. Как говорилось ранее проблема простаивания системных ресурсов, в случае с шаблонизаторами, заключается в сильной связанности шагов шаблонизации и элементарных операций, из которых они состоят. Например, нельзя взять большой шаблон и проделать его лексический анализ по «кускам» в разных потоках исполнения, или нельзя начать делать синтаксический анализ не имея поток лексем, которые в свою очередь являются результатом предыдущего шага – лексического анализа. Иначе говоря</w:t>
      </w:r>
      <w:r w:rsidR="00C33C7A">
        <w:t>,</w:t>
      </w:r>
      <w:r w:rsidR="00652640">
        <w:t xml:space="preserve"> весь процесс шаблонизации должен протекать в строго определ</w:t>
      </w:r>
      <w:r w:rsidR="00C33C7A">
        <w:t>енном порядке, и разбить этот процесс на подзадачи для параллельного выполнения, не представляется возможным.</w:t>
      </w:r>
    </w:p>
    <w:p w14:paraId="42CAECCB" w14:textId="70177888" w:rsidR="00C33C7A" w:rsidRDefault="00C33C7A" w:rsidP="00400CD0">
      <w:pPr>
        <w:pStyle w:val="a1"/>
      </w:pPr>
      <w:r>
        <w:lastRenderedPageBreak/>
        <w:t>Но, как показывает практика, шаблонизаторы часто используются для генерации большого количества веб-документов за краткие промежутки времени. В</w:t>
      </w:r>
      <w:r w:rsidR="006225C6">
        <w:t xml:space="preserve"> случае с однопоточной реализации</w:t>
      </w:r>
      <w:r>
        <w:t>, все заявки на генерацию документа бу</w:t>
      </w:r>
      <w:r w:rsidR="006225C6">
        <w:t>дут выстраиваться в очередь, один поток исполнения будет обрабатывать заявки один за другим, а остальные вычислительные ресурсы будут простаивать в условиях отсутствия иного рода задач. Так как построение одного веб-документа никак не связано с генерацией другого, то можно производить генерацию нескольких веб-документов одновременно, используя несколько потоков исполнения. Таким образом можно «догружать» простаивающие ресурсы вычислительной системы.</w:t>
      </w:r>
    </w:p>
    <w:p w14:paraId="4F77F03E" w14:textId="1511F777" w:rsidR="006225C6" w:rsidRDefault="006225C6" w:rsidP="00400CD0">
      <w:pPr>
        <w:pStyle w:val="a1"/>
      </w:pPr>
      <w:r>
        <w:t>Не смотря на применение многопоточного подхода для решения этой проб</w:t>
      </w:r>
      <w:r w:rsidR="00E31C69">
        <w:t>лемы, это не исключает появления</w:t>
      </w:r>
      <w:r>
        <w:t xml:space="preserve"> ситуаций, в результате которых, ядра процессора не будут выполнять полезную работу. Это связанно с блокирующим вводом/выводом, суть которого заключается в том</w:t>
      </w:r>
      <w:r w:rsidR="00066D42">
        <w:t>,</w:t>
      </w:r>
      <w:r>
        <w:t xml:space="preserve"> что при совершении операций по вводу или выводу, процессор будет бездействовать</w:t>
      </w:r>
      <w:r w:rsidR="00E31C69">
        <w:t xml:space="preserve"> (будут заблокирован</w:t>
      </w:r>
      <w:r w:rsidR="00066D42">
        <w:t>)</w:t>
      </w:r>
      <w:r>
        <w:t>, по причине того</w:t>
      </w:r>
      <w:r w:rsidR="00066D42">
        <w:t>,</w:t>
      </w:r>
      <w:r>
        <w:t xml:space="preserve"> что современные процессоры значительно быстрее</w:t>
      </w:r>
      <w:r w:rsidR="00066D42">
        <w:t xml:space="preserve"> чем устройства ввода и вывода. В случае с шаблонизатором блокирующий ввод</w:t>
      </w:r>
      <w:r w:rsidR="00E31C69">
        <w:t>ом</w:t>
      </w:r>
      <w:r w:rsidR="00066D42">
        <w:t xml:space="preserve"> может быть чтение шаблона с диска, а вывод – это его обновление, то есть запись на диск. Во избежание подобных блокирующих операций, применяется асинхронный ввод/вывод. В отличие от блокирующего, асинхронный код не будет дожидаться завершения операции по вводу/выводу, а продолжит исполнение другой полезной работы, если такова имеется, или отдаст управление вычислительными ресурсами другой задаче, а среда выполнения проследит за тем чтобы, ожидающая задача была продолжена, как только ввод/вывод завершится. Для эффективного управления вычислительными ресурсами, асинхронные </w:t>
      </w:r>
      <w:r w:rsidR="00D10288">
        <w:t>среды выполн</w:t>
      </w:r>
      <w:r w:rsidR="00066D42">
        <w:t>е</w:t>
      </w:r>
      <w:r w:rsidR="00D10288">
        <w:t>н</w:t>
      </w:r>
      <w:r w:rsidR="00066D42">
        <w:t>ия</w:t>
      </w:r>
      <w:r w:rsidR="00D10288">
        <w:t xml:space="preserve"> реализуют так называемые «зеленые потоки», которые ставятся в соответствие с настоящими потоками, предоставляемые операционной </w:t>
      </w:r>
      <w:r w:rsidR="00D10288">
        <w:lastRenderedPageBreak/>
        <w:t>системой. Каждому зеленому потоку отдаётся задача</w:t>
      </w:r>
      <w:r w:rsidR="00E31C69">
        <w:t xml:space="preserve"> на выполнение, с</w:t>
      </w:r>
      <w:r w:rsidR="00D10288">
        <w:t xml:space="preserve"> вы</w:t>
      </w:r>
      <w:r w:rsidR="00E31C69">
        <w:t>делением вычислительного ресурса, и</w:t>
      </w:r>
      <w:r w:rsidR="00D10288">
        <w:t xml:space="preserve"> если при выполнении задачи зеленый поток столкнётся с блокирующим вводом/выводом, то он немедленно отдаст управление вычислительным рес</w:t>
      </w:r>
      <w:r w:rsidR="00E31C69">
        <w:t>урсом другому</w:t>
      </w:r>
      <w:r w:rsidR="00D10288">
        <w:t xml:space="preserve"> ожидающему потоку.</w:t>
      </w:r>
    </w:p>
    <w:p w14:paraId="13206BE3" w14:textId="29B82294" w:rsidR="00D10288" w:rsidRDefault="00E31C69" w:rsidP="00400CD0">
      <w:pPr>
        <w:pStyle w:val="a1"/>
      </w:pPr>
      <w:r>
        <w:t>Приняв во внимание вышеописанные методы использования всех доступных вычислительных ресурсов системы,</w:t>
      </w:r>
      <w:r w:rsidR="00D10288">
        <w:t xml:space="preserve"> можно добавить последние требования к выбираемому языку программирования:</w:t>
      </w:r>
    </w:p>
    <w:p w14:paraId="146031EF" w14:textId="714E2528" w:rsidR="00D10288" w:rsidRDefault="00D10288" w:rsidP="00D10288">
      <w:pPr>
        <w:pStyle w:val="af1"/>
        <w:numPr>
          <w:ilvl w:val="0"/>
          <w:numId w:val="34"/>
        </w:numPr>
        <w:tabs>
          <w:tab w:val="left" w:pos="1134"/>
        </w:tabs>
        <w:ind w:left="0" w:firstLine="709"/>
      </w:pPr>
      <w:r>
        <w:t>поддержка многопоточного программирования</w:t>
      </w:r>
      <w:r w:rsidR="00640990">
        <w:t>;</w:t>
      </w:r>
    </w:p>
    <w:p w14:paraId="178976EE" w14:textId="40FAA63C" w:rsidR="00D10288" w:rsidRPr="00220C33" w:rsidRDefault="00D10288" w:rsidP="00D10288">
      <w:pPr>
        <w:pStyle w:val="af1"/>
        <w:numPr>
          <w:ilvl w:val="0"/>
          <w:numId w:val="34"/>
        </w:numPr>
        <w:tabs>
          <w:tab w:val="left" w:pos="1134"/>
        </w:tabs>
        <w:ind w:left="0" w:firstLine="709"/>
      </w:pPr>
      <w:r>
        <w:t>поддержка асинхронного программирования.</w:t>
      </w:r>
    </w:p>
    <w:p w14:paraId="4DF93364" w14:textId="1FF3DCA6" w:rsidR="00E72C2A" w:rsidRPr="00E72C2A" w:rsidRDefault="00E72C2A" w:rsidP="00400CD0">
      <w:pPr>
        <w:pStyle w:val="a1"/>
      </w:pPr>
      <w:r>
        <w:t>В следующем разделе будет выбран язык программирования для написания системы веб-шаблонов, с учётом всех вышеприведённых требований.</w:t>
      </w:r>
    </w:p>
    <w:p w14:paraId="22C91501" w14:textId="0CDB44EA" w:rsidR="00E72C2A" w:rsidRDefault="00E72C2A" w:rsidP="00E72C2A">
      <w:pPr>
        <w:pStyle w:val="2"/>
      </w:pPr>
      <w:bookmarkStart w:id="28" w:name="_Toc35123378"/>
      <w:r>
        <w:t>Выбор языка программирования</w:t>
      </w:r>
      <w:bookmarkEnd w:id="28"/>
    </w:p>
    <w:p w14:paraId="0581942D" w14:textId="361B4368" w:rsidR="00012F4B" w:rsidRDefault="00640990" w:rsidP="00400CD0">
      <w:pPr>
        <w:pStyle w:val="a1"/>
      </w:pPr>
      <w:r>
        <w:t xml:space="preserve">В ходе детального анализа существующих языков программирования, изучения их преимуществ и недостатков, </w:t>
      </w:r>
      <w:r w:rsidR="00012F4B">
        <w:t>для разработки проекта системы веб шаблонов был выбран компилируемый язык программирования Rust.</w:t>
      </w:r>
      <w:r w:rsidR="00012F4B" w:rsidRPr="00012F4B">
        <w:t xml:space="preserve"> </w:t>
      </w:r>
      <w:r w:rsidR="00012F4B">
        <w:t xml:space="preserve">Сам язык и его возможности кратко описывались ранее. Далее повторно будет приведён перечень требований, которые были предъявлены к языку, и каким образом </w:t>
      </w:r>
      <w:r w:rsidR="00012F4B">
        <w:rPr>
          <w:lang w:val="en-US"/>
        </w:rPr>
        <w:t>Rust</w:t>
      </w:r>
      <w:r w:rsidR="00012F4B" w:rsidRPr="00012F4B">
        <w:t xml:space="preserve"> </w:t>
      </w:r>
      <w:r w:rsidR="00012F4B">
        <w:t>им удовлетворяет.</w:t>
      </w:r>
    </w:p>
    <w:p w14:paraId="3E7F8D49" w14:textId="5D90F458" w:rsidR="0042017E" w:rsidRPr="0042017E" w:rsidRDefault="0042017E" w:rsidP="00400CD0">
      <w:pPr>
        <w:pStyle w:val="a1"/>
      </w:pPr>
      <w:r>
        <w:t xml:space="preserve">Наличие зрелой экосистемы вокруг языка, то есть активное сообщество, наличие библиотек для решения часто возникающих задач. </w:t>
      </w:r>
      <w:r>
        <w:rPr>
          <w:lang w:val="en-US"/>
        </w:rPr>
        <w:t>Rust</w:t>
      </w:r>
      <w:r w:rsidRPr="0042017E">
        <w:t xml:space="preserve"> </w:t>
      </w:r>
      <w:r>
        <w:t xml:space="preserve">является относительно молодым языком, его первый публичный релиз состоялся в 2010-ом году, но не смотря на это, на текущее время он является одним из самых бурно-развивающихся языков программирования. </w:t>
      </w:r>
      <w:r>
        <w:rPr>
          <w:lang w:val="en-US"/>
        </w:rPr>
        <w:t>Rust</w:t>
      </w:r>
      <w:r w:rsidRPr="0042017E">
        <w:t xml:space="preserve"> </w:t>
      </w:r>
      <w:r>
        <w:t xml:space="preserve">имеет очень активное и отзывчивое сообщество, очень детализированную документацию, </w:t>
      </w:r>
      <w:r>
        <w:lastRenderedPageBreak/>
        <w:t>несколько книг, написанных членами сообщества и находящихся в свободном доступе. Сообщество активно разрабатывает библиотеки для решения самого различного рода задач, подавляющее большинство из которых доступны под свободными лицензиями.</w:t>
      </w:r>
    </w:p>
    <w:p w14:paraId="6627AF52" w14:textId="6DE8D3BB" w:rsidR="0042017E" w:rsidRPr="0042017E" w:rsidRDefault="0042017E" w:rsidP="00400CD0">
      <w:pPr>
        <w:pStyle w:val="a1"/>
      </w:pPr>
      <w:r>
        <w:t xml:space="preserve">Наличие какого-либо программного механизма для управления пакетами и зависимостями между ними. </w:t>
      </w:r>
      <w:r>
        <w:rPr>
          <w:lang w:val="en-US"/>
        </w:rPr>
        <w:t>Rust</w:t>
      </w:r>
      <w:r w:rsidRPr="0042017E">
        <w:t xml:space="preserve"> </w:t>
      </w:r>
      <w:r>
        <w:t xml:space="preserve">имеет свой набор инструментов, предназначенных для управления пакетами и зависимостями, основной среди которых это </w:t>
      </w:r>
      <w:r>
        <w:rPr>
          <w:lang w:val="en-US"/>
        </w:rPr>
        <w:t>Cargo</w:t>
      </w:r>
      <w:r>
        <w:t xml:space="preserve">, который поддерживает управления зависимостями из различных источников, таких как центральный репозиторий пакетов </w:t>
      </w:r>
      <w:r>
        <w:rPr>
          <w:lang w:val="en-US"/>
        </w:rPr>
        <w:t>crates</w:t>
      </w:r>
      <w:r w:rsidRPr="0042017E">
        <w:t>.</w:t>
      </w:r>
      <w:r>
        <w:rPr>
          <w:lang w:val="en-US"/>
        </w:rPr>
        <w:t>io</w:t>
      </w:r>
      <w:r w:rsidRPr="0042017E">
        <w:t xml:space="preserve"> </w:t>
      </w:r>
      <w:r>
        <w:t xml:space="preserve">или </w:t>
      </w:r>
      <w:r>
        <w:rPr>
          <w:lang w:val="en-US"/>
        </w:rPr>
        <w:t>github</w:t>
      </w:r>
      <w:r w:rsidRPr="0042017E">
        <w:t>.</w:t>
      </w:r>
    </w:p>
    <w:p w14:paraId="1B7DD6ED" w14:textId="27043948" w:rsidR="0042017E" w:rsidRPr="00AB3432" w:rsidRDefault="00AB3432" w:rsidP="00400CD0">
      <w:pPr>
        <w:pStyle w:val="a1"/>
      </w:pPr>
      <w:r>
        <w:t>П</w:t>
      </w:r>
      <w:r w:rsidR="0042017E">
        <w:t xml:space="preserve">оддержка обобщённого программирования </w:t>
      </w:r>
      <w:r>
        <w:t xml:space="preserve">и какой-либо формы полиморфизма. </w:t>
      </w:r>
      <w:r>
        <w:rPr>
          <w:lang w:val="en-US"/>
        </w:rPr>
        <w:t>Rust</w:t>
      </w:r>
      <w:r w:rsidRPr="00AB3432">
        <w:t xml:space="preserve"> </w:t>
      </w:r>
      <w:r>
        <w:t>имеет встроенную поддержку обобщённого программирования, посредством использования типажей. Также с помощью</w:t>
      </w:r>
      <w:r w:rsidR="00C766C1">
        <w:t xml:space="preserve"> тех же</w:t>
      </w:r>
      <w:r>
        <w:t xml:space="preserve"> типажей можно реализовать параметрический полиморфизм. Особенностью </w:t>
      </w:r>
      <w:r>
        <w:rPr>
          <w:lang w:val="en-US"/>
        </w:rPr>
        <w:t>Rust</w:t>
      </w:r>
      <w:r w:rsidRPr="00AB3432">
        <w:t xml:space="preserve"> </w:t>
      </w:r>
      <w:r>
        <w:t>является то, что обобщённый код будет приведён к конкретным типам данных ещё на этапе компиляции</w:t>
      </w:r>
      <w:r w:rsidR="00C766C1">
        <w:t xml:space="preserve"> (процесс мономорфизации)</w:t>
      </w:r>
      <w:r>
        <w:t>, а не во время выполнения, что в свою очередь положительно сказывается на быстродействии и размере исполняемой программы.</w:t>
      </w:r>
    </w:p>
    <w:p w14:paraId="45AAF86C" w14:textId="3F7CD89B" w:rsidR="0042017E" w:rsidRDefault="00AB3432" w:rsidP="00400CD0">
      <w:pPr>
        <w:pStyle w:val="a1"/>
      </w:pPr>
      <w:r>
        <w:t>Н</w:t>
      </w:r>
      <w:r w:rsidR="0042017E">
        <w:t>аличие встроенных механизмов документирования кода.</w:t>
      </w:r>
      <w:r>
        <w:t xml:space="preserve"> Документировать код в </w:t>
      </w:r>
      <w:r>
        <w:rPr>
          <w:lang w:val="en-US"/>
        </w:rPr>
        <w:t>Rust</w:t>
      </w:r>
      <w:r w:rsidRPr="00AB3432">
        <w:t xml:space="preserve"> </w:t>
      </w:r>
      <w:r>
        <w:t xml:space="preserve">можно прямо в исходных файлах. В набор инструментов разработчика входит утилита </w:t>
      </w:r>
      <w:r>
        <w:rPr>
          <w:lang w:val="en-US"/>
        </w:rPr>
        <w:t>rust</w:t>
      </w:r>
      <w:r w:rsidRPr="00AB3432">
        <w:t>-</w:t>
      </w:r>
      <w:r>
        <w:rPr>
          <w:lang w:val="en-US"/>
        </w:rPr>
        <w:t>doc</w:t>
      </w:r>
      <w:r w:rsidRPr="00AB3432">
        <w:t>, которая про</w:t>
      </w:r>
      <w:r>
        <w:t xml:space="preserve">сканирует весь проект на наличие комментариев для документации, и скомпилирует их в единый </w:t>
      </w:r>
      <w:r>
        <w:rPr>
          <w:lang w:val="en-US"/>
        </w:rPr>
        <w:t>html</w:t>
      </w:r>
      <w:r w:rsidRPr="00AB3432">
        <w:t xml:space="preserve"> </w:t>
      </w:r>
      <w:r>
        <w:t>формат, удобный для публикации.</w:t>
      </w:r>
    </w:p>
    <w:p w14:paraId="3B96F5EC" w14:textId="693CC866" w:rsidR="00BD2AB1" w:rsidRPr="00C766C1" w:rsidRDefault="00C766C1" w:rsidP="00400CD0">
      <w:pPr>
        <w:pStyle w:val="a1"/>
      </w:pPr>
      <w:r>
        <w:t>Н</w:t>
      </w:r>
      <w:r w:rsidR="00BD2AB1">
        <w:t>аличие п</w:t>
      </w:r>
      <w:r>
        <w:t xml:space="preserve">оддержки ссылочных типов данных. Так как </w:t>
      </w:r>
      <w:r>
        <w:rPr>
          <w:lang w:val="en-US"/>
        </w:rPr>
        <w:t>Rust</w:t>
      </w:r>
      <w:r w:rsidRPr="00C766C1">
        <w:t xml:space="preserve"> </w:t>
      </w:r>
      <w:r>
        <w:t>с самого начала задумывался как язык для системного программирования, то поддержка ссылочных типов данных встроена в язык</w:t>
      </w:r>
      <w:r w:rsidR="009D0434">
        <w:t xml:space="preserve"> на самом базовом </w:t>
      </w:r>
      <w:r w:rsidR="009D0434">
        <w:lastRenderedPageBreak/>
        <w:t>уровне</w:t>
      </w:r>
      <w:r>
        <w:t>, более того в языке поддерживаются «чистые» указатели, хотя их использование считается не безопасным.</w:t>
      </w:r>
      <w:r w:rsidR="009D0434">
        <w:t xml:space="preserve"> </w:t>
      </w:r>
    </w:p>
    <w:p w14:paraId="29652877" w14:textId="528356DF" w:rsidR="00BD2AB1" w:rsidRDefault="009D0434" w:rsidP="00400CD0">
      <w:pPr>
        <w:pStyle w:val="a1"/>
      </w:pPr>
      <w:r>
        <w:t>Н</w:t>
      </w:r>
      <w:r w:rsidR="00BD2AB1">
        <w:t>аличие встроенных механизмов, снижающие вероятность возникновения ошибок, связанных со ссылочными типами данных.</w:t>
      </w:r>
      <w:r>
        <w:t xml:space="preserve"> Безопасность является одним из основных целей, которые преследовали разработчики языка, из-за чего в нём с самого начала были заложены явные правила написания кода – лучшие практики, но в явном, стандартизованном виде. При нарушении этих правил, компилятор просто откажется компилировать данный код, указав на ошибки, с подробным описанием проблемы и возможным способами решения. Иными словами, ошибки, которые в программах, написанные на других языках, возникли бы во время выполнения программы, в </w:t>
      </w:r>
      <w:r>
        <w:rPr>
          <w:lang w:val="en-US"/>
        </w:rPr>
        <w:t>Rust</w:t>
      </w:r>
      <w:r w:rsidRPr="009D0434">
        <w:t xml:space="preserve"> даже не пройдут статическую проверку компилятора. </w:t>
      </w:r>
      <w:r>
        <w:t>Это позволяет программистам сосредоточится на логике программы, оставив «отлов» ошибок компилятору.</w:t>
      </w:r>
    </w:p>
    <w:p w14:paraId="60DBA152" w14:textId="356F0F5A" w:rsidR="009D0434" w:rsidRPr="008935E8" w:rsidRDefault="009D0434" w:rsidP="00400CD0">
      <w:pPr>
        <w:pStyle w:val="a1"/>
      </w:pPr>
      <w:r>
        <w:t>О</w:t>
      </w:r>
      <w:r>
        <w:t>тсутствие механизма сборки мусора, или на</w:t>
      </w:r>
      <w:r>
        <w:t>личие возможности её отключения.</w:t>
      </w:r>
      <w:r w:rsidR="008935E8">
        <w:t xml:space="preserve"> В </w:t>
      </w:r>
      <w:r w:rsidR="008935E8">
        <w:rPr>
          <w:lang w:val="en-US"/>
        </w:rPr>
        <w:t>Rust</w:t>
      </w:r>
      <w:r w:rsidR="008935E8">
        <w:t xml:space="preserve"> сборщика мусора нет вообще, это связано с тем, что он позиционируется как альтернатива системным языкам, таким как </w:t>
      </w:r>
      <w:r w:rsidR="008935E8">
        <w:rPr>
          <w:lang w:val="en-US"/>
        </w:rPr>
        <w:t>C</w:t>
      </w:r>
      <w:r w:rsidR="008935E8" w:rsidRPr="008935E8">
        <w:t>/</w:t>
      </w:r>
      <w:r w:rsidR="008935E8">
        <w:rPr>
          <w:lang w:val="en-US"/>
        </w:rPr>
        <w:t>C</w:t>
      </w:r>
      <w:r w:rsidR="008935E8">
        <w:t>++, и наличие механизма сборки мусора является недопустимым, так как это крайне негативно сказывается на производительность и общем размере исполняемых файлов.</w:t>
      </w:r>
    </w:p>
    <w:p w14:paraId="64C8C078" w14:textId="293F326B" w:rsidR="009D0434" w:rsidRPr="008935E8" w:rsidRDefault="008935E8" w:rsidP="00400CD0">
      <w:pPr>
        <w:pStyle w:val="a1"/>
      </w:pPr>
      <w:r>
        <w:t>Н</w:t>
      </w:r>
      <w:r w:rsidR="009D0434">
        <w:t xml:space="preserve">аличие программных механизмов, реализации идиомы </w:t>
      </w:r>
      <w:r w:rsidR="009D0434">
        <w:rPr>
          <w:lang w:val="en-US"/>
        </w:rPr>
        <w:t>RAII</w:t>
      </w:r>
      <w:r w:rsidR="009D0434" w:rsidRPr="0065701D">
        <w:t xml:space="preserve"> </w:t>
      </w:r>
      <w:r w:rsidR="009D0434">
        <w:t>для управления памятью.</w:t>
      </w:r>
      <w:r>
        <w:t xml:space="preserve"> Но без сборки мусора очень сложно писать код, так как приходится постоянно вручную управлять памятью, в связи с этим в </w:t>
      </w:r>
      <w:r w:rsidRPr="008935E8">
        <w:t xml:space="preserve">идиома </w:t>
      </w:r>
      <w:r>
        <w:rPr>
          <w:lang w:val="en-US"/>
        </w:rPr>
        <w:t>RAII</w:t>
      </w:r>
      <w:r w:rsidRPr="008935E8">
        <w:t xml:space="preserve"> </w:t>
      </w:r>
      <w:r>
        <w:t xml:space="preserve">заложена в основу </w:t>
      </w:r>
      <w:r>
        <w:rPr>
          <w:lang w:val="en-US"/>
        </w:rPr>
        <w:t>Rust</w:t>
      </w:r>
      <w:r>
        <w:t xml:space="preserve">, а именно в её системе «владения», которая подразумевает что после присвоения какого-либо объекта переменной, этот объект рекурсивно связывается с этой переменной, и после того переменная покидает область видимости программы, то объект автоматически рекурсивно удаляется. То есть программисту вовсе не нужно думать об </w:t>
      </w:r>
      <w:r>
        <w:lastRenderedPageBreak/>
        <w:t>управлении памятью, управление заложено в основу языка, и не имеет никакого отрицательного влияния на производительность.</w:t>
      </w:r>
    </w:p>
    <w:p w14:paraId="0C32AB2B" w14:textId="52BEAF51" w:rsidR="009D0434" w:rsidRPr="00400CD0" w:rsidRDefault="00400CD0" w:rsidP="00400CD0">
      <w:pPr>
        <w:pStyle w:val="a1"/>
      </w:pPr>
      <w:r>
        <w:t>П</w:t>
      </w:r>
      <w:r w:rsidR="009D0434">
        <w:t>оддержка многопоточного программирования</w:t>
      </w:r>
      <w:r>
        <w:t xml:space="preserve">. </w:t>
      </w:r>
      <w:r>
        <w:rPr>
          <w:lang w:val="en-US"/>
        </w:rPr>
        <w:t>Rust</w:t>
      </w:r>
      <w:r w:rsidRPr="00400CD0">
        <w:t xml:space="preserve"> всегда стре</w:t>
      </w:r>
      <w:r>
        <w:t xml:space="preserve">мился быть модульным языком. Это значит, что по умолчанию, в нём доступны лишь самые базовые функциональные возможности, которые можно ожидать от языка. Весь остальной функционал доступен в качестве библиотек, этот факт делает </w:t>
      </w:r>
      <w:r>
        <w:rPr>
          <w:lang w:val="en-US"/>
        </w:rPr>
        <w:t>Rust</w:t>
      </w:r>
      <w:r w:rsidRPr="00400CD0">
        <w:t xml:space="preserve"> </w:t>
      </w:r>
      <w:r>
        <w:t>очень гибким и адаптивным к самым различным задачам. Программист сам решает какие функции ему нужны, а какие нет. Это же касается и поддержки многопоточного программирования, на сегодняшний день существует множество различных библиотек, с разными уровнями абстракций, каждая из которых оптимизирована на максимально эффективное использование вычислительных ресурсов эксплуатируемой системы.</w:t>
      </w:r>
    </w:p>
    <w:p w14:paraId="0EDD46CC" w14:textId="5DFF6C8A" w:rsidR="009D0434" w:rsidRDefault="00400CD0" w:rsidP="00400CD0">
      <w:pPr>
        <w:pStyle w:val="a1"/>
      </w:pPr>
      <w:r>
        <w:t>П</w:t>
      </w:r>
      <w:r w:rsidR="009D0434">
        <w:t>оддержка асинхронного программирования.</w:t>
      </w:r>
      <w:r>
        <w:t xml:space="preserve"> В конце 2019-го года в </w:t>
      </w:r>
      <w:r>
        <w:rPr>
          <w:lang w:val="en-US"/>
        </w:rPr>
        <w:t>Rust</w:t>
      </w:r>
      <w:r w:rsidRPr="00400CD0">
        <w:t xml:space="preserve"> </w:t>
      </w:r>
      <w:r>
        <w:t xml:space="preserve">стал доступен синтаксис для написания асинхронного кода, подобно тому что доступен в других языках, таких как </w:t>
      </w:r>
      <w:r>
        <w:rPr>
          <w:lang w:val="en-US"/>
        </w:rPr>
        <w:t>JavaScript</w:t>
      </w:r>
      <w:r w:rsidRPr="00400CD0">
        <w:t xml:space="preserve"> </w:t>
      </w:r>
      <w:r>
        <w:t xml:space="preserve">или </w:t>
      </w:r>
      <w:r>
        <w:rPr>
          <w:lang w:val="en-US"/>
        </w:rPr>
        <w:t>Python</w:t>
      </w:r>
      <w:r w:rsidRPr="00400CD0">
        <w:t>.</w:t>
      </w:r>
      <w:r>
        <w:t xml:space="preserve"> Для асинхронного ввода/вывода существует перечень достаточно зрелых библиотек.</w:t>
      </w:r>
      <w:r w:rsidR="003C1CFB">
        <w:t xml:space="preserve"> Все гарантии безопасности, которые </w:t>
      </w:r>
      <w:r w:rsidR="003C1CFB">
        <w:rPr>
          <w:lang w:val="en-US"/>
        </w:rPr>
        <w:t>Rust</w:t>
      </w:r>
      <w:r w:rsidR="003C1CFB" w:rsidRPr="003C1CFB">
        <w:t xml:space="preserve"> </w:t>
      </w:r>
      <w:r w:rsidR="003C1CFB">
        <w:t xml:space="preserve">даёт при написании синхронного кода, распространяются и на асинхронный код, таким образом, например, в </w:t>
      </w:r>
      <w:r w:rsidR="003C1CFB">
        <w:rPr>
          <w:lang w:val="en-US"/>
        </w:rPr>
        <w:t>Rust</w:t>
      </w:r>
      <w:r w:rsidR="003C1CFB">
        <w:t xml:space="preserve"> невозможно написать код, который будет иметь состояние гонки.</w:t>
      </w:r>
    </w:p>
    <w:p w14:paraId="4EA3B488" w14:textId="1B5ABEE4" w:rsidR="0089738A" w:rsidRPr="0089738A" w:rsidRDefault="003C1CFB" w:rsidP="00A156DA">
      <w:pPr>
        <w:pStyle w:val="a1"/>
      </w:pPr>
      <w:r>
        <w:t xml:space="preserve">Из всего вышеописанного, можно сделать заключение, что </w:t>
      </w:r>
      <w:r w:rsidRPr="003C1CFB">
        <w:t xml:space="preserve">язык </w:t>
      </w:r>
      <w:r>
        <w:t xml:space="preserve">программирования </w:t>
      </w:r>
      <w:r>
        <w:rPr>
          <w:lang w:val="en-US"/>
        </w:rPr>
        <w:t>Rust</w:t>
      </w:r>
      <w:r w:rsidRPr="003C1CFB">
        <w:t xml:space="preserve"> </w:t>
      </w:r>
      <w:r>
        <w:t>подходит в качестве основного языка для разработки системы веб-шаблонов, ввиду того что он удовлетворяет все</w:t>
      </w:r>
      <w:r w:rsidR="00A156DA">
        <w:t>м</w:t>
      </w:r>
      <w:r>
        <w:t xml:space="preserve"> поставленным требованиям.</w:t>
      </w:r>
    </w:p>
    <w:p w14:paraId="795193A1" w14:textId="0F46F9BE" w:rsidR="00DF3E26" w:rsidRDefault="00DF3E26" w:rsidP="00DF3E26">
      <w:pPr>
        <w:pStyle w:val="2"/>
      </w:pPr>
      <w:bookmarkStart w:id="29" w:name="_Toc35123379"/>
      <w:r>
        <w:rPr>
          <w:lang w:val="en-US"/>
        </w:rPr>
        <w:lastRenderedPageBreak/>
        <w:t>RESTful</w:t>
      </w:r>
      <w:r w:rsidRPr="00DF3E26">
        <w:t xml:space="preserve"> </w:t>
      </w:r>
      <w:r>
        <w:t>сервис, выполняющий роль системы веб шаблонов</w:t>
      </w:r>
      <w:bookmarkEnd w:id="29"/>
    </w:p>
    <w:p w14:paraId="30E7B595" w14:textId="13ABB288" w:rsidR="00A156DA" w:rsidRDefault="00A156DA" w:rsidP="00A156DA">
      <w:pPr>
        <w:pStyle w:val="a1"/>
      </w:pPr>
      <w:r>
        <w:t xml:space="preserve">В предыдущем разделе, в качестве основного языка разработки был выбран </w:t>
      </w:r>
      <w:r>
        <w:rPr>
          <w:lang w:val="en-US"/>
        </w:rPr>
        <w:t>Rust</w:t>
      </w:r>
      <w:r>
        <w:t xml:space="preserve">, что приводит к возникновению ещё одной проблемы – проблемы интероперабельности с существующей </w:t>
      </w:r>
      <w:r w:rsidR="00F64574" w:rsidRPr="00F64574">
        <w:t>ИТ</w:t>
      </w:r>
      <w:r w:rsidR="00F64574">
        <w:t>-</w:t>
      </w:r>
      <w:r>
        <w:t xml:space="preserve">инфраструктурой </w:t>
      </w:r>
      <w:r w:rsidRPr="00A156DA">
        <w:t xml:space="preserve">предприятий. </w:t>
      </w:r>
      <w:r>
        <w:t>Как показывает практика, средние и крупные компании имеют в сост</w:t>
      </w:r>
      <w:r w:rsidR="00F64574">
        <w:t xml:space="preserve">аве своей ИТ-инфраструктуры программные решения, написанные на нескольких языках программирования, как правило это высокоуровневые языки, такие как </w:t>
      </w:r>
      <w:r w:rsidR="00F64574">
        <w:rPr>
          <w:lang w:val="en-US"/>
        </w:rPr>
        <w:t>Java</w:t>
      </w:r>
      <w:r w:rsidR="00F64574">
        <w:t xml:space="preserve">, </w:t>
      </w:r>
      <w:r w:rsidR="00F64574">
        <w:rPr>
          <w:lang w:val="en-US"/>
        </w:rPr>
        <w:t>Python</w:t>
      </w:r>
      <w:r w:rsidR="00F64574">
        <w:t xml:space="preserve">, </w:t>
      </w:r>
      <w:r w:rsidR="00F64574">
        <w:rPr>
          <w:lang w:val="en-US"/>
        </w:rPr>
        <w:t>Kotlin</w:t>
      </w:r>
      <w:r w:rsidR="00F64574">
        <w:t xml:space="preserve">, также встречаются и низкоуровневые такие как </w:t>
      </w:r>
      <w:r w:rsidR="00F64574">
        <w:rPr>
          <w:lang w:val="en-US"/>
        </w:rPr>
        <w:t>C</w:t>
      </w:r>
      <w:r w:rsidR="00F64574">
        <w:t>++</w:t>
      </w:r>
      <w:r w:rsidR="00F64574" w:rsidRPr="00F64574">
        <w:t xml:space="preserve">. </w:t>
      </w:r>
      <w:r w:rsidR="00F64574">
        <w:t xml:space="preserve">Вообще говоря, это может быть любой язык программирования, и задача состоит в нахождении способа сделать разрабатываемую систему веб-шаблонов совместимой с любой </w:t>
      </w:r>
      <w:r w:rsidR="00F64574">
        <w:rPr>
          <w:lang w:val="en-US"/>
        </w:rPr>
        <w:t>IT</w:t>
      </w:r>
      <w:r w:rsidR="00F64574" w:rsidRPr="00F64574">
        <w:t>-</w:t>
      </w:r>
      <w:r w:rsidR="00F64574">
        <w:t>инфраструктурой, независимо от применяемых технологий.</w:t>
      </w:r>
    </w:p>
    <w:p w14:paraId="3CECB66A" w14:textId="1086F8BA" w:rsidR="00F64574" w:rsidRPr="00DE1A4C" w:rsidRDefault="00F64574" w:rsidP="00A156DA">
      <w:pPr>
        <w:pStyle w:val="a1"/>
      </w:pPr>
      <w:r>
        <w:rPr>
          <w:lang w:val="en-US"/>
        </w:rPr>
        <w:t>TCP</w:t>
      </w:r>
      <w:r w:rsidRPr="00F64574">
        <w:t>/</w:t>
      </w:r>
      <w:r>
        <w:rPr>
          <w:lang w:val="en-US"/>
        </w:rPr>
        <w:t>IP</w:t>
      </w:r>
      <w:r w:rsidRPr="00F64574">
        <w:t xml:space="preserve"> </w:t>
      </w:r>
      <w:r>
        <w:t xml:space="preserve">и работающий поверх них </w:t>
      </w:r>
      <w:r>
        <w:rPr>
          <w:lang w:val="en-US"/>
        </w:rPr>
        <w:t>HTTP</w:t>
      </w:r>
      <w:r w:rsidRPr="00F64574">
        <w:t xml:space="preserve"> </w:t>
      </w:r>
      <w:r>
        <w:t>пр</w:t>
      </w:r>
      <w:r w:rsidR="00DE1A4C">
        <w:t>отокол на сегодняшний день являю</w:t>
      </w:r>
      <w:r>
        <w:t xml:space="preserve">тся вездесущими, их поддержка реализована тем или иным способом и доступна во всех современных языках программирования. Это делает </w:t>
      </w:r>
      <w:r w:rsidR="00DE1A4C">
        <w:t xml:space="preserve">связку протоколов </w:t>
      </w:r>
      <w:r w:rsidR="00DE1A4C">
        <w:rPr>
          <w:lang w:val="en-US"/>
        </w:rPr>
        <w:t>TCP</w:t>
      </w:r>
      <w:r w:rsidR="00DE1A4C" w:rsidRPr="00DE1A4C">
        <w:t>/</w:t>
      </w:r>
      <w:r w:rsidR="00DE1A4C">
        <w:rPr>
          <w:lang w:val="en-US"/>
        </w:rPr>
        <w:t>IP</w:t>
      </w:r>
      <w:r w:rsidR="00DE1A4C" w:rsidRPr="00DE1A4C">
        <w:t xml:space="preserve"> </w:t>
      </w:r>
      <w:r w:rsidR="00DE1A4C">
        <w:t xml:space="preserve">и </w:t>
      </w:r>
      <w:r w:rsidR="00DE1A4C">
        <w:rPr>
          <w:lang w:val="en-US"/>
        </w:rPr>
        <w:t>HTTP</w:t>
      </w:r>
      <w:r w:rsidR="00DE1A4C" w:rsidRPr="00DE1A4C">
        <w:t xml:space="preserve"> </w:t>
      </w:r>
      <w:r w:rsidR="00DE1A4C">
        <w:t xml:space="preserve">отличным стандартизованным каналом для обмена информацией между сервисами, созданных с применением разных технологий. Существует даже целый архитектурный стиль написания подобного рода приложений, называемый </w:t>
      </w:r>
      <w:r w:rsidR="00DE1A4C">
        <w:rPr>
          <w:lang w:val="en-US"/>
        </w:rPr>
        <w:t>REST</w:t>
      </w:r>
      <w:r w:rsidR="00DE1A4C" w:rsidRPr="00DE1A4C">
        <w:t xml:space="preserve">, в основе </w:t>
      </w:r>
      <w:r w:rsidR="00DE1A4C">
        <w:t xml:space="preserve">которого лежит принцип использования стандарта </w:t>
      </w:r>
      <w:r w:rsidR="00DE1A4C">
        <w:rPr>
          <w:lang w:val="en-US"/>
        </w:rPr>
        <w:t>HTTP</w:t>
      </w:r>
      <w:r w:rsidR="00DE1A4C" w:rsidRPr="00DE1A4C">
        <w:t xml:space="preserve"> </w:t>
      </w:r>
      <w:r w:rsidR="00DE1A4C">
        <w:t xml:space="preserve">для двустороннего взаимодействия различных компонентов распределенных систем. По своей сути </w:t>
      </w:r>
      <w:r w:rsidR="00DE1A4C">
        <w:rPr>
          <w:lang w:val="en-US"/>
        </w:rPr>
        <w:t>REST</w:t>
      </w:r>
      <w:r w:rsidR="00DE1A4C" w:rsidRPr="00DE1A4C">
        <w:t xml:space="preserve"> </w:t>
      </w:r>
      <w:r w:rsidR="00DE1A4C">
        <w:t>это набор правил и ограничений, который определяет де-факто стандарт взаимодействия между веб-приложениями в вычислительной сети.</w:t>
      </w:r>
    </w:p>
    <w:p w14:paraId="50BC2CBE" w14:textId="367D10CB" w:rsidR="00DE1A4C" w:rsidRPr="00C01408" w:rsidRDefault="00DE1A4C" w:rsidP="00A156DA">
      <w:pPr>
        <w:pStyle w:val="a1"/>
      </w:pPr>
      <w:r>
        <w:t xml:space="preserve">Таким образом, разрабатываемою систему веб-шаблонов можно спроектировать как </w:t>
      </w:r>
      <w:r w:rsidR="00A97D09">
        <w:t>отдельный веб-сервис, соблюдающий</w:t>
      </w:r>
      <w:r>
        <w:t xml:space="preserve"> правила и не нарушающий ограничений, накладываемых </w:t>
      </w:r>
      <w:r>
        <w:rPr>
          <w:lang w:val="en-US"/>
        </w:rPr>
        <w:t>REST</w:t>
      </w:r>
      <w:r w:rsidR="00C01408" w:rsidRPr="00C01408">
        <w:t xml:space="preserve">. </w:t>
      </w:r>
      <w:r w:rsidR="00C01408">
        <w:t xml:space="preserve">Для взаимодействия с системой веб-шаблонов, будет необходимо разработать интерфейс </w:t>
      </w:r>
      <w:r w:rsidR="00C01408">
        <w:lastRenderedPageBreak/>
        <w:t xml:space="preserve">программирования приложений </w:t>
      </w:r>
      <w:r w:rsidR="00C01408" w:rsidRPr="00C01408">
        <w:t xml:space="preserve">– </w:t>
      </w:r>
      <w:r w:rsidR="00C01408">
        <w:rPr>
          <w:lang w:val="en-US"/>
        </w:rPr>
        <w:t>API</w:t>
      </w:r>
      <w:r w:rsidR="00C01408">
        <w:t xml:space="preserve">, который в свою очередь будет содержать различные методы для предоставления услуг шаблонизации. Так как </w:t>
      </w:r>
      <w:r w:rsidR="00C01408">
        <w:rPr>
          <w:lang w:val="en-US"/>
        </w:rPr>
        <w:t>API</w:t>
      </w:r>
      <w:r w:rsidR="00C01408" w:rsidRPr="00C01408">
        <w:t xml:space="preserve"> </w:t>
      </w:r>
      <w:r w:rsidR="00C01408">
        <w:t xml:space="preserve">будет разрабатываться с учётом правил и ограничений REST, то разрабатываемый веб-сервис может называться </w:t>
      </w:r>
      <w:r w:rsidR="00C01408">
        <w:rPr>
          <w:lang w:val="en-US"/>
        </w:rPr>
        <w:t>RESTful</w:t>
      </w:r>
      <w:r w:rsidR="00C01408" w:rsidRPr="00C01408">
        <w:t>.</w:t>
      </w:r>
    </w:p>
    <w:p w14:paraId="4999799B" w14:textId="77777777" w:rsidR="00DF3E26" w:rsidRDefault="00DF3E26">
      <w:pPr>
        <w:spacing w:before="0" w:after="200" w:line="276" w:lineRule="auto"/>
      </w:pPr>
      <w:r>
        <w:br w:type="page"/>
      </w:r>
    </w:p>
    <w:p w14:paraId="1FDAFB5D" w14:textId="204038BE" w:rsidR="00DF3E26" w:rsidRDefault="00DF3E26" w:rsidP="00DF3E26">
      <w:pPr>
        <w:pStyle w:val="1"/>
      </w:pPr>
      <w:bookmarkStart w:id="30" w:name="_Toc35123380"/>
      <w:r>
        <w:lastRenderedPageBreak/>
        <w:t>ПРОЕКТИРОВАНИЕ СЕРВИСА ПО ПРЕДОСТАВЛЕНИЮ УСЛУГ СИСТЕМЫ ВЕБ-ШАБЛОНОВ</w:t>
      </w:r>
      <w:bookmarkEnd w:id="30"/>
    </w:p>
    <w:p w14:paraId="5ACD81A7" w14:textId="271F1F49" w:rsidR="00A97D09" w:rsidRPr="00A97D09" w:rsidRDefault="00A97D09" w:rsidP="00A97D09">
      <w:pPr>
        <w:pStyle w:val="2"/>
      </w:pPr>
      <w:bookmarkStart w:id="31" w:name="_Toc35123381"/>
      <w:r>
        <w:t>Требования, предъявляемые к качеству разрабатываемой системы</w:t>
      </w:r>
      <w:bookmarkEnd w:id="31"/>
    </w:p>
    <w:p w14:paraId="2EE9E046" w14:textId="77777777" w:rsidR="00DF3E26" w:rsidRPr="00DF3E26" w:rsidRDefault="00DF3E26" w:rsidP="00DF3E26">
      <w:pPr>
        <w:pStyle w:val="2"/>
      </w:pPr>
      <w:bookmarkStart w:id="32" w:name="_Toc35123382"/>
      <w:r>
        <w:t xml:space="preserve">Моделирование </w:t>
      </w:r>
      <w:r w:rsidR="002C4705">
        <w:t>работы сервиса</w:t>
      </w:r>
      <w:bookmarkEnd w:id="32"/>
    </w:p>
    <w:p w14:paraId="5D4DADD4" w14:textId="77777777" w:rsidR="00DF3E26" w:rsidRDefault="00DF3E26" w:rsidP="00DF3E26">
      <w:pPr>
        <w:pStyle w:val="2"/>
      </w:pPr>
      <w:bookmarkStart w:id="33" w:name="_Toc35123383"/>
      <w:r>
        <w:t>Выбор инструментов</w:t>
      </w:r>
      <w:bookmarkEnd w:id="33"/>
    </w:p>
    <w:p w14:paraId="08127409" w14:textId="77777777" w:rsidR="002C4705" w:rsidRDefault="002C4705" w:rsidP="002C4705">
      <w:pPr>
        <w:pStyle w:val="2"/>
      </w:pPr>
      <w:bookmarkStart w:id="34" w:name="_Toc35123384"/>
      <w:r>
        <w:t>Разработка сервиса</w:t>
      </w:r>
      <w:bookmarkEnd w:id="34"/>
    </w:p>
    <w:p w14:paraId="46FA44D3" w14:textId="18CAE4EB" w:rsidR="002C4705" w:rsidRDefault="002C4705" w:rsidP="002C4705">
      <w:pPr>
        <w:pStyle w:val="2"/>
      </w:pPr>
      <w:bookmarkStart w:id="35" w:name="_Toc35123385"/>
      <w:r>
        <w:t>Результат разработки, оценка производительности</w:t>
      </w:r>
      <w:bookmarkEnd w:id="35"/>
    </w:p>
    <w:p w14:paraId="1174EA6F" w14:textId="77777777" w:rsidR="0085794A" w:rsidRDefault="0085794A" w:rsidP="0085794A">
      <w:pPr>
        <w:keepNext/>
      </w:pPr>
      <w:r>
        <w:rPr>
          <w:noProof/>
          <w:lang w:val="en-US" w:eastAsia="en-US"/>
        </w:rPr>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18">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4D52564D" w14:textId="0A990BD9" w:rsidR="0085794A" w:rsidRDefault="0085794A" w:rsidP="0085794A">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1</w:t>
      </w:r>
      <w:r w:rsidR="002277B8">
        <w:fldChar w:fldCharType="end"/>
      </w:r>
      <w:r w:rsidR="00A86C49">
        <w:t xml:space="preserve"> Т</w:t>
      </w:r>
      <w:r>
        <w:t>ест №1</w:t>
      </w:r>
      <w:r w:rsidR="00A86C49">
        <w:t>, 50 одновременных</w:t>
      </w:r>
      <w:r>
        <w:t xml:space="preserve"> подключений</w:t>
      </w:r>
    </w:p>
    <w:p w14:paraId="17F30AA7" w14:textId="77777777" w:rsidR="0085794A" w:rsidRDefault="0085794A" w:rsidP="0085794A">
      <w:pPr>
        <w:keepNext/>
      </w:pPr>
      <w:r>
        <w:rPr>
          <w:noProof/>
          <w:lang w:val="en-US" w:eastAsia="en-US"/>
        </w:rPr>
        <w:drawing>
          <wp:inline distT="0" distB="0" distL="0" distR="0" wp14:anchorId="67063523" wp14:editId="0DA4BE81">
            <wp:extent cx="5972175" cy="922352"/>
            <wp:effectExtent l="19050" t="19050" r="952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19">
                      <a:extLst>
                        <a:ext uri="{28A0092B-C50C-407E-A947-70E740481C1C}">
                          <a14:useLocalDpi xmlns:a14="http://schemas.microsoft.com/office/drawing/2010/main" val="0"/>
                        </a:ext>
                      </a:extLst>
                    </a:blip>
                    <a:stretch>
                      <a:fillRect/>
                    </a:stretch>
                  </pic:blipFill>
                  <pic:spPr>
                    <a:xfrm>
                      <a:off x="0" y="0"/>
                      <a:ext cx="5993064" cy="925578"/>
                    </a:xfrm>
                    <a:prstGeom prst="rect">
                      <a:avLst/>
                    </a:prstGeom>
                    <a:ln>
                      <a:solidFill>
                        <a:schemeClr val="tx1"/>
                      </a:solidFill>
                    </a:ln>
                  </pic:spPr>
                </pic:pic>
              </a:graphicData>
            </a:graphic>
          </wp:inline>
        </w:drawing>
      </w:r>
    </w:p>
    <w:p w14:paraId="3ABCD7B9" w14:textId="3B4DFB73" w:rsidR="0085794A" w:rsidRDefault="0085794A" w:rsidP="0085794A">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2</w:t>
      </w:r>
      <w:r w:rsidR="002277B8">
        <w:fldChar w:fldCharType="end"/>
      </w:r>
      <w:r w:rsidR="00A86C49">
        <w:t xml:space="preserve"> Т</w:t>
      </w:r>
      <w:r>
        <w:t>ест №1, настройки нагрузки</w:t>
      </w:r>
    </w:p>
    <w:p w14:paraId="35BC1048" w14:textId="77777777" w:rsidR="00A86C49" w:rsidRDefault="00A86C49" w:rsidP="00A86C49">
      <w:pPr>
        <w:keepNext/>
      </w:pPr>
      <w:r>
        <w:rPr>
          <w:noProof/>
          <w:lang w:val="en-US" w:eastAsia="en-US"/>
        </w:rPr>
        <w:lastRenderedPageBreak/>
        <w:drawing>
          <wp:inline distT="0" distB="0" distL="0" distR="0" wp14:anchorId="3215BB73" wp14:editId="70482453">
            <wp:extent cx="5972175" cy="3144520"/>
            <wp:effectExtent l="19050" t="19050" r="28575" b="177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E985AE8" w14:textId="0F6AA444"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3</w:t>
      </w:r>
      <w:r w:rsidR="002277B8">
        <w:fldChar w:fldCharType="end"/>
      </w:r>
      <w:r>
        <w:t xml:space="preserve"> Состояние системы, тест № 1, начало</w:t>
      </w:r>
    </w:p>
    <w:p w14:paraId="1ED5EC8F" w14:textId="77777777" w:rsidR="00A86C49" w:rsidRDefault="00A86C49" w:rsidP="00A86C49">
      <w:pPr>
        <w:keepNext/>
      </w:pPr>
      <w:r>
        <w:rPr>
          <w:noProof/>
          <w:lang w:val="en-US" w:eastAsia="en-US"/>
        </w:rPr>
        <w:drawing>
          <wp:inline distT="0" distB="0" distL="0" distR="0" wp14:anchorId="5D2411AD" wp14:editId="62E8F73E">
            <wp:extent cx="5972175" cy="3144520"/>
            <wp:effectExtent l="19050" t="19050" r="28575" b="177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2E9F40F" w14:textId="02C7D852"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4</w:t>
      </w:r>
      <w:r w:rsidR="002277B8">
        <w:fldChar w:fldCharType="end"/>
      </w:r>
      <w:r>
        <w:t xml:space="preserve">  Состояние системы, тест № 1, пиковая нагрузка</w:t>
      </w:r>
    </w:p>
    <w:p w14:paraId="444B1FFA" w14:textId="77777777" w:rsidR="00A86C49" w:rsidRDefault="00A86C49" w:rsidP="00A86C49">
      <w:pPr>
        <w:keepNext/>
      </w:pPr>
      <w:r>
        <w:rPr>
          <w:noProof/>
          <w:lang w:val="en-US" w:eastAsia="en-US"/>
        </w:rPr>
        <w:lastRenderedPageBreak/>
        <w:drawing>
          <wp:inline distT="0" distB="0" distL="0" distR="0" wp14:anchorId="1273FA34" wp14:editId="2FCC3B94">
            <wp:extent cx="5972175" cy="3011805"/>
            <wp:effectExtent l="19050" t="19050" r="28575" b="171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011805"/>
                    </a:xfrm>
                    <a:prstGeom prst="rect">
                      <a:avLst/>
                    </a:prstGeom>
                    <a:ln>
                      <a:solidFill>
                        <a:schemeClr val="tx1"/>
                      </a:solidFill>
                    </a:ln>
                  </pic:spPr>
                </pic:pic>
              </a:graphicData>
            </a:graphic>
          </wp:inline>
        </w:drawing>
      </w:r>
    </w:p>
    <w:p w14:paraId="55BEF2F3" w14:textId="65296E10"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5</w:t>
      </w:r>
      <w:r w:rsidR="002277B8">
        <w:fldChar w:fldCharType="end"/>
      </w:r>
      <w:r>
        <w:t xml:space="preserve"> Тест №2, 100 одновременных подключений</w:t>
      </w:r>
    </w:p>
    <w:p w14:paraId="36DB5E00" w14:textId="77777777" w:rsidR="00A86C49" w:rsidRDefault="00A86C49" w:rsidP="00A86C49">
      <w:pPr>
        <w:keepNext/>
      </w:pPr>
      <w:r>
        <w:rPr>
          <w:noProof/>
          <w:lang w:val="en-US" w:eastAsia="en-US"/>
        </w:rPr>
        <w:drawing>
          <wp:inline distT="0" distB="0" distL="0" distR="0" wp14:anchorId="53C8FE54" wp14:editId="471D973D">
            <wp:extent cx="5972175" cy="3144520"/>
            <wp:effectExtent l="19050" t="19050" r="28575" b="177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58D39D9" w14:textId="1E48D80E"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6</w:t>
      </w:r>
      <w:r w:rsidR="002277B8">
        <w:fldChar w:fldCharType="end"/>
      </w:r>
      <w:r>
        <w:t xml:space="preserve"> Тест №2, состояние системы, пиковая нагрузка</w:t>
      </w:r>
    </w:p>
    <w:p w14:paraId="4945BD65" w14:textId="77777777" w:rsidR="00A86C49" w:rsidRDefault="00A86C49" w:rsidP="00A86C49">
      <w:pPr>
        <w:keepNext/>
      </w:pPr>
      <w:r>
        <w:rPr>
          <w:noProof/>
          <w:lang w:val="en-US" w:eastAsia="en-US"/>
        </w:rPr>
        <w:lastRenderedPageBreak/>
        <w:drawing>
          <wp:inline distT="0" distB="0" distL="0" distR="0" wp14:anchorId="57710BF9" wp14:editId="613CBA8F">
            <wp:extent cx="5972175" cy="4024630"/>
            <wp:effectExtent l="19050" t="19050" r="285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4024630"/>
                    </a:xfrm>
                    <a:prstGeom prst="rect">
                      <a:avLst/>
                    </a:prstGeom>
                    <a:ln>
                      <a:solidFill>
                        <a:schemeClr val="tx1"/>
                      </a:solidFill>
                    </a:ln>
                  </pic:spPr>
                </pic:pic>
              </a:graphicData>
            </a:graphic>
          </wp:inline>
        </w:drawing>
      </w:r>
    </w:p>
    <w:p w14:paraId="3449244D" w14:textId="2504A2D8"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7</w:t>
      </w:r>
      <w:r w:rsidR="002277B8">
        <w:fldChar w:fldCharType="end"/>
      </w:r>
      <w:r>
        <w:t xml:space="preserve"> Тест № 3, 200 одновременных подключений</w:t>
      </w:r>
    </w:p>
    <w:p w14:paraId="7326A4BA" w14:textId="77777777" w:rsidR="00A86C49" w:rsidRDefault="00A86C49" w:rsidP="00A86C49">
      <w:pPr>
        <w:keepNext/>
      </w:pPr>
      <w:r>
        <w:rPr>
          <w:noProof/>
          <w:lang w:val="en-US" w:eastAsia="en-US"/>
        </w:rPr>
        <w:drawing>
          <wp:inline distT="0" distB="0" distL="0" distR="0" wp14:anchorId="78F7374E" wp14:editId="49FFA71F">
            <wp:extent cx="5972175" cy="3144520"/>
            <wp:effectExtent l="19050" t="19050" r="28575" b="177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4B4050E5" w14:textId="0BFE8769"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8</w:t>
      </w:r>
      <w:r w:rsidR="002277B8">
        <w:fldChar w:fldCharType="end"/>
      </w:r>
      <w:r>
        <w:t xml:space="preserve"> Тест №3, состояние системы, пиковая нагрузка</w:t>
      </w:r>
    </w:p>
    <w:p w14:paraId="1DC1147B" w14:textId="77777777" w:rsidR="00A86C49" w:rsidRDefault="00A86C49" w:rsidP="00A86C49">
      <w:pPr>
        <w:keepNext/>
      </w:pPr>
      <w:r>
        <w:rPr>
          <w:noProof/>
          <w:lang w:val="en-US" w:eastAsia="en-US"/>
        </w:rPr>
        <w:lastRenderedPageBreak/>
        <w:drawing>
          <wp:inline distT="0" distB="0" distL="0" distR="0" wp14:anchorId="143E2108" wp14:editId="27B6023C">
            <wp:extent cx="5972175" cy="4116070"/>
            <wp:effectExtent l="19050" t="19050" r="28575" b="177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4116070"/>
                    </a:xfrm>
                    <a:prstGeom prst="rect">
                      <a:avLst/>
                    </a:prstGeom>
                    <a:ln>
                      <a:solidFill>
                        <a:schemeClr val="tx1"/>
                      </a:solidFill>
                    </a:ln>
                  </pic:spPr>
                </pic:pic>
              </a:graphicData>
            </a:graphic>
          </wp:inline>
        </w:drawing>
      </w:r>
    </w:p>
    <w:p w14:paraId="160240DA" w14:textId="6A826420" w:rsidR="00A86C49" w:rsidRDefault="00A86C49" w:rsidP="002277B8">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9</w:t>
      </w:r>
      <w:r w:rsidR="002277B8">
        <w:fldChar w:fldCharType="end"/>
      </w:r>
      <w:r>
        <w:t xml:space="preserve"> Тест № 4, 550 одновременных подключений</w:t>
      </w:r>
    </w:p>
    <w:p w14:paraId="73D41FD1" w14:textId="77777777" w:rsidR="002277B8" w:rsidRDefault="002277B8" w:rsidP="002277B8">
      <w:pPr>
        <w:keepNext/>
      </w:pPr>
      <w:r>
        <w:rPr>
          <w:noProof/>
          <w:lang w:val="en-US" w:eastAsia="en-US"/>
        </w:rPr>
        <w:drawing>
          <wp:inline distT="0" distB="0" distL="0" distR="0" wp14:anchorId="1F13DCCF" wp14:editId="4CAB7ED2">
            <wp:extent cx="5972175" cy="3144520"/>
            <wp:effectExtent l="19050" t="19050" r="28575" b="177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70417EF3" w14:textId="7F4349F2" w:rsid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10</w:t>
      </w:r>
      <w:r>
        <w:fldChar w:fldCharType="end"/>
      </w:r>
      <w:r>
        <w:t xml:space="preserve"> Тест № 4, состояние системы, одно ядро полностью нагружено</w:t>
      </w:r>
    </w:p>
    <w:p w14:paraId="6259F806" w14:textId="77777777" w:rsidR="002277B8" w:rsidRDefault="002277B8" w:rsidP="002277B8">
      <w:pPr>
        <w:keepNext/>
      </w:pPr>
      <w:r>
        <w:rPr>
          <w:noProof/>
          <w:lang w:val="en-US" w:eastAsia="en-US"/>
        </w:rPr>
        <w:lastRenderedPageBreak/>
        <w:drawing>
          <wp:inline distT="0" distB="0" distL="0" distR="0" wp14:anchorId="6171F28D" wp14:editId="6746F94A">
            <wp:extent cx="5972175" cy="4197985"/>
            <wp:effectExtent l="19050" t="19050" r="28575" b="1206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4197985"/>
                    </a:xfrm>
                    <a:prstGeom prst="rect">
                      <a:avLst/>
                    </a:prstGeom>
                    <a:ln>
                      <a:solidFill>
                        <a:schemeClr val="tx1"/>
                      </a:solidFill>
                    </a:ln>
                  </pic:spPr>
                </pic:pic>
              </a:graphicData>
            </a:graphic>
          </wp:inline>
        </w:drawing>
      </w:r>
    </w:p>
    <w:p w14:paraId="4D5070EF" w14:textId="04D8BFDA" w:rsid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11</w:t>
      </w:r>
      <w:r>
        <w:fldChar w:fldCharType="end"/>
      </w:r>
      <w:r>
        <w:t xml:space="preserve"> Тест № 5, 700 подключений, деградация производительности</w:t>
      </w:r>
    </w:p>
    <w:p w14:paraId="09023D1A" w14:textId="77777777" w:rsidR="002277B8" w:rsidRDefault="002277B8" w:rsidP="002277B8">
      <w:pPr>
        <w:keepNext/>
      </w:pPr>
      <w:r>
        <w:rPr>
          <w:noProof/>
          <w:lang w:val="en-US" w:eastAsia="en-US"/>
        </w:rPr>
        <w:drawing>
          <wp:inline distT="0" distB="0" distL="0" distR="0" wp14:anchorId="412BA1AC" wp14:editId="79192BF9">
            <wp:extent cx="5972175" cy="3030855"/>
            <wp:effectExtent l="19050" t="19050" r="28575" b="171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3030855"/>
                    </a:xfrm>
                    <a:prstGeom prst="rect">
                      <a:avLst/>
                    </a:prstGeom>
                    <a:ln>
                      <a:solidFill>
                        <a:schemeClr val="tx1"/>
                      </a:solidFill>
                    </a:ln>
                  </pic:spPr>
                </pic:pic>
              </a:graphicData>
            </a:graphic>
          </wp:inline>
        </w:drawing>
      </w:r>
    </w:p>
    <w:p w14:paraId="7A6FB16C" w14:textId="1CFB7BD7" w:rsid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12</w:t>
      </w:r>
      <w:r>
        <w:fldChar w:fldCharType="end"/>
      </w:r>
      <w:r>
        <w:t xml:space="preserve"> Тест № 5, наличие ошибок в ответе от сервиса</w:t>
      </w:r>
    </w:p>
    <w:p w14:paraId="11FA21E6" w14:textId="77777777" w:rsidR="002277B8" w:rsidRDefault="002277B8" w:rsidP="002277B8">
      <w:pPr>
        <w:keepNext/>
      </w:pPr>
      <w:r>
        <w:rPr>
          <w:noProof/>
          <w:lang w:val="en-US" w:eastAsia="en-US"/>
        </w:rPr>
        <w:lastRenderedPageBreak/>
        <w:drawing>
          <wp:inline distT="0" distB="0" distL="0" distR="0" wp14:anchorId="20EC7F78" wp14:editId="4C7A3FED">
            <wp:extent cx="5972175" cy="3144520"/>
            <wp:effectExtent l="19050" t="19050" r="28575" b="177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30">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8DD99A6" w14:textId="614AAFD1" w:rsidR="002277B8" w:rsidRP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13</w:t>
      </w:r>
      <w:r>
        <w:fldChar w:fldCharType="end"/>
      </w:r>
      <w:r>
        <w:t xml:space="preserve"> Тест №5, состояние системы, оба ядра полностью нагружены</w:t>
      </w:r>
    </w:p>
    <w:p w14:paraId="0A2F3E67" w14:textId="77777777" w:rsidR="002C4705" w:rsidRPr="002C4705" w:rsidRDefault="002C4705" w:rsidP="002C4705">
      <w:pPr>
        <w:pStyle w:val="2"/>
      </w:pPr>
      <w:bookmarkStart w:id="36" w:name="_Toc35123386"/>
      <w:r>
        <w:t>Потенциал к масштабированию</w:t>
      </w:r>
      <w:bookmarkEnd w:id="36"/>
    </w:p>
    <w:p w14:paraId="5179B089" w14:textId="77777777" w:rsidR="002C4705" w:rsidRDefault="002C4705">
      <w:pPr>
        <w:spacing w:before="0" w:after="200" w:line="276" w:lineRule="auto"/>
      </w:pPr>
      <w:r>
        <w:br w:type="page"/>
      </w:r>
    </w:p>
    <w:p w14:paraId="44765DAC" w14:textId="77777777" w:rsidR="002C4705" w:rsidRDefault="002C4705" w:rsidP="002C4705">
      <w:pPr>
        <w:pStyle w:val="ae"/>
      </w:pPr>
      <w:bookmarkStart w:id="37" w:name="_Toc35123387"/>
      <w:r>
        <w:lastRenderedPageBreak/>
        <w:t>ЗАКЛЮЧЕНИЕ</w:t>
      </w:r>
      <w:bookmarkEnd w:id="37"/>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38" w:name="_Toc35123388"/>
      <w:r>
        <w:lastRenderedPageBreak/>
        <w:t>СПИСОК ЛИТЕРАТУРЫ</w:t>
      </w:r>
      <w:bookmarkEnd w:id="38"/>
    </w:p>
    <w:p w14:paraId="42D1244B" w14:textId="77777777" w:rsidR="003E3F02" w:rsidRDefault="003E3F02" w:rsidP="003E3F02">
      <w:pPr>
        <w:pStyle w:val="af1"/>
        <w:numPr>
          <w:ilvl w:val="0"/>
          <w:numId w:val="13"/>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77777777" w:rsidR="00CE19DA" w:rsidRDefault="00CE19DA" w:rsidP="00CE19DA">
      <w:pPr>
        <w:pStyle w:val="af1"/>
        <w:numPr>
          <w:ilvl w:val="0"/>
          <w:numId w:val="13"/>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F2C265D" w14:textId="77777777" w:rsidR="00B21C16" w:rsidRDefault="00B21C16" w:rsidP="003E3F02">
      <w:pPr>
        <w:pStyle w:val="af1"/>
        <w:numPr>
          <w:ilvl w:val="0"/>
          <w:numId w:val="13"/>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3E3F02">
      <w:pPr>
        <w:pStyle w:val="af1"/>
        <w:numPr>
          <w:ilvl w:val="0"/>
          <w:numId w:val="13"/>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31"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3E3F02">
      <w:pPr>
        <w:pStyle w:val="af1"/>
        <w:numPr>
          <w:ilvl w:val="0"/>
          <w:numId w:val="13"/>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[э</w:t>
      </w:r>
      <w:r>
        <w:rPr>
          <w:lang w:val="en-US"/>
        </w:rPr>
        <w:t>лектронный ресурс]</w:t>
      </w:r>
      <w:r w:rsidRPr="00F96C6C">
        <w:rPr>
          <w:lang w:val="en-US"/>
        </w:rPr>
        <w:t xml:space="preserve">: 2009. </w:t>
      </w:r>
      <w:r>
        <w:t xml:space="preserve">Режим доступа: </w:t>
      </w:r>
      <w:hyperlink r:id="rId32"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3E3F02">
      <w:pPr>
        <w:pStyle w:val="af1"/>
        <w:numPr>
          <w:ilvl w:val="0"/>
          <w:numId w:val="13"/>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3E3F02">
      <w:pPr>
        <w:pStyle w:val="af1"/>
        <w:numPr>
          <w:ilvl w:val="0"/>
          <w:numId w:val="13"/>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33"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3E3F02">
      <w:pPr>
        <w:pStyle w:val="af1"/>
        <w:numPr>
          <w:ilvl w:val="0"/>
          <w:numId w:val="13"/>
        </w:numPr>
        <w:tabs>
          <w:tab w:val="left" w:pos="1134"/>
        </w:tabs>
        <w:rPr>
          <w:szCs w:val="28"/>
        </w:rPr>
      </w:pPr>
      <w:r>
        <w:rPr>
          <w:lang w:val="en-US"/>
        </w:rPr>
        <w:t>How does memory allocation work in Python [</w:t>
      </w:r>
      <w:r>
        <w:t>электронный</w:t>
      </w:r>
      <w:r w:rsidRPr="006D757C">
        <w:rPr>
          <w:lang w:val="en-US"/>
        </w:rPr>
        <w:t xml:space="preserve"> </w:t>
      </w:r>
      <w:r>
        <w:t>ресурс</w:t>
      </w:r>
      <w:r>
        <w:rPr>
          <w:lang w:val="en-US"/>
        </w:rPr>
        <w:t xml:space="preserve">]. </w:t>
      </w:r>
      <w:r>
        <w:t xml:space="preserve">Режим доступа: </w:t>
      </w:r>
      <w:hyperlink r:id="rId34"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521149ED" w:rsidR="00FA08C6" w:rsidRPr="00E02C64" w:rsidRDefault="00FA08C6" w:rsidP="003E3F02">
      <w:pPr>
        <w:pStyle w:val="af1"/>
        <w:numPr>
          <w:ilvl w:val="0"/>
          <w:numId w:val="13"/>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35" w:history="1">
        <w:r w:rsidR="00220C33" w:rsidRPr="00220C33">
          <w:rPr>
            <w:rStyle w:val="ad"/>
            <w:color w:val="auto"/>
            <w:u w:val="none"/>
          </w:rPr>
          <w:t>https://www.fpcomplete.com/blog/2018/11/haskell-and-rust</w:t>
        </w:r>
      </w:hyperlink>
      <w:r w:rsidR="00220C33">
        <w:t>, свободный</w:t>
      </w:r>
      <w:r>
        <w:t xml:space="preserve"> (дата обращения 14.03.2020).</w:t>
      </w:r>
    </w:p>
    <w:p w14:paraId="0AEB4DD5" w14:textId="0DD01674" w:rsidR="00E02C64" w:rsidRDefault="00E02C64" w:rsidP="00E02C64">
      <w:pPr>
        <w:pStyle w:val="af1"/>
        <w:numPr>
          <w:ilvl w:val="0"/>
          <w:numId w:val="13"/>
        </w:numPr>
        <w:tabs>
          <w:tab w:val="left" w:pos="1134"/>
        </w:tabs>
        <w:rPr>
          <w:szCs w:val="28"/>
        </w:rPr>
      </w:pPr>
      <w:r w:rsidRPr="00E02C64">
        <w:rPr>
          <w:szCs w:val="28"/>
        </w:rPr>
        <w:t>Блэнди Дж</w:t>
      </w:r>
      <w:r>
        <w:rPr>
          <w:szCs w:val="28"/>
        </w:rPr>
        <w:t>им</w:t>
      </w:r>
      <w:r w:rsidRPr="00E02C64">
        <w:rPr>
          <w:szCs w:val="28"/>
        </w:rPr>
        <w:t>, Орендорф Дж</w:t>
      </w:r>
      <w:r>
        <w:rPr>
          <w:szCs w:val="28"/>
        </w:rPr>
        <w:t>ейсон</w:t>
      </w:r>
      <w:r w:rsidRPr="00E02C64">
        <w:rPr>
          <w:szCs w:val="28"/>
        </w:rPr>
        <w:t>. Программирование на языке Rust</w:t>
      </w:r>
      <w:r>
        <w:rPr>
          <w:szCs w:val="28"/>
        </w:rPr>
        <w:t>. –</w:t>
      </w:r>
      <w:r w:rsidRPr="00E02C64">
        <w:rPr>
          <w:szCs w:val="28"/>
        </w:rPr>
        <w:t xml:space="preserve"> ДМК Прес</w:t>
      </w:r>
      <w:r>
        <w:rPr>
          <w:szCs w:val="28"/>
        </w:rPr>
        <w:t>с, 2018. –</w:t>
      </w:r>
      <w:r w:rsidRPr="00E02C64">
        <w:rPr>
          <w:szCs w:val="28"/>
        </w:rPr>
        <w:t xml:space="preserve"> 550 с.</w:t>
      </w:r>
    </w:p>
    <w:p w14:paraId="02FA0BFA" w14:textId="7C467DD6" w:rsidR="000F7FC3" w:rsidRDefault="000F7FC3" w:rsidP="000F7FC3">
      <w:pPr>
        <w:pStyle w:val="af1"/>
        <w:numPr>
          <w:ilvl w:val="0"/>
          <w:numId w:val="13"/>
        </w:numPr>
        <w:tabs>
          <w:tab w:val="left" w:pos="1134"/>
        </w:tabs>
        <w:rPr>
          <w:szCs w:val="28"/>
          <w:lang w:val="en-US"/>
        </w:rPr>
      </w:pPr>
      <w:r w:rsidRPr="000F7FC3">
        <w:rPr>
          <w:szCs w:val="28"/>
          <w:lang w:val="en-US"/>
        </w:rPr>
        <w:t xml:space="preserve">Ramakrishna Karedla, J. Spencer Love, and Bradley G. Wherry. Caching Strategies to </w:t>
      </w:r>
      <w:r>
        <w:rPr>
          <w:szCs w:val="28"/>
          <w:lang w:val="en-US"/>
        </w:rPr>
        <w:t>Improve Disk System Performance –</w:t>
      </w:r>
      <w:r w:rsidRPr="000F7FC3">
        <w:rPr>
          <w:szCs w:val="28"/>
          <w:lang w:val="en-US"/>
        </w:rPr>
        <w:t xml:space="preserve"> Computer, 1994. – 46 </w:t>
      </w:r>
      <w:r>
        <w:rPr>
          <w:szCs w:val="28"/>
        </w:rPr>
        <w:t>с</w:t>
      </w:r>
      <w:r w:rsidRPr="000F7FC3">
        <w:rPr>
          <w:szCs w:val="28"/>
          <w:lang w:val="en-US"/>
        </w:rPr>
        <w:t>.</w:t>
      </w:r>
    </w:p>
    <w:p w14:paraId="37567134" w14:textId="1E0A8518" w:rsidR="00220C33" w:rsidRPr="00220C33" w:rsidRDefault="00220C33" w:rsidP="00220C33">
      <w:pPr>
        <w:pStyle w:val="af1"/>
        <w:numPr>
          <w:ilvl w:val="0"/>
          <w:numId w:val="13"/>
        </w:numPr>
        <w:tabs>
          <w:tab w:val="left" w:pos="1134"/>
        </w:tabs>
        <w:rPr>
          <w:szCs w:val="28"/>
          <w:lang w:val="en-US"/>
        </w:rPr>
      </w:pPr>
      <w:r>
        <w:rPr>
          <w:szCs w:val="28"/>
          <w:lang w:val="en-US"/>
        </w:rPr>
        <w:t>Garbage collection and application performance | Dynatrace [</w:t>
      </w:r>
      <w:r>
        <w:rPr>
          <w:szCs w:val="28"/>
        </w:rPr>
        <w:t>электронный</w:t>
      </w:r>
      <w:r w:rsidRPr="00220C33">
        <w:rPr>
          <w:szCs w:val="28"/>
          <w:lang w:val="en-US"/>
        </w:rPr>
        <w:t xml:space="preserve"> </w:t>
      </w:r>
      <w:r>
        <w:rPr>
          <w:szCs w:val="28"/>
        </w:rPr>
        <w:t>ресурс</w:t>
      </w:r>
      <w:r>
        <w:rPr>
          <w:szCs w:val="28"/>
          <w:lang w:val="en-US"/>
        </w:rPr>
        <w:t>].</w:t>
      </w:r>
      <w:r w:rsidRPr="00220C33">
        <w:rPr>
          <w:szCs w:val="28"/>
          <w:lang w:val="en-US"/>
        </w:rPr>
        <w:t xml:space="preserve"> </w:t>
      </w:r>
      <w:r>
        <w:rPr>
          <w:szCs w:val="28"/>
        </w:rPr>
        <w:t>Режим</w:t>
      </w:r>
      <w:r w:rsidRPr="00220C33">
        <w:rPr>
          <w:szCs w:val="28"/>
          <w:lang w:val="en-US"/>
        </w:rPr>
        <w:t xml:space="preserve"> </w:t>
      </w:r>
      <w:r>
        <w:rPr>
          <w:szCs w:val="28"/>
        </w:rPr>
        <w:t>доступа</w:t>
      </w:r>
      <w:r w:rsidRPr="00220C33">
        <w:rPr>
          <w:szCs w:val="28"/>
          <w:lang w:val="en-US"/>
        </w:rPr>
        <w:t xml:space="preserve">: </w:t>
      </w:r>
      <w:hyperlink r:id="rId36" w:history="1">
        <w:r w:rsidRPr="00220C33">
          <w:rPr>
            <w:rStyle w:val="ad"/>
            <w:color w:val="auto"/>
            <w:szCs w:val="28"/>
            <w:u w:val="none"/>
            <w:lang w:val="en-US"/>
          </w:rPr>
          <w:t>https://www.dynatrace.com/resources/</w:t>
        </w:r>
      </w:hyperlink>
      <w:r w:rsidRPr="00220C33">
        <w:rPr>
          <w:szCs w:val="28"/>
          <w:lang w:val="en-US"/>
        </w:rPr>
        <w:t xml:space="preserve"> ebooks/javabook/impact-of-garbage-collection-on-performance/, </w:t>
      </w:r>
      <w:r>
        <w:rPr>
          <w:szCs w:val="28"/>
        </w:rPr>
        <w:t>свободный</w:t>
      </w:r>
      <w:r w:rsidRPr="00220C33">
        <w:rPr>
          <w:szCs w:val="28"/>
          <w:lang w:val="en-US"/>
        </w:rPr>
        <w:t xml:space="preserve"> (</w:t>
      </w:r>
      <w:r>
        <w:rPr>
          <w:szCs w:val="28"/>
        </w:rPr>
        <w:t>дата</w:t>
      </w:r>
      <w:r w:rsidRPr="00220C33">
        <w:rPr>
          <w:szCs w:val="28"/>
          <w:lang w:val="en-US"/>
        </w:rPr>
        <w:t xml:space="preserve"> </w:t>
      </w:r>
      <w:r>
        <w:rPr>
          <w:szCs w:val="28"/>
        </w:rPr>
        <w:t>обращения</w:t>
      </w:r>
      <w:r w:rsidRPr="00220C33">
        <w:rPr>
          <w:szCs w:val="28"/>
          <w:lang w:val="en-US"/>
        </w:rPr>
        <w:t xml:space="preserve"> 14.03.2020).</w:t>
      </w:r>
    </w:p>
    <w:p w14:paraId="6730890C" w14:textId="77777777" w:rsidR="002C4705" w:rsidRPr="00220C33" w:rsidRDefault="002C4705" w:rsidP="00B21C16">
      <w:pPr>
        <w:pStyle w:val="af1"/>
        <w:tabs>
          <w:tab w:val="left" w:pos="1134"/>
        </w:tabs>
        <w:rPr>
          <w:lang w:val="en-US"/>
        </w:rPr>
      </w:pPr>
      <w:r w:rsidRPr="00220C33">
        <w:rPr>
          <w:lang w:val="en-US"/>
        </w:rPr>
        <w:br w:type="page"/>
      </w:r>
    </w:p>
    <w:p w14:paraId="4C0683C6" w14:textId="77777777" w:rsidR="002C4705" w:rsidRPr="002C4705" w:rsidRDefault="002C4705" w:rsidP="002C4705">
      <w:pPr>
        <w:pStyle w:val="ae"/>
        <w:jc w:val="right"/>
      </w:pPr>
      <w:bookmarkStart w:id="39" w:name="_Toc35123389"/>
      <w:r>
        <w:lastRenderedPageBreak/>
        <w:t>ПРИЛОЖЕНИЕ</w:t>
      </w:r>
      <w:r w:rsidR="00BF1A40">
        <w:t xml:space="preserve"> А</w:t>
      </w:r>
      <w:r>
        <w:t>.</w:t>
      </w:r>
      <w:bookmarkEnd w:id="39"/>
    </w:p>
    <w:p w14:paraId="30FA2AC8" w14:textId="77777777" w:rsidR="00DF3E26" w:rsidRPr="00EE283F"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08480B0F" w14:textId="77777777" w:rsidR="00BF1A40" w:rsidRPr="00EE283F" w:rsidRDefault="00BF1A40">
      <w:pPr>
        <w:spacing w:before="0" w:after="200" w:line="276" w:lineRule="auto"/>
        <w:rPr>
          <w:b/>
          <w:sz w:val="28"/>
          <w:szCs w:val="28"/>
        </w:rPr>
      </w:pPr>
      <w:r w:rsidRPr="00EE283F">
        <w:rPr>
          <w:b/>
          <w:sz w:val="28"/>
          <w:szCs w:val="28"/>
        </w:rPr>
        <w:br w:type="page"/>
      </w:r>
    </w:p>
    <w:p w14:paraId="4EDCEE1A" w14:textId="77777777" w:rsidR="00BF1A40" w:rsidRPr="002C4705" w:rsidRDefault="00BF1A40" w:rsidP="00BF1A40">
      <w:pPr>
        <w:pStyle w:val="ae"/>
        <w:jc w:val="right"/>
      </w:pPr>
      <w:bookmarkStart w:id="40" w:name="_Toc35123390"/>
      <w:r>
        <w:lastRenderedPageBreak/>
        <w:t>ПРИЛОЖЕНИЕ Б.</w:t>
      </w:r>
      <w:bookmarkEnd w:id="40"/>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08B66089" w14:textId="77777777" w:rsidR="00993BB2" w:rsidRPr="00993BB2" w:rsidRDefault="00993BB2" w:rsidP="00993BB2"/>
    <w:p w14:paraId="57A222E3" w14:textId="77777777" w:rsidR="007A6C35" w:rsidRPr="005C1C37" w:rsidRDefault="005C1C37" w:rsidP="005C1C37">
      <w:pPr>
        <w:tabs>
          <w:tab w:val="left" w:pos="4230"/>
        </w:tabs>
      </w:pPr>
      <w:r>
        <w:tab/>
      </w:r>
    </w:p>
    <w:sectPr w:rsidR="007A6C35" w:rsidRPr="005C1C37" w:rsidSect="005C1C37">
      <w:headerReference w:type="default" r:id="rId37"/>
      <w:headerReference w:type="first" r:id="rId38"/>
      <w:footerReference w:type="first" r:id="rId39"/>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0C94E0" w14:textId="77777777" w:rsidR="007474F4" w:rsidRDefault="007474F4" w:rsidP="005C1C37">
      <w:pPr>
        <w:spacing w:before="0" w:after="0"/>
      </w:pPr>
      <w:r>
        <w:separator/>
      </w:r>
    </w:p>
  </w:endnote>
  <w:endnote w:type="continuationSeparator" w:id="0">
    <w:p w14:paraId="28098D63" w14:textId="77777777" w:rsidR="007474F4" w:rsidRDefault="007474F4"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77777777" w:rsidR="00C766C1" w:rsidRDefault="00C766C1"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0A63DA" w14:textId="77777777" w:rsidR="007474F4" w:rsidRDefault="007474F4" w:rsidP="005C1C37">
      <w:pPr>
        <w:spacing w:before="0" w:after="0"/>
      </w:pPr>
      <w:r>
        <w:separator/>
      </w:r>
    </w:p>
  </w:footnote>
  <w:footnote w:type="continuationSeparator" w:id="0">
    <w:p w14:paraId="62DB9140" w14:textId="77777777" w:rsidR="007474F4" w:rsidRDefault="007474F4"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Content>
      <w:p w14:paraId="02B63B19" w14:textId="2FB99309" w:rsidR="00C766C1" w:rsidRDefault="00C766C1">
        <w:pPr>
          <w:pStyle w:val="a8"/>
          <w:jc w:val="center"/>
        </w:pPr>
        <w:r>
          <w:fldChar w:fldCharType="begin"/>
        </w:r>
        <w:r>
          <w:instrText>PAGE   \* MERGEFORMAT</w:instrText>
        </w:r>
        <w:r>
          <w:fldChar w:fldCharType="separate"/>
        </w:r>
        <w:r w:rsidR="00683591">
          <w:rPr>
            <w:noProof/>
          </w:rPr>
          <w:t>5</w:t>
        </w:r>
        <w:r>
          <w:fldChar w:fldCharType="end"/>
        </w:r>
      </w:p>
    </w:sdtContent>
  </w:sdt>
  <w:p w14:paraId="2405D678" w14:textId="77777777" w:rsidR="00C766C1" w:rsidRDefault="00C766C1">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C766C1" w:rsidRDefault="00C766C1">
    <w:pPr>
      <w:pStyle w:val="a8"/>
      <w:jc w:val="center"/>
    </w:pPr>
  </w:p>
  <w:p w14:paraId="5AB375AE" w14:textId="77777777" w:rsidR="00C766C1" w:rsidRDefault="00C766C1">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4FB"/>
    <w:multiLevelType w:val="hybridMultilevel"/>
    <w:tmpl w:val="603C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A0465"/>
    <w:multiLevelType w:val="hybridMultilevel"/>
    <w:tmpl w:val="534E5978"/>
    <w:lvl w:ilvl="0" w:tplc="B80AFC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584FD2"/>
    <w:multiLevelType w:val="multilevel"/>
    <w:tmpl w:val="41EC887A"/>
    <w:numStyleLink w:val="a"/>
  </w:abstractNum>
  <w:abstractNum w:abstractNumId="3" w15:restartNumberingAfterBreak="0">
    <w:nsid w:val="0E964479"/>
    <w:multiLevelType w:val="hybridMultilevel"/>
    <w:tmpl w:val="44CEF612"/>
    <w:lvl w:ilvl="0" w:tplc="BAC25C5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A73A6A"/>
    <w:multiLevelType w:val="hybridMultilevel"/>
    <w:tmpl w:val="9D72CDD4"/>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3A36A56"/>
    <w:multiLevelType w:val="hybridMultilevel"/>
    <w:tmpl w:val="6C78A63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981CE0"/>
    <w:multiLevelType w:val="hybridMultilevel"/>
    <w:tmpl w:val="D58C0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B31B05"/>
    <w:multiLevelType w:val="hybridMultilevel"/>
    <w:tmpl w:val="B06CAF60"/>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393B56BC"/>
    <w:multiLevelType w:val="hybridMultilevel"/>
    <w:tmpl w:val="6A0A6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2F26F3"/>
    <w:multiLevelType w:val="hybridMultilevel"/>
    <w:tmpl w:val="A55899A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C06B3A"/>
    <w:multiLevelType w:val="hybridMultilevel"/>
    <w:tmpl w:val="C8FA9DB2"/>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73E7406B"/>
    <w:multiLevelType w:val="hybridMultilevel"/>
    <w:tmpl w:val="4EC8B34A"/>
    <w:lvl w:ilvl="0" w:tplc="FEC2056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74D54F8D"/>
    <w:multiLevelType w:val="multilevel"/>
    <w:tmpl w:val="5F06C894"/>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7" w15:restartNumberingAfterBreak="0">
    <w:nsid w:val="782E42FF"/>
    <w:multiLevelType w:val="hybridMultilevel"/>
    <w:tmpl w:val="3C0AD826"/>
    <w:lvl w:ilvl="0" w:tplc="C3F071B6">
      <w:start w:val="1"/>
      <w:numFmt w:val="decimal"/>
      <w:lvlText w:val="ГЛАВА %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99E0340"/>
    <w:multiLevelType w:val="hybridMultilevel"/>
    <w:tmpl w:val="9784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A37417"/>
    <w:multiLevelType w:val="hybridMultilevel"/>
    <w:tmpl w:val="A864A5AE"/>
    <w:lvl w:ilvl="0" w:tplc="78A6F148">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num w:numId="1">
    <w:abstractNumId w:val="27"/>
  </w:num>
  <w:num w:numId="2">
    <w:abstractNumId w:val="26"/>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2"/>
  </w:num>
  <w:num w:numId="6">
    <w:abstractNumId w:val="26"/>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29"/>
  </w:num>
  <w:num w:numId="10">
    <w:abstractNumId w:val="29"/>
    <w:lvlOverride w:ilvl="0">
      <w:startOverride w:val="1"/>
    </w:lvlOverride>
  </w:num>
  <w:num w:numId="11">
    <w:abstractNumId w:val="13"/>
  </w:num>
  <w:num w:numId="12">
    <w:abstractNumId w:val="3"/>
  </w:num>
  <w:num w:numId="13">
    <w:abstractNumId w:val="5"/>
  </w:num>
  <w:num w:numId="14">
    <w:abstractNumId w:val="24"/>
  </w:num>
  <w:num w:numId="15">
    <w:abstractNumId w:val="17"/>
  </w:num>
  <w:num w:numId="16">
    <w:abstractNumId w:val="19"/>
  </w:num>
  <w:num w:numId="17">
    <w:abstractNumId w:val="8"/>
  </w:num>
  <w:num w:numId="18">
    <w:abstractNumId w:val="16"/>
  </w:num>
  <w:num w:numId="19">
    <w:abstractNumId w:val="1"/>
  </w:num>
  <w:num w:numId="20">
    <w:abstractNumId w:val="23"/>
  </w:num>
  <w:num w:numId="21">
    <w:abstractNumId w:val="9"/>
  </w:num>
  <w:num w:numId="22">
    <w:abstractNumId w:val="7"/>
  </w:num>
  <w:num w:numId="23">
    <w:abstractNumId w:val="12"/>
  </w:num>
  <w:num w:numId="24">
    <w:abstractNumId w:val="20"/>
  </w:num>
  <w:num w:numId="25">
    <w:abstractNumId w:val="21"/>
  </w:num>
  <w:num w:numId="26">
    <w:abstractNumId w:val="10"/>
  </w:num>
  <w:num w:numId="27">
    <w:abstractNumId w:val="11"/>
  </w:num>
  <w:num w:numId="28">
    <w:abstractNumId w:val="14"/>
  </w:num>
  <w:num w:numId="29">
    <w:abstractNumId w:val="25"/>
  </w:num>
  <w:num w:numId="30">
    <w:abstractNumId w:val="15"/>
  </w:num>
  <w:num w:numId="31">
    <w:abstractNumId w:val="0"/>
  </w:num>
  <w:num w:numId="32">
    <w:abstractNumId w:val="4"/>
  </w:num>
  <w:num w:numId="33">
    <w:abstractNumId w:val="18"/>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94"/>
    <w:rsid w:val="00012F4B"/>
    <w:rsid w:val="00014292"/>
    <w:rsid w:val="00027051"/>
    <w:rsid w:val="00043820"/>
    <w:rsid w:val="00044CCF"/>
    <w:rsid w:val="00060BE8"/>
    <w:rsid w:val="00066D42"/>
    <w:rsid w:val="000B7708"/>
    <w:rsid w:val="000C4C7B"/>
    <w:rsid w:val="000D64D0"/>
    <w:rsid w:val="000E18E2"/>
    <w:rsid w:val="000F31FF"/>
    <w:rsid w:val="000F7FC3"/>
    <w:rsid w:val="001247C3"/>
    <w:rsid w:val="00130FB4"/>
    <w:rsid w:val="00131441"/>
    <w:rsid w:val="00133AB4"/>
    <w:rsid w:val="00144B9F"/>
    <w:rsid w:val="0014795C"/>
    <w:rsid w:val="00156DC5"/>
    <w:rsid w:val="0016083D"/>
    <w:rsid w:val="001619F8"/>
    <w:rsid w:val="00194204"/>
    <w:rsid w:val="001B605B"/>
    <w:rsid w:val="001D6DBD"/>
    <w:rsid w:val="001D738F"/>
    <w:rsid w:val="001F1EA4"/>
    <w:rsid w:val="002039A2"/>
    <w:rsid w:val="00220C33"/>
    <w:rsid w:val="00226E8C"/>
    <w:rsid w:val="002277B8"/>
    <w:rsid w:val="00246BFC"/>
    <w:rsid w:val="00250416"/>
    <w:rsid w:val="00250E16"/>
    <w:rsid w:val="00254752"/>
    <w:rsid w:val="00290994"/>
    <w:rsid w:val="00292B31"/>
    <w:rsid w:val="002A6F8E"/>
    <w:rsid w:val="002B26B1"/>
    <w:rsid w:val="002C4705"/>
    <w:rsid w:val="002D4DEB"/>
    <w:rsid w:val="00327171"/>
    <w:rsid w:val="00335BB8"/>
    <w:rsid w:val="00337D5E"/>
    <w:rsid w:val="00353717"/>
    <w:rsid w:val="00365799"/>
    <w:rsid w:val="00366FB0"/>
    <w:rsid w:val="003734CC"/>
    <w:rsid w:val="003A3B7C"/>
    <w:rsid w:val="003B2824"/>
    <w:rsid w:val="003C1CFB"/>
    <w:rsid w:val="003E3F02"/>
    <w:rsid w:val="003E553A"/>
    <w:rsid w:val="00400CD0"/>
    <w:rsid w:val="00407377"/>
    <w:rsid w:val="00410FE7"/>
    <w:rsid w:val="0042017E"/>
    <w:rsid w:val="00425962"/>
    <w:rsid w:val="00440FA8"/>
    <w:rsid w:val="00445A9A"/>
    <w:rsid w:val="004771BC"/>
    <w:rsid w:val="004861D9"/>
    <w:rsid w:val="00486B31"/>
    <w:rsid w:val="00497C21"/>
    <w:rsid w:val="004A3C4C"/>
    <w:rsid w:val="004C6FCA"/>
    <w:rsid w:val="004E70A8"/>
    <w:rsid w:val="004F44C2"/>
    <w:rsid w:val="0050124B"/>
    <w:rsid w:val="005220DE"/>
    <w:rsid w:val="00531D0E"/>
    <w:rsid w:val="00536BC8"/>
    <w:rsid w:val="00590D72"/>
    <w:rsid w:val="005B3F81"/>
    <w:rsid w:val="005C1C37"/>
    <w:rsid w:val="005E4626"/>
    <w:rsid w:val="005F0C3F"/>
    <w:rsid w:val="00603AD8"/>
    <w:rsid w:val="00604375"/>
    <w:rsid w:val="006114DA"/>
    <w:rsid w:val="0061170F"/>
    <w:rsid w:val="006225C6"/>
    <w:rsid w:val="00624437"/>
    <w:rsid w:val="00640990"/>
    <w:rsid w:val="00652640"/>
    <w:rsid w:val="0065701D"/>
    <w:rsid w:val="006612CC"/>
    <w:rsid w:val="00677233"/>
    <w:rsid w:val="00683591"/>
    <w:rsid w:val="006A547E"/>
    <w:rsid w:val="006B6614"/>
    <w:rsid w:val="006D757C"/>
    <w:rsid w:val="006F40E0"/>
    <w:rsid w:val="00706FA3"/>
    <w:rsid w:val="00716658"/>
    <w:rsid w:val="00735D6C"/>
    <w:rsid w:val="0073606B"/>
    <w:rsid w:val="00737C14"/>
    <w:rsid w:val="00741138"/>
    <w:rsid w:val="007474F4"/>
    <w:rsid w:val="00767746"/>
    <w:rsid w:val="00774E93"/>
    <w:rsid w:val="007A6C35"/>
    <w:rsid w:val="007B5399"/>
    <w:rsid w:val="007B5A29"/>
    <w:rsid w:val="007C1758"/>
    <w:rsid w:val="007F09DE"/>
    <w:rsid w:val="007F350E"/>
    <w:rsid w:val="007F6466"/>
    <w:rsid w:val="00835701"/>
    <w:rsid w:val="00836FD4"/>
    <w:rsid w:val="00852BD9"/>
    <w:rsid w:val="00857631"/>
    <w:rsid w:val="0085794A"/>
    <w:rsid w:val="008634B4"/>
    <w:rsid w:val="008641E2"/>
    <w:rsid w:val="008935E8"/>
    <w:rsid w:val="0089738A"/>
    <w:rsid w:val="008A4535"/>
    <w:rsid w:val="008A5E05"/>
    <w:rsid w:val="008C6FE8"/>
    <w:rsid w:val="008E1822"/>
    <w:rsid w:val="008E3F20"/>
    <w:rsid w:val="008E42E0"/>
    <w:rsid w:val="009366D8"/>
    <w:rsid w:val="00937875"/>
    <w:rsid w:val="00974C67"/>
    <w:rsid w:val="0097598E"/>
    <w:rsid w:val="00993BB2"/>
    <w:rsid w:val="009A0D00"/>
    <w:rsid w:val="009A283E"/>
    <w:rsid w:val="009D0434"/>
    <w:rsid w:val="009E277F"/>
    <w:rsid w:val="009F372D"/>
    <w:rsid w:val="00A156DA"/>
    <w:rsid w:val="00A45237"/>
    <w:rsid w:val="00A45578"/>
    <w:rsid w:val="00A61F20"/>
    <w:rsid w:val="00A76DDB"/>
    <w:rsid w:val="00A86C49"/>
    <w:rsid w:val="00A97D09"/>
    <w:rsid w:val="00AA30EA"/>
    <w:rsid w:val="00AA6908"/>
    <w:rsid w:val="00AA7666"/>
    <w:rsid w:val="00AB3432"/>
    <w:rsid w:val="00AC091A"/>
    <w:rsid w:val="00AE436E"/>
    <w:rsid w:val="00AE64CD"/>
    <w:rsid w:val="00AE6FAC"/>
    <w:rsid w:val="00AF26F7"/>
    <w:rsid w:val="00B0486D"/>
    <w:rsid w:val="00B103DB"/>
    <w:rsid w:val="00B11394"/>
    <w:rsid w:val="00B17A22"/>
    <w:rsid w:val="00B21C16"/>
    <w:rsid w:val="00B47E63"/>
    <w:rsid w:val="00B508D5"/>
    <w:rsid w:val="00B55AEC"/>
    <w:rsid w:val="00B66977"/>
    <w:rsid w:val="00B671F0"/>
    <w:rsid w:val="00BA3A6F"/>
    <w:rsid w:val="00BB46F9"/>
    <w:rsid w:val="00BD2AB1"/>
    <w:rsid w:val="00BD3096"/>
    <w:rsid w:val="00BF1A40"/>
    <w:rsid w:val="00C01408"/>
    <w:rsid w:val="00C14B41"/>
    <w:rsid w:val="00C2049E"/>
    <w:rsid w:val="00C33C7A"/>
    <w:rsid w:val="00C37D28"/>
    <w:rsid w:val="00C43B8C"/>
    <w:rsid w:val="00C66D68"/>
    <w:rsid w:val="00C67009"/>
    <w:rsid w:val="00C75EA7"/>
    <w:rsid w:val="00C766C1"/>
    <w:rsid w:val="00C766DC"/>
    <w:rsid w:val="00C862F2"/>
    <w:rsid w:val="00C9752A"/>
    <w:rsid w:val="00CB0077"/>
    <w:rsid w:val="00CC7861"/>
    <w:rsid w:val="00CE19DA"/>
    <w:rsid w:val="00CF11D1"/>
    <w:rsid w:val="00CF7DD2"/>
    <w:rsid w:val="00D05AC2"/>
    <w:rsid w:val="00D10288"/>
    <w:rsid w:val="00D13433"/>
    <w:rsid w:val="00D17E9A"/>
    <w:rsid w:val="00D65518"/>
    <w:rsid w:val="00D71B78"/>
    <w:rsid w:val="00D838DC"/>
    <w:rsid w:val="00D970B3"/>
    <w:rsid w:val="00D9717E"/>
    <w:rsid w:val="00DB7E75"/>
    <w:rsid w:val="00DE1A4C"/>
    <w:rsid w:val="00DF3E26"/>
    <w:rsid w:val="00E02C64"/>
    <w:rsid w:val="00E31C69"/>
    <w:rsid w:val="00E56EC4"/>
    <w:rsid w:val="00E60D5C"/>
    <w:rsid w:val="00E6279D"/>
    <w:rsid w:val="00E72C2A"/>
    <w:rsid w:val="00E7333F"/>
    <w:rsid w:val="00E74BFD"/>
    <w:rsid w:val="00E852E6"/>
    <w:rsid w:val="00E972AB"/>
    <w:rsid w:val="00ED0CF3"/>
    <w:rsid w:val="00ED417C"/>
    <w:rsid w:val="00EE283F"/>
    <w:rsid w:val="00F010A4"/>
    <w:rsid w:val="00F11F9F"/>
    <w:rsid w:val="00F1654C"/>
    <w:rsid w:val="00F37B44"/>
    <w:rsid w:val="00F64574"/>
    <w:rsid w:val="00F96C6C"/>
    <w:rsid w:val="00FA08C6"/>
    <w:rsid w:val="00FA269E"/>
    <w:rsid w:val="00FB06A9"/>
    <w:rsid w:val="00FC029E"/>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B8A812F8-19A1-4523-B717-7A75E5B11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7171"/>
    <w:pPr>
      <w:spacing w:before="100" w:after="100" w:line="24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6"/>
      </w:numPr>
      <w:spacing w:before="200" w:after="240" w:line="360" w:lineRule="auto"/>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612CC"/>
    <w:pPr>
      <w:keepNext/>
      <w:numPr>
        <w:ilvl w:val="1"/>
        <w:numId w:val="6"/>
      </w:numPr>
      <w:spacing w:before="200" w:after="240" w:line="360" w:lineRule="auto"/>
      <w:contextualSpacing/>
      <w:jc w:val="center"/>
      <w:outlineLvl w:val="1"/>
    </w:pPr>
    <w:rPr>
      <w:b/>
      <w:bCs/>
      <w:sz w:val="28"/>
      <w:szCs w:val="24"/>
    </w:rPr>
  </w:style>
  <w:style w:type="paragraph" w:styleId="3">
    <w:name w:val="heading 3"/>
    <w:basedOn w:val="a0"/>
    <w:next w:val="a0"/>
    <w:link w:val="30"/>
    <w:uiPriority w:val="9"/>
    <w:qFormat/>
    <w:rsid w:val="00327171"/>
    <w:pPr>
      <w:keepNext/>
      <w:numPr>
        <w:ilvl w:val="2"/>
        <w:numId w:val="6"/>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spacing w:before="200" w:after="240" w:line="360" w:lineRule="auto"/>
      <w:contextualSpacing/>
      <w:jc w:val="center"/>
    </w:pPr>
    <w:rPr>
      <w:bCs/>
      <w:sz w:val="28"/>
      <w:szCs w:val="18"/>
      <w:lang w:bidi="ru-RU"/>
    </w:rPr>
  </w:style>
  <w:style w:type="character" w:customStyle="1" w:styleId="20">
    <w:name w:val="Заголовок 2 Знак"/>
    <w:basedOn w:val="a2"/>
    <w:link w:val="2"/>
    <w:rsid w:val="006612CC"/>
    <w:rPr>
      <w:rFonts w:ascii="Times New Roman" w:eastAsia="Times New Roman" w:hAnsi="Times New Roman" w:cs="Times New Roman"/>
      <w:b/>
      <w:bC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400CD0"/>
    <w:pPr>
      <w:tabs>
        <w:tab w:val="left" w:pos="1134"/>
      </w:tabs>
      <w:spacing w:line="360" w:lineRule="auto"/>
      <w:ind w:firstLine="709"/>
      <w:contextualSpacing/>
      <w:jc w:val="both"/>
    </w:pPr>
    <w:rPr>
      <w:sz w:val="28"/>
    </w:rPr>
  </w:style>
  <w:style w:type="paragraph" w:customStyle="1" w:styleId="ae">
    <w:name w:val="Без номера"/>
    <w:basedOn w:val="a0"/>
    <w:next w:val="a1"/>
    <w:link w:val="af"/>
    <w:qFormat/>
    <w:rsid w:val="008E1822"/>
    <w:pPr>
      <w:spacing w:before="200" w:after="240" w:line="360" w:lineRule="auto"/>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4"/>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BA3A6F"/>
    <w:pPr>
      <w:spacing w:line="360" w:lineRule="auto"/>
      <w:contextualSpacing/>
      <w:jc w:val="both"/>
    </w:pPr>
    <w:rPr>
      <w:sz w:val="28"/>
    </w:rPr>
  </w:style>
  <w:style w:type="character" w:customStyle="1" w:styleId="af2">
    <w:name w:val="Списки Знак"/>
    <w:basedOn w:val="a2"/>
    <w:link w:val="af1"/>
    <w:rsid w:val="003E3F02"/>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semiHidden/>
    <w:unhideWhenUsed/>
    <w:rsid w:val="006114DA"/>
    <w:rPr>
      <w:sz w:val="20"/>
    </w:rPr>
  </w:style>
  <w:style w:type="character" w:customStyle="1" w:styleId="af5">
    <w:name w:val="Текст примечания Знак"/>
    <w:basedOn w:val="a2"/>
    <w:link w:val="af4"/>
    <w:uiPriority w:val="99"/>
    <w:semiHidden/>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medium.com/datadriveninvestor/how-does-memory-allocation-work-in-python-and-other-languages-d2d8a939854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andlebarsjs.com/guide/"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mustache.github.io/mustache.5.html"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dynatrace.com/resource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twig.symfony.com/doc/2.x/internal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F%D0%BE%D0%BB%D1%8C%D0%B7%D0%BE%D0%B2%D0%B0%D1%82%D0%B5%D0%BB%D1%8C"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fpcomplete.com/blog/2018/11/haskell-and-rus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6A461E-F888-40B3-BB27-6929B2E48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1853</TotalTime>
  <Pages>1</Pages>
  <Words>8379</Words>
  <Characters>47761</Characters>
  <Application>Microsoft Office Word</Application>
  <DocSecurity>0</DocSecurity>
  <Lines>398</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61</cp:revision>
  <dcterms:created xsi:type="dcterms:W3CDTF">2020-01-28T12:54:00Z</dcterms:created>
  <dcterms:modified xsi:type="dcterms:W3CDTF">2020-03-14T21:09:00Z</dcterms:modified>
</cp:coreProperties>
</file>