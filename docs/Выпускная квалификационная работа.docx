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2043FB"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2043FB"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2043FB"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2043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2043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2043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2043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2043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400CD0">
      <w:pPr>
        <w:pStyle w:val="a1"/>
      </w:pPr>
      <w:r>
        <w:br w:type="page"/>
      </w:r>
    </w:p>
    <w:p w14:paraId="65BACD78" w14:textId="40C2A280" w:rsidR="00767746" w:rsidRDefault="00993BB2" w:rsidP="00B47E63">
      <w:pPr>
        <w:pStyle w:val="1"/>
        <w:numPr>
          <w:ilvl w:val="0"/>
          <w:numId w:val="7"/>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400CD0">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400CD0">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400CD0">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400CD0">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400CD0">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400CD0">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400CD0">
      <w:pPr>
        <w:pStyle w:val="a1"/>
      </w:pPr>
      <w:r>
        <w:t>Шаблонизатор комбинирует данные и веб-шаблоны для массовой генерации веб-документов.</w:t>
      </w:r>
    </w:p>
    <w:p w14:paraId="27711748" w14:textId="77777777" w:rsidR="00D65518" w:rsidRDefault="00D65518" w:rsidP="00400CD0">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400CD0">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400CD0">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400CD0">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400CD0">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400CD0">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400CD0">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400CD0">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400CD0">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400CD0">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400CD0">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400CD0">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A9AA3BC"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400CD0">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400CD0">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FD94ED5" w:rsidR="00857631" w:rsidRPr="00857631" w:rsidRDefault="00857631" w:rsidP="00857631">
      <w:pPr>
        <w:pStyle w:val="a5"/>
      </w:pPr>
      <w:bookmarkStart w:id="5" w:name="_Ref34511394"/>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5"/>
      <w:r>
        <w:t xml:space="preserve"> Визуализация работы системы веб-шаблонов</w:t>
      </w:r>
    </w:p>
    <w:p w14:paraId="305E0D59" w14:textId="77777777" w:rsidR="008A4535" w:rsidRDefault="008A4535" w:rsidP="00400CD0">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400CD0">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400CD0">
      <w:pPr>
        <w:pStyle w:val="a1"/>
        <w:numPr>
          <w:ilvl w:val="0"/>
          <w:numId w:val="1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400CD0">
      <w:pPr>
        <w:pStyle w:val="a1"/>
        <w:numPr>
          <w:ilvl w:val="0"/>
          <w:numId w:val="1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400CD0">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767445F" w:rsidR="00133AB4" w:rsidRDefault="00133AB4" w:rsidP="00133AB4">
      <w:pPr>
        <w:pStyle w:val="a5"/>
      </w:pPr>
      <w:bookmarkStart w:id="6" w:name="_Ref34505046"/>
      <w:r>
        <w:lastRenderedPageBreak/>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6C941D0" w:rsidR="00133AB4" w:rsidRDefault="00133AB4" w:rsidP="00133AB4">
      <w:pPr>
        <w:pStyle w:val="a5"/>
      </w:pPr>
      <w:bookmarkStart w:id="7" w:name="_Ref3450508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7"/>
      <w:r>
        <w:t xml:space="preserve"> Построение абстрактного синтаксического дерева</w:t>
      </w:r>
    </w:p>
    <w:p w14:paraId="695CD99B" w14:textId="79DB3FD4" w:rsidR="00133AB4" w:rsidRPr="00133AB4" w:rsidRDefault="00133AB4" w:rsidP="00400CD0">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5177C5F3" w:rsidR="00B21C16" w:rsidRDefault="00B21C16" w:rsidP="00B21C16">
      <w:pPr>
        <w:pStyle w:val="a5"/>
      </w:pPr>
      <w:bookmarkStart w:id="8" w:name="_Ref34494326"/>
      <w:bookmarkStart w:id="9" w:name="_Ref34494316"/>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400CD0">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7C5F4D28" w:rsidR="00BA3A6F" w:rsidRPr="00BA3A6F" w:rsidRDefault="00B21C16" w:rsidP="00B21C16">
      <w:pPr>
        <w:pStyle w:val="a5"/>
      </w:pPr>
      <w:bookmarkStart w:id="10" w:name="_Ref34494432"/>
      <w:r>
        <w:t xml:space="preserve">Рис.  </w:t>
      </w:r>
      <w:r w:rsidR="00C20BE0">
        <w:fldChar w:fldCharType="begin"/>
      </w:r>
      <w:r w:rsidR="00C20BE0">
        <w:instrText xml:space="preserve"> STYLEREF 2 \s </w:instrText>
      </w:r>
      <w:r w:rsidR="00C20BE0">
        <w:fldChar w:fldCharType="separate"/>
      </w:r>
      <w:r w:rsidR="00C20BE0">
        <w:rPr>
          <w:noProof/>
        </w:rPr>
        <w:t>1.2</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400CD0">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400CD0">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400CD0">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400CD0">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400CD0">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400CD0">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400CD0">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400CD0">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400CD0">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400CD0">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400CD0">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400CD0">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400CD0">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400CD0">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EAC2AB5"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400CD0">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C66D68">
      <w:pPr>
        <w:pStyle w:val="af1"/>
        <w:numPr>
          <w:ilvl w:val="0"/>
          <w:numId w:val="20"/>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400CD0">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5F3334C8" w:rsidR="00A45237" w:rsidRPr="00CC7861" w:rsidRDefault="00CC7861" w:rsidP="00CC7861">
      <w:pPr>
        <w:pStyle w:val="a5"/>
      </w:pPr>
      <w:bookmarkStart w:id="17" w:name="_Ref34602861"/>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00CD0">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2F3E12F3" w:rsidR="00590D72" w:rsidRDefault="00590D72" w:rsidP="00590D72">
      <w:pPr>
        <w:pStyle w:val="a5"/>
      </w:pPr>
      <w:bookmarkStart w:id="18" w:name="_Ref34603200"/>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bookmarkEnd w:id="18"/>
      <w:r>
        <w:t xml:space="preserve"> Графическая схема смены контекста</w:t>
      </w:r>
    </w:p>
    <w:p w14:paraId="7A55277E" w14:textId="69F7A16F" w:rsidR="00A45578" w:rsidRDefault="00A45578" w:rsidP="00400CD0">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400CD0">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00CD0">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38CB6F3E" w:rsidR="005B3F81" w:rsidRPr="00A45578" w:rsidRDefault="005B3F81" w:rsidP="005B3F81">
      <w:pPr>
        <w:pStyle w:val="a5"/>
      </w:pPr>
      <w:bookmarkStart w:id="19" w:name="_Ref34604943"/>
      <w:r>
        <w:t xml:space="preserve">Рис.  </w:t>
      </w:r>
      <w:r w:rsidR="00C20BE0">
        <w:fldChar w:fldCharType="begin"/>
      </w:r>
      <w:r w:rsidR="00C20BE0">
        <w:instrText xml:space="preserve"> STYLEREF 2 \s </w:instrText>
      </w:r>
      <w:r w:rsidR="00C20BE0">
        <w:fldChar w:fldCharType="separate"/>
      </w:r>
      <w:r w:rsidR="00C20BE0">
        <w:rPr>
          <w:noProof/>
        </w:rPr>
        <w:t>1.4</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bookmarkEnd w:id="19"/>
      <w:r>
        <w:t xml:space="preserve"> Принцип работы «сборщика мусора»</w:t>
      </w:r>
    </w:p>
    <w:p w14:paraId="1CB3701B" w14:textId="7D866B49" w:rsidR="00445A9A" w:rsidRDefault="008A5E05" w:rsidP="00400CD0">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00CD0">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2E2C7A3D" w:rsidR="00CE19DA" w:rsidRDefault="00CE19DA" w:rsidP="00CE19DA">
      <w:pPr>
        <w:pStyle w:val="2"/>
      </w:pPr>
      <w:bookmarkStart w:id="20" w:name="_Toc35123371"/>
      <w:r>
        <w:t>Цели и задачи</w:t>
      </w:r>
      <w:bookmarkEnd w:id="20"/>
    </w:p>
    <w:p w14:paraId="1721D110" w14:textId="6707B6CF" w:rsidR="00445A9A" w:rsidRDefault="00445A9A" w:rsidP="00400CD0">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400CD0">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400CD0">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400CD0">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400CD0">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400CD0">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400CD0">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400CD0">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400CD0">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400CD0">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0CD0">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62A02061"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400CD0">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400CD0">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00CD0">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400CD0">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400CD0">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400CD0">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400CD0">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400CD0">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400CD0">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400CD0">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400CD0">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400CD0">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400CD0">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400CD0">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400CD0">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400CD0">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400CD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1AAD109D"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400CD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400CD0">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4F32635" w:rsidR="009A0D00" w:rsidRDefault="009A0D00" w:rsidP="00400CD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400CD0">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3F492472"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400CD0">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400CD0">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400CD0">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400CD0">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D10288">
      <w:pPr>
        <w:pStyle w:val="af1"/>
        <w:numPr>
          <w:ilvl w:val="0"/>
          <w:numId w:val="34"/>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D10288">
      <w:pPr>
        <w:pStyle w:val="af1"/>
        <w:numPr>
          <w:ilvl w:val="0"/>
          <w:numId w:val="34"/>
        </w:numPr>
        <w:tabs>
          <w:tab w:val="left" w:pos="1134"/>
        </w:tabs>
        <w:ind w:left="0" w:firstLine="709"/>
      </w:pPr>
      <w:r>
        <w:t>поддержка асинхронного программирования.</w:t>
      </w:r>
    </w:p>
    <w:p w14:paraId="4DF93364" w14:textId="1FF3DCA6" w:rsidR="00E72C2A" w:rsidRPr="00E72C2A" w:rsidRDefault="00E72C2A" w:rsidP="00400CD0">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8B8610E"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400CD0">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400CD0">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400CD0">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400CD0">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400CD0">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400CD0">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400CD0">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400CD0">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400CD0">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400CD0">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400CD0">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A156D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5A9BB92C"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A156D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A156D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A156D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A156DA">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A156DA">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70346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703460">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2A539E5E" w:rsidR="00206DA0" w:rsidRDefault="00206DA0" w:rsidP="00206DA0">
      <w:pPr>
        <w:pStyle w:val="a5"/>
      </w:pPr>
      <w:bookmarkStart w:id="31" w:name="_Ref35171961"/>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bookmarkEnd w:id="31"/>
      <w:r>
        <w:t xml:space="preserve"> Иерархическая модель качества при использовании</w:t>
      </w:r>
    </w:p>
    <w:p w14:paraId="15D5E81E" w14:textId="4DD84562" w:rsidR="00E00DAB" w:rsidRDefault="00206DA0" w:rsidP="00E00DAB">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572B8">
      <w:pPr>
        <w:pStyle w:val="af1"/>
        <w:numPr>
          <w:ilvl w:val="0"/>
          <w:numId w:val="35"/>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572B8">
      <w:pPr>
        <w:pStyle w:val="af1"/>
        <w:numPr>
          <w:ilvl w:val="0"/>
          <w:numId w:val="35"/>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572B8">
      <w:pPr>
        <w:pStyle w:val="af1"/>
        <w:numPr>
          <w:ilvl w:val="0"/>
          <w:numId w:val="35"/>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E00DAB">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3DB41528" w:rsidR="00E00DAB" w:rsidRDefault="000572B8" w:rsidP="000572B8">
      <w:pPr>
        <w:pStyle w:val="a5"/>
      </w:pPr>
      <w:r>
        <w:t xml:space="preserve">Рис.  </w:t>
      </w:r>
      <w:r w:rsidR="00C20BE0">
        <w:fldChar w:fldCharType="begin"/>
      </w:r>
      <w:r w:rsidR="00C20BE0">
        <w:instrText xml:space="preserve"> STYLEREF 2 \s </w:instrText>
      </w:r>
      <w:r w:rsidR="00C20BE0">
        <w:fldChar w:fldCharType="separate"/>
      </w:r>
      <w:r w:rsidR="00C20BE0">
        <w:rPr>
          <w:noProof/>
        </w:rPr>
        <w:t>3.1</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t xml:space="preserve"> Иерархическая модель качества продукта</w:t>
      </w:r>
    </w:p>
    <w:p w14:paraId="4C649F01" w14:textId="63BE5547" w:rsidR="000572B8" w:rsidRDefault="000572B8" w:rsidP="000572B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572B8">
      <w:pPr>
        <w:pStyle w:val="af1"/>
        <w:numPr>
          <w:ilvl w:val="0"/>
          <w:numId w:val="37"/>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65787C">
      <w:pPr>
        <w:pStyle w:val="af1"/>
        <w:numPr>
          <w:ilvl w:val="0"/>
          <w:numId w:val="37"/>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65787C">
      <w:pPr>
        <w:pStyle w:val="af1"/>
        <w:numPr>
          <w:ilvl w:val="0"/>
          <w:numId w:val="37"/>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65787C">
      <w:pPr>
        <w:pStyle w:val="af1"/>
        <w:numPr>
          <w:ilvl w:val="0"/>
          <w:numId w:val="37"/>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65787C">
      <w:pPr>
        <w:pStyle w:val="af1"/>
        <w:numPr>
          <w:ilvl w:val="0"/>
          <w:numId w:val="37"/>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44745A">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8EB5AE"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540A1E">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540A1E">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540A1E">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170AD0">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170AD0">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6EFD47F3" w:rsidR="0065787C" w:rsidRDefault="00C20BE0" w:rsidP="00C20BE0">
      <w:pPr>
        <w:pStyle w:val="a5"/>
      </w:pPr>
      <w:bookmarkStart w:id="33" w:name="_Ref35252914"/>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1</w:t>
      </w:r>
      <w:r>
        <w:fldChar w:fldCharType="end"/>
      </w:r>
      <w:bookmarkEnd w:id="33"/>
      <w:r w:rsidRPr="00C20BE0">
        <w:t xml:space="preserve"> </w:t>
      </w:r>
      <w:r>
        <w:t>Контекстная диаграмма работы веб-сервиса</w:t>
      </w:r>
    </w:p>
    <w:p w14:paraId="05BE1D0F" w14:textId="65CE8DE3" w:rsidR="00170AD0" w:rsidRDefault="00170AD0" w:rsidP="00170AD0">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170AD0">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25850837" w:rsidR="00FC46E6" w:rsidRDefault="00C20BE0" w:rsidP="00C20BE0">
      <w:pPr>
        <w:pStyle w:val="a5"/>
      </w:pPr>
      <w:bookmarkStart w:id="34" w:name="_Ref35253186"/>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2</w:t>
      </w:r>
      <w:r>
        <w:fldChar w:fldCharType="end"/>
      </w:r>
      <w:bookmarkEnd w:id="34"/>
      <w:r>
        <w:t xml:space="preserve"> Декомпозиция контекстной диаграммы</w:t>
      </w:r>
    </w:p>
    <w:p w14:paraId="7B98F3E7" w14:textId="3EDD78A8" w:rsidR="00004AC3" w:rsidRDefault="00004AC3" w:rsidP="00004AC3">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04AC3">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521CF7C7" w:rsidR="00FC46E6" w:rsidRDefault="00C20BE0" w:rsidP="00C20BE0">
      <w:pPr>
        <w:pStyle w:val="a5"/>
      </w:pPr>
      <w:bookmarkStart w:id="35" w:name="_Ref35253709"/>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3</w:t>
      </w:r>
      <w:r>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6528D">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7F28957A" w:rsidR="00FC46E6" w:rsidRDefault="00C20BE0" w:rsidP="00C20BE0">
      <w:pPr>
        <w:pStyle w:val="a5"/>
      </w:pPr>
      <w:bookmarkStart w:id="36" w:name="_Ref35254113"/>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4</w:t>
      </w:r>
      <w:r>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F23C7B">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0C1E698" w:rsidR="00FC46E6" w:rsidRPr="00C20BE0" w:rsidRDefault="00C20BE0" w:rsidP="00C20BE0">
      <w:pPr>
        <w:pStyle w:val="a5"/>
      </w:pPr>
      <w:bookmarkStart w:id="37" w:name="_Ref35254633"/>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5</w:t>
      </w:r>
      <w:r>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2CBCD997" w:rsidR="00FC46E6" w:rsidRPr="00C20BE0" w:rsidRDefault="00C20BE0" w:rsidP="00C20BE0">
      <w:pPr>
        <w:pStyle w:val="a5"/>
      </w:pPr>
      <w:bookmarkStart w:id="38" w:name="_Ref35255242"/>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6</w:t>
      </w:r>
      <w:r>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24798E88" w:rsidR="00FC46E6" w:rsidRDefault="00C20BE0" w:rsidP="00C20BE0">
      <w:pPr>
        <w:pStyle w:val="a5"/>
      </w:pPr>
      <w:bookmarkStart w:id="39" w:name="_Ref35255465"/>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7</w:t>
      </w:r>
      <w:r>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886F1C">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52D6B0D6" w:rsidR="00FC46E6" w:rsidRDefault="00C20BE0" w:rsidP="00C20BE0">
      <w:pPr>
        <w:pStyle w:val="a5"/>
      </w:pPr>
      <w:bookmarkStart w:id="40" w:name="_Ref35255877"/>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8</w:t>
      </w:r>
      <w:r>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6B783E">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5F5765BE" w:rsidR="00FC46E6" w:rsidRPr="00C20BE0" w:rsidRDefault="00C20BE0" w:rsidP="00C20BE0">
      <w:pPr>
        <w:pStyle w:val="a5"/>
      </w:pPr>
      <w:bookmarkStart w:id="41" w:name="_Ref35256395"/>
      <w:r>
        <w:t xml:space="preserve">Рис.  </w:t>
      </w:r>
      <w:r>
        <w:fldChar w:fldCharType="begin"/>
      </w:r>
      <w:r>
        <w:instrText xml:space="preserve"> STYLEREF 2 \s </w:instrText>
      </w:r>
      <w:r>
        <w:fldChar w:fldCharType="separate"/>
      </w:r>
      <w:r>
        <w:rPr>
          <w:noProof/>
        </w:rPr>
        <w:t>3.2</w:t>
      </w:r>
      <w:r>
        <w:fldChar w:fldCharType="end"/>
      </w:r>
      <w:r>
        <w:t>.</w:t>
      </w:r>
      <w:r>
        <w:fldChar w:fldCharType="begin"/>
      </w:r>
      <w:r>
        <w:instrText xml:space="preserve"> SEQ Рис._ \* ARABIC \s 2 </w:instrText>
      </w:r>
      <w:r>
        <w:fldChar w:fldCharType="separate"/>
      </w:r>
      <w:r>
        <w:rPr>
          <w:noProof/>
        </w:rPr>
        <w:t>9</w:t>
      </w:r>
      <w:r>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6B783E">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6B783E">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9D7443">
      <w:pPr>
        <w:pStyle w:val="af1"/>
        <w:numPr>
          <w:ilvl w:val="0"/>
          <w:numId w:val="39"/>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9D7443">
      <w:pPr>
        <w:pStyle w:val="af1"/>
        <w:numPr>
          <w:ilvl w:val="0"/>
          <w:numId w:val="39"/>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9D7443">
      <w:pPr>
        <w:pStyle w:val="af1"/>
        <w:numPr>
          <w:ilvl w:val="0"/>
          <w:numId w:val="39"/>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9D7443">
      <w:pPr>
        <w:pStyle w:val="af1"/>
        <w:numPr>
          <w:ilvl w:val="0"/>
          <w:numId w:val="39"/>
        </w:numPr>
        <w:tabs>
          <w:tab w:val="left" w:pos="1134"/>
        </w:tabs>
        <w:ind w:left="0" w:firstLine="709"/>
      </w:pPr>
      <w:r>
        <w:t>библиотека шаблонизации.</w:t>
      </w:r>
    </w:p>
    <w:p w14:paraId="1AE26715" w14:textId="3772C7AD" w:rsidR="009D7443" w:rsidRDefault="009D7443" w:rsidP="009D7443">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90445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90445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90445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904458">
      <w:pPr>
        <w:pStyle w:val="af1"/>
        <w:numPr>
          <w:ilvl w:val="0"/>
          <w:numId w:val="40"/>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904458">
      <w:pPr>
        <w:pStyle w:val="af1"/>
        <w:numPr>
          <w:ilvl w:val="0"/>
          <w:numId w:val="40"/>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90445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E747AE">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E747AE">
      <w:pPr>
        <w:pStyle w:val="af1"/>
        <w:numPr>
          <w:ilvl w:val="0"/>
          <w:numId w:val="42"/>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BA7629">
      <w:pPr>
        <w:pStyle w:val="af1"/>
        <w:numPr>
          <w:ilvl w:val="0"/>
          <w:numId w:val="42"/>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BA7629">
      <w:pPr>
        <w:pStyle w:val="a1"/>
      </w:pPr>
      <w:r>
        <w:t>В следующем разделе будет описан процесс разработки веб-сервиса, с использование вышеописанных технологий.</w:t>
      </w:r>
    </w:p>
    <w:p w14:paraId="08127409" w14:textId="79C4BCAD" w:rsidR="002C4705" w:rsidRDefault="002C4705" w:rsidP="002C4705">
      <w:pPr>
        <w:pStyle w:val="2"/>
      </w:pPr>
      <w:bookmarkStart w:id="43" w:name="_Toc35123384"/>
      <w:r>
        <w:t>Разработка сервиса</w:t>
      </w:r>
      <w:bookmarkEnd w:id="43"/>
    </w:p>
    <w:p w14:paraId="5F2D95B0" w14:textId="3820AE25" w:rsidR="002043FB" w:rsidRDefault="002043FB" w:rsidP="002043FB">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2043FB">
      <w:pPr>
        <w:pStyle w:val="af1"/>
        <w:numPr>
          <w:ilvl w:val="0"/>
          <w:numId w:val="44"/>
        </w:numPr>
        <w:tabs>
          <w:tab w:val="left" w:pos="1134"/>
        </w:tabs>
        <w:ind w:left="0" w:firstLine="709"/>
      </w:pPr>
      <w:r>
        <w:t>разработка серверной части (бэкенда);</w:t>
      </w:r>
    </w:p>
    <w:p w14:paraId="6FE1615E" w14:textId="365815A0" w:rsidR="002043FB" w:rsidRDefault="002043FB" w:rsidP="002043FB">
      <w:pPr>
        <w:pStyle w:val="af1"/>
        <w:numPr>
          <w:ilvl w:val="0"/>
          <w:numId w:val="44"/>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2043FB">
      <w:pPr>
        <w:pStyle w:val="a1"/>
      </w:pPr>
      <w:r>
        <w:t>Работу над созданием серверной части можно подразбить на отдельные подзадачи:</w:t>
      </w:r>
    </w:p>
    <w:p w14:paraId="2840FD11" w14:textId="78602330" w:rsidR="002043FB" w:rsidRDefault="002043FB" w:rsidP="002043FB">
      <w:pPr>
        <w:pStyle w:val="af1"/>
        <w:numPr>
          <w:ilvl w:val="0"/>
          <w:numId w:val="4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2043FB">
      <w:pPr>
        <w:pStyle w:val="af1"/>
        <w:numPr>
          <w:ilvl w:val="0"/>
          <w:numId w:val="4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2043FB">
      <w:pPr>
        <w:pStyle w:val="af1"/>
        <w:numPr>
          <w:ilvl w:val="0"/>
          <w:numId w:val="4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2043FB">
      <w:pPr>
        <w:pStyle w:val="af1"/>
        <w:numPr>
          <w:ilvl w:val="0"/>
          <w:numId w:val="4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E01639">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667F894" w:rsidR="00E01639" w:rsidRDefault="00E01639" w:rsidP="00E01639">
      <w:pPr>
        <w:pStyle w:val="a1"/>
      </w:pPr>
      <w:r>
        <w:t>Единообразная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D26FAE">
      <w:pPr>
        <w:pStyle w:val="af1"/>
        <w:numPr>
          <w:ilvl w:val="0"/>
          <w:numId w:val="46"/>
        </w:numPr>
        <w:tabs>
          <w:tab w:val="left" w:pos="1134"/>
        </w:tabs>
        <w:ind w:left="0" w:firstLine="709"/>
      </w:pPr>
      <w:r>
        <w:lastRenderedPageBreak/>
        <w:t>ошибка чтения из файла или записи в файл;</w:t>
      </w:r>
    </w:p>
    <w:p w14:paraId="461F68E9" w14:textId="177F2670" w:rsidR="00D26FAE" w:rsidRDefault="00D26FAE" w:rsidP="00D26FAE">
      <w:pPr>
        <w:pStyle w:val="af1"/>
        <w:numPr>
          <w:ilvl w:val="0"/>
          <w:numId w:val="46"/>
        </w:numPr>
        <w:tabs>
          <w:tab w:val="left" w:pos="1134"/>
        </w:tabs>
        <w:ind w:left="0" w:firstLine="709"/>
      </w:pPr>
      <w:r>
        <w:t>ошибка получения запроса от клиента;</w:t>
      </w:r>
    </w:p>
    <w:p w14:paraId="437A5B16" w14:textId="1CF92F36" w:rsidR="00D26FAE" w:rsidRDefault="00D26FAE" w:rsidP="00D26FAE">
      <w:pPr>
        <w:pStyle w:val="af1"/>
        <w:numPr>
          <w:ilvl w:val="0"/>
          <w:numId w:val="46"/>
        </w:numPr>
        <w:tabs>
          <w:tab w:val="left" w:pos="1134"/>
        </w:tabs>
        <w:ind w:left="0" w:firstLine="709"/>
      </w:pPr>
      <w:r>
        <w:t>ошибка валидации данных для шаблонизации;</w:t>
      </w:r>
    </w:p>
    <w:p w14:paraId="32B0F11F" w14:textId="149F1AED" w:rsidR="00D26FAE" w:rsidRDefault="00D26FAE" w:rsidP="00D26FAE">
      <w:pPr>
        <w:pStyle w:val="af1"/>
        <w:numPr>
          <w:ilvl w:val="0"/>
          <w:numId w:val="46"/>
        </w:numPr>
        <w:tabs>
          <w:tab w:val="left" w:pos="1134"/>
        </w:tabs>
        <w:ind w:left="0" w:firstLine="709"/>
      </w:pPr>
      <w:r>
        <w:t>ошибка проверки шаблона на корректность.</w:t>
      </w:r>
    </w:p>
    <w:p w14:paraId="36D8A8E6" w14:textId="0081F4DA" w:rsidR="00D26FAE" w:rsidRPr="00EB4856" w:rsidRDefault="00D26FAE" w:rsidP="00D26FAE">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EB4856">
        <w:t xml:space="preserve">принята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730E5D">
        <w:t>р</w:t>
      </w:r>
      <w:r w:rsidR="00EB4856">
        <w:t xml:space="preserve"> </w:t>
      </w:r>
    </w:p>
    <w:p w14:paraId="321F7FCF" w14:textId="77777777" w:rsidR="00E01639" w:rsidRPr="00E01639" w:rsidRDefault="00E01639" w:rsidP="002043FB">
      <w:pPr>
        <w:pStyle w:val="af1"/>
        <w:tabs>
          <w:tab w:val="left" w:pos="1134"/>
        </w:tabs>
      </w:pPr>
    </w:p>
    <w:p w14:paraId="46FA44D3" w14:textId="18CAE4EB" w:rsidR="002C4705" w:rsidRDefault="002C4705" w:rsidP="002C4705">
      <w:pPr>
        <w:pStyle w:val="2"/>
      </w:pPr>
      <w:bookmarkStart w:id="44" w:name="_Toc35123385"/>
      <w:r>
        <w:lastRenderedPageBreak/>
        <w:t>Результат разработки, оценка производительности</w:t>
      </w:r>
      <w:bookmarkEnd w:id="44"/>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29">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48A8E3C0"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w:t>
      </w:r>
      <w:r w:rsidR="00C20BE0">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0">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E435603" w:rsidR="0085794A" w:rsidRDefault="0085794A" w:rsidP="0085794A">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2</w:t>
      </w:r>
      <w:r w:rsidR="00C20BE0">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33E3927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3</w:t>
      </w:r>
      <w:r w:rsidR="00C20BE0">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60C51B3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4</w:t>
      </w:r>
      <w:r w:rsidR="00C20BE0">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75C2F890"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5</w:t>
      </w:r>
      <w:r w:rsidR="00C20BE0">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993A83E"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6</w:t>
      </w:r>
      <w:r w:rsidR="00C20BE0">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461D03DF"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7</w:t>
      </w:r>
      <w:r w:rsidR="00C20BE0">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lastRenderedPageBreak/>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27ACABD3" w:rsidR="00A86C49" w:rsidRDefault="00A86C49" w:rsidP="00A86C49">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8</w:t>
      </w:r>
      <w:r w:rsidR="00C20BE0">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0DB97B32" w:rsidR="00A86C49" w:rsidRDefault="00A86C49"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9</w:t>
      </w:r>
      <w:r w:rsidR="00C20BE0">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2884D319"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10</w:t>
      </w:r>
      <w:r w:rsidR="00C20BE0">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69F6934A"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11</w:t>
      </w:r>
      <w:r w:rsidR="00C20BE0">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1B18AF6" w:rsid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12</w:t>
      </w:r>
      <w:r w:rsidR="00C20BE0">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3653315A" w:rsidR="002277B8" w:rsidRPr="002277B8" w:rsidRDefault="002277B8" w:rsidP="002277B8">
      <w:pPr>
        <w:pStyle w:val="a5"/>
      </w:pPr>
      <w:r>
        <w:t xml:space="preserve">Рис.  </w:t>
      </w:r>
      <w:r w:rsidR="00C20BE0">
        <w:fldChar w:fldCharType="begin"/>
      </w:r>
      <w:r w:rsidR="00C20BE0">
        <w:instrText xml:space="preserve"> STYLEREF 2 \s </w:instrText>
      </w:r>
      <w:r w:rsidR="00C20BE0">
        <w:fldChar w:fldCharType="separate"/>
      </w:r>
      <w:r w:rsidR="00C20BE0">
        <w:rPr>
          <w:noProof/>
        </w:rPr>
        <w:t>3.5</w:t>
      </w:r>
      <w:r w:rsidR="00C20BE0">
        <w:fldChar w:fldCharType="end"/>
      </w:r>
      <w:r w:rsidR="00C20BE0">
        <w:t>.</w:t>
      </w:r>
      <w:r w:rsidR="00C20BE0">
        <w:fldChar w:fldCharType="begin"/>
      </w:r>
      <w:r w:rsidR="00C20BE0">
        <w:instrText xml:space="preserve"> SEQ Рис._ \* ARABIC \s 2 </w:instrText>
      </w:r>
      <w:r w:rsidR="00C20BE0">
        <w:fldChar w:fldCharType="separate"/>
      </w:r>
      <w:r w:rsidR="00C20BE0">
        <w:rPr>
          <w:noProof/>
        </w:rPr>
        <w:t>13</w:t>
      </w:r>
      <w:r w:rsidR="00C20BE0">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45" w:name="_Toc35123386"/>
      <w:r>
        <w:t>Потенциал к масштабированию</w:t>
      </w:r>
      <w:bookmarkEnd w:id="45"/>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46" w:name="_Toc35123387"/>
      <w:r>
        <w:lastRenderedPageBreak/>
        <w:t>ЗАКЛЮЧЕНИЕ</w:t>
      </w:r>
      <w:bookmarkEnd w:id="46"/>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47" w:name="_Toc35123388"/>
      <w:r>
        <w:lastRenderedPageBreak/>
        <w:t>СПИСОК ЛИТЕРАТУРЫ</w:t>
      </w:r>
      <w:bookmarkEnd w:id="47"/>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2"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3"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44"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45"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46"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220C33">
      <w:pPr>
        <w:pStyle w:val="af1"/>
        <w:numPr>
          <w:ilvl w:val="0"/>
          <w:numId w:val="13"/>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47"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48" w:name="_Toc35123389"/>
      <w:r>
        <w:lastRenderedPageBreak/>
        <w:t>ПРИЛОЖЕНИЕ</w:t>
      </w:r>
      <w:r w:rsidR="00BF1A40">
        <w:t xml:space="preserve"> А</w:t>
      </w:r>
      <w:r>
        <w:t>.</w:t>
      </w:r>
      <w:bookmarkEnd w:id="48"/>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49" w:name="_Toc35123390"/>
      <w:r>
        <w:lastRenderedPageBreak/>
        <w:t>ПРИЛОЖЕНИЕ Б.</w:t>
      </w:r>
      <w:bookmarkEnd w:id="49"/>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48"/>
      <w:headerReference w:type="first" r:id="rId49"/>
      <w:footerReference w:type="first" r:id="rId50"/>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A5697" w14:textId="77777777" w:rsidR="00C15909" w:rsidRDefault="00C15909" w:rsidP="005C1C37">
      <w:pPr>
        <w:spacing w:before="0" w:after="0"/>
      </w:pPr>
      <w:r>
        <w:separator/>
      </w:r>
    </w:p>
  </w:endnote>
  <w:endnote w:type="continuationSeparator" w:id="0">
    <w:p w14:paraId="3B99B6B9" w14:textId="77777777" w:rsidR="00C15909" w:rsidRDefault="00C15909"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EB4856" w:rsidRDefault="00EB4856"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AF2A2" w14:textId="77777777" w:rsidR="00C15909" w:rsidRDefault="00C15909" w:rsidP="005C1C37">
      <w:pPr>
        <w:spacing w:before="0" w:after="0"/>
      </w:pPr>
      <w:r>
        <w:separator/>
      </w:r>
    </w:p>
  </w:footnote>
  <w:footnote w:type="continuationSeparator" w:id="0">
    <w:p w14:paraId="38F309B3" w14:textId="77777777" w:rsidR="00C15909" w:rsidRDefault="00C15909"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6D26A72F" w:rsidR="00EB4856" w:rsidRDefault="00EB4856">
        <w:pPr>
          <w:pStyle w:val="a8"/>
          <w:jc w:val="center"/>
        </w:pPr>
        <w:r>
          <w:fldChar w:fldCharType="begin"/>
        </w:r>
        <w:r>
          <w:instrText>PAGE   \* MERGEFORMAT</w:instrText>
        </w:r>
        <w:r>
          <w:fldChar w:fldCharType="separate"/>
        </w:r>
        <w:r w:rsidR="00730E5D">
          <w:rPr>
            <w:noProof/>
          </w:rPr>
          <w:t>55</w:t>
        </w:r>
        <w:r>
          <w:fldChar w:fldCharType="end"/>
        </w:r>
      </w:p>
    </w:sdtContent>
  </w:sdt>
  <w:p w14:paraId="2405D678" w14:textId="77777777" w:rsidR="00EB4856" w:rsidRDefault="00EB4856">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EB4856" w:rsidRDefault="00EB4856">
    <w:pPr>
      <w:pStyle w:val="a8"/>
      <w:jc w:val="center"/>
    </w:pPr>
  </w:p>
  <w:p w14:paraId="5AB375AE" w14:textId="77777777" w:rsidR="00EB4856" w:rsidRDefault="00EB4856">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584FD2"/>
    <w:multiLevelType w:val="multilevel"/>
    <w:tmpl w:val="41EC887A"/>
    <w:numStyleLink w:val="a"/>
  </w:abstractNum>
  <w:abstractNum w:abstractNumId="4"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02349"/>
    <w:multiLevelType w:val="hybridMultilevel"/>
    <w:tmpl w:val="AB70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E3781"/>
    <w:multiLevelType w:val="hybridMultilevel"/>
    <w:tmpl w:val="0428AC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D12D8"/>
    <w:multiLevelType w:val="hybridMultilevel"/>
    <w:tmpl w:val="1CB84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2"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40F3B"/>
    <w:multiLevelType w:val="hybridMultilevel"/>
    <w:tmpl w:val="8826843A"/>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B031133"/>
    <w:multiLevelType w:val="hybridMultilevel"/>
    <w:tmpl w:val="10BA2E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8"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7"/>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3"/>
  </w:num>
  <w:num w:numId="6">
    <w:abstractNumId w:val="37"/>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0"/>
  </w:num>
  <w:num w:numId="10">
    <w:abstractNumId w:val="40"/>
    <w:lvlOverride w:ilvl="0">
      <w:startOverride w:val="1"/>
    </w:lvlOverride>
  </w:num>
  <w:num w:numId="11">
    <w:abstractNumId w:val="19"/>
  </w:num>
  <w:num w:numId="12">
    <w:abstractNumId w:val="4"/>
  </w:num>
  <w:num w:numId="13">
    <w:abstractNumId w:val="6"/>
  </w:num>
  <w:num w:numId="14">
    <w:abstractNumId w:val="34"/>
  </w:num>
  <w:num w:numId="15">
    <w:abstractNumId w:val="26"/>
  </w:num>
  <w:num w:numId="16">
    <w:abstractNumId w:val="28"/>
  </w:num>
  <w:num w:numId="17">
    <w:abstractNumId w:val="10"/>
  </w:num>
  <w:num w:numId="18">
    <w:abstractNumId w:val="24"/>
  </w:num>
  <w:num w:numId="19">
    <w:abstractNumId w:val="2"/>
  </w:num>
  <w:num w:numId="20">
    <w:abstractNumId w:val="33"/>
  </w:num>
  <w:num w:numId="21">
    <w:abstractNumId w:val="11"/>
  </w:num>
  <w:num w:numId="22">
    <w:abstractNumId w:val="8"/>
  </w:num>
  <w:num w:numId="23">
    <w:abstractNumId w:val="18"/>
  </w:num>
  <w:num w:numId="24">
    <w:abstractNumId w:val="29"/>
  </w:num>
  <w:num w:numId="25">
    <w:abstractNumId w:val="31"/>
  </w:num>
  <w:num w:numId="26">
    <w:abstractNumId w:val="13"/>
  </w:num>
  <w:num w:numId="27">
    <w:abstractNumId w:val="14"/>
  </w:num>
  <w:num w:numId="28">
    <w:abstractNumId w:val="22"/>
  </w:num>
  <w:num w:numId="29">
    <w:abstractNumId w:val="36"/>
  </w:num>
  <w:num w:numId="30">
    <w:abstractNumId w:val="23"/>
  </w:num>
  <w:num w:numId="31">
    <w:abstractNumId w:val="0"/>
  </w:num>
  <w:num w:numId="32">
    <w:abstractNumId w:val="5"/>
  </w:num>
  <w:num w:numId="33">
    <w:abstractNumId w:val="27"/>
  </w:num>
  <w:num w:numId="34">
    <w:abstractNumId w:val="39"/>
  </w:num>
  <w:num w:numId="35">
    <w:abstractNumId w:val="9"/>
  </w:num>
  <w:num w:numId="36">
    <w:abstractNumId w:val="35"/>
  </w:num>
  <w:num w:numId="37">
    <w:abstractNumId w:val="21"/>
  </w:num>
  <w:num w:numId="38">
    <w:abstractNumId w:val="12"/>
  </w:num>
  <w:num w:numId="39">
    <w:abstractNumId w:val="30"/>
  </w:num>
  <w:num w:numId="40">
    <w:abstractNumId w:val="17"/>
  </w:num>
  <w:num w:numId="41">
    <w:abstractNumId w:val="20"/>
  </w:num>
  <w:num w:numId="42">
    <w:abstractNumId w:val="41"/>
  </w:num>
  <w:num w:numId="43">
    <w:abstractNumId w:val="25"/>
  </w:num>
  <w:num w:numId="44">
    <w:abstractNumId w:val="1"/>
  </w:num>
  <w:num w:numId="45">
    <w:abstractNumId w:val="15"/>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4AC3"/>
    <w:rsid w:val="00012F4B"/>
    <w:rsid w:val="00014292"/>
    <w:rsid w:val="00027051"/>
    <w:rsid w:val="00043820"/>
    <w:rsid w:val="00044CCF"/>
    <w:rsid w:val="000572B8"/>
    <w:rsid w:val="00060BE8"/>
    <w:rsid w:val="0006528D"/>
    <w:rsid w:val="00066D42"/>
    <w:rsid w:val="000B7708"/>
    <w:rsid w:val="000C4C7B"/>
    <w:rsid w:val="000D64D0"/>
    <w:rsid w:val="000E18E2"/>
    <w:rsid w:val="000F31FF"/>
    <w:rsid w:val="000F7FC3"/>
    <w:rsid w:val="001247C3"/>
    <w:rsid w:val="00130FB4"/>
    <w:rsid w:val="00131441"/>
    <w:rsid w:val="00133AB4"/>
    <w:rsid w:val="00144B9F"/>
    <w:rsid w:val="0014795C"/>
    <w:rsid w:val="00156DC5"/>
    <w:rsid w:val="0016083D"/>
    <w:rsid w:val="001619F8"/>
    <w:rsid w:val="00170AD0"/>
    <w:rsid w:val="00194204"/>
    <w:rsid w:val="001B605B"/>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27171"/>
    <w:rsid w:val="00335BB8"/>
    <w:rsid w:val="00337D5E"/>
    <w:rsid w:val="00353717"/>
    <w:rsid w:val="00365799"/>
    <w:rsid w:val="00366FB0"/>
    <w:rsid w:val="003734CC"/>
    <w:rsid w:val="003A3B7C"/>
    <w:rsid w:val="003B2824"/>
    <w:rsid w:val="003C1CFB"/>
    <w:rsid w:val="003E3F02"/>
    <w:rsid w:val="003E553A"/>
    <w:rsid w:val="00400CD0"/>
    <w:rsid w:val="00407377"/>
    <w:rsid w:val="00410FE7"/>
    <w:rsid w:val="0042017E"/>
    <w:rsid w:val="00425962"/>
    <w:rsid w:val="00440FA8"/>
    <w:rsid w:val="00445A9A"/>
    <w:rsid w:val="0044745A"/>
    <w:rsid w:val="004771BC"/>
    <w:rsid w:val="004861D9"/>
    <w:rsid w:val="00486B31"/>
    <w:rsid w:val="00497C21"/>
    <w:rsid w:val="004A3C4C"/>
    <w:rsid w:val="004B4D04"/>
    <w:rsid w:val="004C6FCA"/>
    <w:rsid w:val="004E70A8"/>
    <w:rsid w:val="004F44C2"/>
    <w:rsid w:val="0050124B"/>
    <w:rsid w:val="005220DE"/>
    <w:rsid w:val="00531D0E"/>
    <w:rsid w:val="00536BC8"/>
    <w:rsid w:val="00540A1E"/>
    <w:rsid w:val="00584D01"/>
    <w:rsid w:val="00590D72"/>
    <w:rsid w:val="00597055"/>
    <w:rsid w:val="005B2C30"/>
    <w:rsid w:val="005B3F81"/>
    <w:rsid w:val="005C1C37"/>
    <w:rsid w:val="005E4626"/>
    <w:rsid w:val="005F0C3F"/>
    <w:rsid w:val="00603AD8"/>
    <w:rsid w:val="00604375"/>
    <w:rsid w:val="006114DA"/>
    <w:rsid w:val="0061170F"/>
    <w:rsid w:val="006225C6"/>
    <w:rsid w:val="00624437"/>
    <w:rsid w:val="00640990"/>
    <w:rsid w:val="00652640"/>
    <w:rsid w:val="0065701D"/>
    <w:rsid w:val="0065787C"/>
    <w:rsid w:val="006612CC"/>
    <w:rsid w:val="00677233"/>
    <w:rsid w:val="00683591"/>
    <w:rsid w:val="006A547E"/>
    <w:rsid w:val="006B6614"/>
    <w:rsid w:val="006B783E"/>
    <w:rsid w:val="006D757C"/>
    <w:rsid w:val="006F40E0"/>
    <w:rsid w:val="00703460"/>
    <w:rsid w:val="00706FA3"/>
    <w:rsid w:val="00716658"/>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366D8"/>
    <w:rsid w:val="00937875"/>
    <w:rsid w:val="00942F87"/>
    <w:rsid w:val="00974C67"/>
    <w:rsid w:val="0097598E"/>
    <w:rsid w:val="00993BB2"/>
    <w:rsid w:val="009A0D00"/>
    <w:rsid w:val="009A283E"/>
    <w:rsid w:val="009A7D62"/>
    <w:rsid w:val="009D0434"/>
    <w:rsid w:val="009D7443"/>
    <w:rsid w:val="009E277F"/>
    <w:rsid w:val="009F372D"/>
    <w:rsid w:val="00A156DA"/>
    <w:rsid w:val="00A40FFC"/>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A3A6F"/>
    <w:rsid w:val="00BA7629"/>
    <w:rsid w:val="00BB46F9"/>
    <w:rsid w:val="00BD2AB1"/>
    <w:rsid w:val="00BD3096"/>
    <w:rsid w:val="00BF1A40"/>
    <w:rsid w:val="00C01408"/>
    <w:rsid w:val="00C14B41"/>
    <w:rsid w:val="00C15909"/>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E1A4C"/>
    <w:rsid w:val="00DF3E26"/>
    <w:rsid w:val="00E00DAB"/>
    <w:rsid w:val="00E01639"/>
    <w:rsid w:val="00E02C64"/>
    <w:rsid w:val="00E31C69"/>
    <w:rsid w:val="00E56EC4"/>
    <w:rsid w:val="00E60D5C"/>
    <w:rsid w:val="00E6279D"/>
    <w:rsid w:val="00E72C2A"/>
    <w:rsid w:val="00E7333F"/>
    <w:rsid w:val="00E747AE"/>
    <w:rsid w:val="00E74BFD"/>
    <w:rsid w:val="00E852E6"/>
    <w:rsid w:val="00E972AB"/>
    <w:rsid w:val="00EB4856"/>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400CD0"/>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wig.symfony.com/doc/2.x/internals.html" TargetMode="External"/><Relationship Id="rId47" Type="http://schemas.openxmlformats.org/officeDocument/2006/relationships/hyperlink" Target="https://www.dynatrace.com/resource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pcomplete.com/blog/2018/11/haskell-and-rus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datadriveninvestor/how-does-memory-allocation-work-in-python-and-other-languages-d2d8a939854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handlebarsjs.com/guid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ustache.github.io/mustache.5.htm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C4BE3-17BD-4D45-A7AE-CCC3A67E0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2746</TotalTime>
  <Pages>66</Pages>
  <Words>10907</Words>
  <Characters>62172</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75</cp:revision>
  <dcterms:created xsi:type="dcterms:W3CDTF">2020-01-28T12:54:00Z</dcterms:created>
  <dcterms:modified xsi:type="dcterms:W3CDTF">2020-03-17T22:09:00Z</dcterms:modified>
</cp:coreProperties>
</file>