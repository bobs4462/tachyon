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A40FFC"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A40FFC"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A40FFC"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A40FFC"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A40F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A40F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A40F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A40FFC"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400CD0">
      <w:pPr>
        <w:pStyle w:val="a1"/>
      </w:pPr>
      <w:r>
        <w:br w:type="page"/>
      </w:r>
    </w:p>
    <w:p w14:paraId="65BACD78" w14:textId="2A795B3A" w:rsidR="00767746" w:rsidRDefault="00993BB2" w:rsidP="00B47E63">
      <w:pPr>
        <w:pStyle w:val="1"/>
        <w:numPr>
          <w:ilvl w:val="0"/>
          <w:numId w:val="7"/>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400CD0">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400CD0">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400CD0">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400CD0">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400CD0">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400CD0">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400CD0">
      <w:pPr>
        <w:pStyle w:val="a1"/>
      </w:pPr>
      <w:r>
        <w:t>Шаблонизатор комбинирует данные и веб-шаблоны для массовой генерации веб-документов.</w:t>
      </w:r>
    </w:p>
    <w:p w14:paraId="27711748" w14:textId="77777777" w:rsidR="00D65518" w:rsidRDefault="00D65518" w:rsidP="00400CD0">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400CD0">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400CD0">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400CD0">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400CD0">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400CD0">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400CD0">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400CD0">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400CD0">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400CD0">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400CD0">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400CD0">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4FA6C00F"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400CD0">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400CD0">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FD94ED5" w:rsidR="00857631" w:rsidRPr="00857631" w:rsidRDefault="00857631" w:rsidP="00857631">
      <w:pPr>
        <w:pStyle w:val="a5"/>
      </w:pPr>
      <w:bookmarkStart w:id="5" w:name="_Ref34511394"/>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5"/>
      <w:r>
        <w:t xml:space="preserve"> Визуализация работы системы веб-шаблонов</w:t>
      </w:r>
    </w:p>
    <w:p w14:paraId="305E0D59" w14:textId="77777777" w:rsidR="008A4535" w:rsidRDefault="008A4535" w:rsidP="00400CD0">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400CD0">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400CD0">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400CD0">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400CD0">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767445F" w:rsidR="00133AB4" w:rsidRDefault="00133AB4" w:rsidP="00133AB4">
      <w:pPr>
        <w:pStyle w:val="a5"/>
      </w:pPr>
      <w:bookmarkStart w:id="6" w:name="_Ref34505046"/>
      <w:r>
        <w:lastRenderedPageBreak/>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6C941D0" w:rsidR="00133AB4" w:rsidRDefault="00133AB4" w:rsidP="00133AB4">
      <w:pPr>
        <w:pStyle w:val="a5"/>
      </w:pPr>
      <w:bookmarkStart w:id="7" w:name="_Ref3450508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7"/>
      <w:r>
        <w:t xml:space="preserve"> Построение абстрактного синтаксического дерева</w:t>
      </w:r>
    </w:p>
    <w:p w14:paraId="695CD99B" w14:textId="79DB3FD4" w:rsidR="00133AB4" w:rsidRPr="00133AB4" w:rsidRDefault="00133AB4" w:rsidP="00400CD0">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5177C5F3" w:rsidR="00B21C16" w:rsidRDefault="00B21C16" w:rsidP="00B21C16">
      <w:pPr>
        <w:pStyle w:val="a5"/>
      </w:pPr>
      <w:bookmarkStart w:id="8" w:name="_Ref34494326"/>
      <w:bookmarkStart w:id="9" w:name="_Ref3449431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400CD0">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7C5F4D28" w:rsidR="00BA3A6F" w:rsidRPr="00BA3A6F" w:rsidRDefault="00B21C16" w:rsidP="00B21C16">
      <w:pPr>
        <w:pStyle w:val="a5"/>
      </w:pPr>
      <w:bookmarkStart w:id="10" w:name="_Ref34494432"/>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400CD0">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400CD0">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400CD0">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400CD0">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400CD0">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400CD0">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400CD0">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400CD0">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400CD0">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400CD0">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400CD0">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400CD0">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400CD0">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400CD0">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4D6E55DF"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400CD0">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400CD0">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5F3334C8" w:rsidR="00A45237" w:rsidRPr="00CC7861" w:rsidRDefault="00CC7861" w:rsidP="00CC7861">
      <w:pPr>
        <w:pStyle w:val="a5"/>
      </w:pPr>
      <w:bookmarkStart w:id="17" w:name="_Ref34602861"/>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00CD0">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2F3E12F3" w:rsidR="00590D72" w:rsidRDefault="00590D72" w:rsidP="00590D72">
      <w:pPr>
        <w:pStyle w:val="a5"/>
      </w:pPr>
      <w:bookmarkStart w:id="18" w:name="_Ref34603200"/>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18"/>
      <w:r>
        <w:t xml:space="preserve"> Графическая схема смены контекста</w:t>
      </w:r>
    </w:p>
    <w:p w14:paraId="7A55277E" w14:textId="69F7A16F" w:rsidR="00A45578" w:rsidRDefault="00A45578" w:rsidP="00400CD0">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400CD0">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00CD0">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38CB6F3E" w:rsidR="005B3F81" w:rsidRPr="00A45578" w:rsidRDefault="005B3F81" w:rsidP="005B3F81">
      <w:pPr>
        <w:pStyle w:val="a5"/>
      </w:pPr>
      <w:bookmarkStart w:id="19" w:name="_Ref34604943"/>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19"/>
      <w:r>
        <w:t xml:space="preserve"> Принцип работы «сборщика мусора»</w:t>
      </w:r>
    </w:p>
    <w:p w14:paraId="1CB3701B" w14:textId="7D866B49" w:rsidR="00445A9A" w:rsidRDefault="008A5E05" w:rsidP="00400CD0">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00CD0">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36D00FF7" w:rsidR="00CE19DA" w:rsidRDefault="00CE19DA" w:rsidP="00CE19DA">
      <w:pPr>
        <w:pStyle w:val="2"/>
      </w:pPr>
      <w:bookmarkStart w:id="20" w:name="_Toc35123371"/>
      <w:r>
        <w:t>Цели и задачи</w:t>
      </w:r>
      <w:bookmarkEnd w:id="20"/>
    </w:p>
    <w:p w14:paraId="1721D110" w14:textId="6707B6CF" w:rsidR="00445A9A" w:rsidRDefault="00445A9A" w:rsidP="00400CD0">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400CD0">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400CD0">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400CD0">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400CD0">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400CD0">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400CD0">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400CD0">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400CD0">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400CD0">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0CD0">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23E3CF4"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400CD0">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400CD0">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00CD0">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400CD0">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400CD0">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400CD0">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400CD0">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400CD0">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400CD0">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400CD0">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400CD0">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400CD0">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400CD0">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400CD0">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400CD0">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400CD0">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400CD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2928B6A9"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400CD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400CD0">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400CD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400CD0">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203CE564"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400CD0">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400CD0">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400CD0">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400CD0">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400CD0">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7FC63CE"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400CD0">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400CD0">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400CD0">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400CD0">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400CD0">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400CD0">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400CD0">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400CD0">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400CD0">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400CD0">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400CD0">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A156D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15AE698F"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A156D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A156D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A156D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A156DA">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A156DA">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70346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703460">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2A539E5E" w:rsidR="00206DA0" w:rsidRDefault="00206DA0" w:rsidP="00206DA0">
      <w:pPr>
        <w:pStyle w:val="a5"/>
      </w:pPr>
      <w:bookmarkStart w:id="31" w:name="_Ref35171961"/>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31"/>
      <w:r>
        <w:t xml:space="preserve"> Иерархическая модель качества при использовании</w:t>
      </w:r>
    </w:p>
    <w:p w14:paraId="15D5E81E" w14:textId="4DD84562" w:rsidR="00E00DAB" w:rsidRDefault="00206DA0" w:rsidP="00E00DAB">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572B8">
      <w:pPr>
        <w:pStyle w:val="af1"/>
        <w:numPr>
          <w:ilvl w:val="0"/>
          <w:numId w:val="35"/>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572B8">
      <w:pPr>
        <w:pStyle w:val="af1"/>
        <w:numPr>
          <w:ilvl w:val="0"/>
          <w:numId w:val="35"/>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572B8">
      <w:pPr>
        <w:pStyle w:val="af1"/>
        <w:numPr>
          <w:ilvl w:val="0"/>
          <w:numId w:val="35"/>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E00DAB">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3DB41528" w:rsidR="00E00DAB" w:rsidRDefault="000572B8" w:rsidP="000572B8">
      <w:pPr>
        <w:pStyle w:val="a5"/>
      </w:pPr>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t xml:space="preserve"> Иерархическая модель качества продукта</w:t>
      </w:r>
    </w:p>
    <w:p w14:paraId="4C649F01" w14:textId="63BE5547" w:rsidR="000572B8" w:rsidRDefault="000572B8" w:rsidP="000572B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572B8">
      <w:pPr>
        <w:pStyle w:val="af1"/>
        <w:numPr>
          <w:ilvl w:val="0"/>
          <w:numId w:val="37"/>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65787C">
      <w:pPr>
        <w:pStyle w:val="af1"/>
        <w:numPr>
          <w:ilvl w:val="0"/>
          <w:numId w:val="37"/>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65787C">
      <w:pPr>
        <w:pStyle w:val="af1"/>
        <w:numPr>
          <w:ilvl w:val="0"/>
          <w:numId w:val="37"/>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65787C">
      <w:pPr>
        <w:pStyle w:val="af1"/>
        <w:numPr>
          <w:ilvl w:val="0"/>
          <w:numId w:val="37"/>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65787C">
      <w:pPr>
        <w:pStyle w:val="af1"/>
        <w:numPr>
          <w:ilvl w:val="0"/>
          <w:numId w:val="37"/>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44745A">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4D179FAB"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540A1E">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540A1E">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540A1E">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170AD0">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170AD0">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6EFD47F3" w:rsidR="0065787C" w:rsidRDefault="00C20BE0" w:rsidP="00C20BE0">
      <w:pPr>
        <w:pStyle w:val="a5"/>
      </w:pPr>
      <w:bookmarkStart w:id="33" w:name="_Ref35252914"/>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1</w:t>
      </w:r>
      <w:r>
        <w:fldChar w:fldCharType="end"/>
      </w:r>
      <w:bookmarkEnd w:id="33"/>
      <w:r w:rsidRPr="00C20BE0">
        <w:t xml:space="preserve"> </w:t>
      </w:r>
      <w:r>
        <w:t>Контекстная диаграмма работы веб-сервиса</w:t>
      </w:r>
    </w:p>
    <w:p w14:paraId="05BE1D0F" w14:textId="65CE8DE3" w:rsidR="00170AD0" w:rsidRDefault="00170AD0" w:rsidP="00170AD0">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170AD0">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25850837" w:rsidR="00FC46E6" w:rsidRDefault="00C20BE0" w:rsidP="00C20BE0">
      <w:pPr>
        <w:pStyle w:val="a5"/>
      </w:pPr>
      <w:bookmarkStart w:id="34" w:name="_Ref35253186"/>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2</w:t>
      </w:r>
      <w:r>
        <w:fldChar w:fldCharType="end"/>
      </w:r>
      <w:bookmarkEnd w:id="34"/>
      <w:r>
        <w:t xml:space="preserve"> Декомпозиция контекстной диаграммы</w:t>
      </w:r>
    </w:p>
    <w:p w14:paraId="7B98F3E7" w14:textId="3EDD78A8" w:rsidR="00004AC3" w:rsidRDefault="00004AC3" w:rsidP="00004AC3">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04AC3">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w:t>
      </w:r>
      <w:r w:rsidR="0006528D">
        <w:rPr>
          <w:lang w:bidi="ru-RU"/>
        </w:rPr>
        <w:t>обработки</w:t>
      </w:r>
      <w:r w:rsidR="0006528D">
        <w:rPr>
          <w:lang w:bidi="ru-RU"/>
        </w:rPr>
        <w:t xml:space="preserve">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521CF7C7" w:rsidR="00FC46E6" w:rsidRDefault="00C20BE0" w:rsidP="00C20BE0">
      <w:pPr>
        <w:pStyle w:val="a5"/>
      </w:pPr>
      <w:bookmarkStart w:id="35" w:name="_Ref35253709"/>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3</w:t>
      </w:r>
      <w:r>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6528D">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7F28957A" w:rsidR="00FC46E6" w:rsidRDefault="00C20BE0" w:rsidP="00C20BE0">
      <w:pPr>
        <w:pStyle w:val="a5"/>
      </w:pPr>
      <w:bookmarkStart w:id="36" w:name="_Ref35254113"/>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4</w:t>
      </w:r>
      <w:r>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F23C7B">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0C1E698" w:rsidR="00FC46E6" w:rsidRPr="00C20BE0" w:rsidRDefault="00C20BE0" w:rsidP="00C20BE0">
      <w:pPr>
        <w:pStyle w:val="a5"/>
      </w:pPr>
      <w:bookmarkStart w:id="37" w:name="_Ref35254633"/>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5</w:t>
      </w:r>
      <w:r>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2CBCD997" w:rsidR="00FC46E6" w:rsidRPr="00C20BE0" w:rsidRDefault="00C20BE0" w:rsidP="00C20BE0">
      <w:pPr>
        <w:pStyle w:val="a5"/>
      </w:pPr>
      <w:bookmarkStart w:id="38" w:name="_Ref35255242"/>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6</w:t>
      </w:r>
      <w:r>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24798E88" w:rsidR="00FC46E6" w:rsidRDefault="00C20BE0" w:rsidP="00C20BE0">
      <w:pPr>
        <w:pStyle w:val="a5"/>
      </w:pPr>
      <w:bookmarkStart w:id="39" w:name="_Ref35255465"/>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7</w:t>
      </w:r>
      <w:r>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886F1C">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52D6B0D6" w:rsidR="00FC46E6" w:rsidRDefault="00C20BE0" w:rsidP="00C20BE0">
      <w:pPr>
        <w:pStyle w:val="a5"/>
      </w:pPr>
      <w:bookmarkStart w:id="40" w:name="_Ref35255877"/>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8</w:t>
      </w:r>
      <w:r>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6B783E">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5F5765BE" w:rsidR="00FC46E6" w:rsidRPr="00C20BE0" w:rsidRDefault="00C20BE0" w:rsidP="00C20BE0">
      <w:pPr>
        <w:pStyle w:val="a5"/>
      </w:pPr>
      <w:bookmarkStart w:id="41" w:name="_Ref35256395"/>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9</w:t>
      </w:r>
      <w:r>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6B783E">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6B783E">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9D7443">
      <w:pPr>
        <w:pStyle w:val="af1"/>
        <w:numPr>
          <w:ilvl w:val="0"/>
          <w:numId w:val="39"/>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9D7443">
      <w:pPr>
        <w:pStyle w:val="af1"/>
        <w:numPr>
          <w:ilvl w:val="0"/>
          <w:numId w:val="39"/>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9D7443">
      <w:pPr>
        <w:pStyle w:val="af1"/>
        <w:numPr>
          <w:ilvl w:val="0"/>
          <w:numId w:val="39"/>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9D7443">
      <w:pPr>
        <w:pStyle w:val="af1"/>
        <w:numPr>
          <w:ilvl w:val="0"/>
          <w:numId w:val="39"/>
        </w:numPr>
        <w:tabs>
          <w:tab w:val="left" w:pos="1134"/>
        </w:tabs>
        <w:ind w:left="0" w:firstLine="709"/>
      </w:pPr>
      <w:r>
        <w:t>библиотека шаблонизации.</w:t>
      </w:r>
    </w:p>
    <w:p w14:paraId="1AE26715" w14:textId="3772C7AD" w:rsidR="009D7443" w:rsidRDefault="009D7443" w:rsidP="009D7443">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90445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90445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90445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904458">
      <w:pPr>
        <w:pStyle w:val="af1"/>
        <w:numPr>
          <w:ilvl w:val="0"/>
          <w:numId w:val="40"/>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904458">
      <w:pPr>
        <w:pStyle w:val="af1"/>
        <w:numPr>
          <w:ilvl w:val="0"/>
          <w:numId w:val="40"/>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90445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E747AE">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E747AE">
      <w:pPr>
        <w:pStyle w:val="af1"/>
        <w:numPr>
          <w:ilvl w:val="0"/>
          <w:numId w:val="42"/>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BA7629">
      <w:pPr>
        <w:pStyle w:val="af1"/>
        <w:numPr>
          <w:ilvl w:val="0"/>
          <w:numId w:val="42"/>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BA7629">
      <w:pPr>
        <w:pStyle w:val="a1"/>
      </w:pPr>
      <w:r>
        <w:t>В следующем разделе будет описан процесс разработки веб-сервиса, с использование вышеописанных технологий.</w:t>
      </w:r>
      <w:bookmarkStart w:id="43" w:name="_GoBack"/>
      <w:bookmarkEnd w:id="43"/>
    </w:p>
    <w:p w14:paraId="08127409" w14:textId="77777777" w:rsidR="002C4705" w:rsidRDefault="002C4705" w:rsidP="002C4705">
      <w:pPr>
        <w:pStyle w:val="2"/>
      </w:pPr>
      <w:bookmarkStart w:id="44" w:name="_Toc35123384"/>
      <w:r>
        <w:t>Разработка сервиса</w:t>
      </w:r>
      <w:bookmarkEnd w:id="44"/>
    </w:p>
    <w:p w14:paraId="46FA44D3" w14:textId="18CAE4EB" w:rsidR="002C4705" w:rsidRDefault="002C4705" w:rsidP="002C4705">
      <w:pPr>
        <w:pStyle w:val="2"/>
      </w:pPr>
      <w:bookmarkStart w:id="45" w:name="_Toc35123385"/>
      <w:r>
        <w:t>Результат разработки, оценка производительности</w:t>
      </w:r>
      <w:bookmarkEnd w:id="45"/>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29">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48A8E3C0"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0">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E435603"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33E3927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60C51B3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75C2F89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993A83E"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6</w:t>
      </w:r>
      <w:r w:rsidR="00C20BE0">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461D03DF"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7</w:t>
      </w:r>
      <w:r w:rsidR="00C20BE0">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27ACABD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8</w:t>
      </w:r>
      <w:r w:rsidR="00C20BE0">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0DB97B32" w:rsidR="00A86C49" w:rsidRDefault="00A86C49"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9</w:t>
      </w:r>
      <w:r w:rsidR="00C20BE0">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2884D319"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10</w:t>
      </w:r>
      <w:r w:rsidR="00C20BE0">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69F6934A"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11</w:t>
      </w:r>
      <w:r w:rsidR="00C20BE0">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1B18AF6"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12</w:t>
      </w:r>
      <w:r w:rsidR="00C20BE0">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3653315A" w:rsidR="002277B8" w:rsidRP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13</w:t>
      </w:r>
      <w:r w:rsidR="00C20BE0">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46" w:name="_Toc35123386"/>
      <w:r>
        <w:t>Потенциал к масштабированию</w:t>
      </w:r>
      <w:bookmarkEnd w:id="46"/>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47" w:name="_Toc35123387"/>
      <w:r>
        <w:lastRenderedPageBreak/>
        <w:t>ЗАКЛЮЧЕНИЕ</w:t>
      </w:r>
      <w:bookmarkEnd w:id="47"/>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48" w:name="_Toc35123388"/>
      <w:r>
        <w:lastRenderedPageBreak/>
        <w:t>СПИСОК ЛИТЕРАТУРЫ</w:t>
      </w:r>
      <w:bookmarkEnd w:id="48"/>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2"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3"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44"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45"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46"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47"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49" w:name="_Toc35123389"/>
      <w:r>
        <w:lastRenderedPageBreak/>
        <w:t>ПРИЛОЖЕНИЕ</w:t>
      </w:r>
      <w:r w:rsidR="00BF1A40">
        <w:t xml:space="preserve"> А</w:t>
      </w:r>
      <w:r>
        <w:t>.</w:t>
      </w:r>
      <w:bookmarkEnd w:id="49"/>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50" w:name="_Toc35123390"/>
      <w:r>
        <w:lastRenderedPageBreak/>
        <w:t>ПРИЛОЖЕНИЕ Б.</w:t>
      </w:r>
      <w:bookmarkEnd w:id="50"/>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48"/>
      <w:headerReference w:type="first" r:id="rId49"/>
      <w:footerReference w:type="first" r:id="rId50"/>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1B657" w14:textId="77777777" w:rsidR="004B4D04" w:rsidRDefault="004B4D04" w:rsidP="005C1C37">
      <w:pPr>
        <w:spacing w:before="0" w:after="0"/>
      </w:pPr>
      <w:r>
        <w:separator/>
      </w:r>
    </w:p>
  </w:endnote>
  <w:endnote w:type="continuationSeparator" w:id="0">
    <w:p w14:paraId="7306CBE6" w14:textId="77777777" w:rsidR="004B4D04" w:rsidRDefault="004B4D04"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A40FFC" w:rsidRDefault="00A40FFC"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42361" w14:textId="77777777" w:rsidR="004B4D04" w:rsidRDefault="004B4D04" w:rsidP="005C1C37">
      <w:pPr>
        <w:spacing w:before="0" w:after="0"/>
      </w:pPr>
      <w:r>
        <w:separator/>
      </w:r>
    </w:p>
  </w:footnote>
  <w:footnote w:type="continuationSeparator" w:id="0">
    <w:p w14:paraId="44A74934" w14:textId="77777777" w:rsidR="004B4D04" w:rsidRDefault="004B4D04"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4594952D" w:rsidR="00A40FFC" w:rsidRDefault="00A40FFC">
        <w:pPr>
          <w:pStyle w:val="a8"/>
          <w:jc w:val="center"/>
        </w:pPr>
        <w:r>
          <w:fldChar w:fldCharType="begin"/>
        </w:r>
        <w:r>
          <w:instrText>PAGE   \* MERGEFORMAT</w:instrText>
        </w:r>
        <w:r>
          <w:fldChar w:fldCharType="separate"/>
        </w:r>
        <w:r w:rsidR="00BA7629">
          <w:rPr>
            <w:noProof/>
          </w:rPr>
          <w:t>53</w:t>
        </w:r>
        <w:r>
          <w:fldChar w:fldCharType="end"/>
        </w:r>
      </w:p>
    </w:sdtContent>
  </w:sdt>
  <w:p w14:paraId="2405D678" w14:textId="77777777" w:rsidR="00A40FFC" w:rsidRDefault="00A40FFC">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A40FFC" w:rsidRDefault="00A40FFC">
    <w:pPr>
      <w:pStyle w:val="a8"/>
      <w:jc w:val="center"/>
    </w:pPr>
  </w:p>
  <w:p w14:paraId="5AB375AE" w14:textId="77777777" w:rsidR="00A40FFC" w:rsidRDefault="00A40FFC">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C02349"/>
    <w:multiLevelType w:val="hybridMultilevel"/>
    <w:tmpl w:val="AB70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7D12D8"/>
    <w:multiLevelType w:val="hybridMultilevel"/>
    <w:tmpl w:val="1CB84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B031133"/>
    <w:multiLevelType w:val="hybridMultilevel"/>
    <w:tmpl w:val="10BA2E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4"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num>
  <w:num w:numId="5">
    <w:abstractNumId w:val="2"/>
  </w:num>
  <w:num w:numId="6">
    <w:abstractNumId w:val="33"/>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6"/>
  </w:num>
  <w:num w:numId="10">
    <w:abstractNumId w:val="36"/>
    <w:lvlOverride w:ilvl="0">
      <w:startOverride w:val="1"/>
    </w:lvlOverride>
  </w:num>
  <w:num w:numId="11">
    <w:abstractNumId w:val="16"/>
  </w:num>
  <w:num w:numId="12">
    <w:abstractNumId w:val="3"/>
  </w:num>
  <w:num w:numId="13">
    <w:abstractNumId w:val="5"/>
  </w:num>
  <w:num w:numId="14">
    <w:abstractNumId w:val="30"/>
  </w:num>
  <w:num w:numId="15">
    <w:abstractNumId w:val="22"/>
  </w:num>
  <w:num w:numId="16">
    <w:abstractNumId w:val="24"/>
  </w:num>
  <w:num w:numId="17">
    <w:abstractNumId w:val="9"/>
  </w:num>
  <w:num w:numId="18">
    <w:abstractNumId w:val="21"/>
  </w:num>
  <w:num w:numId="19">
    <w:abstractNumId w:val="1"/>
  </w:num>
  <w:num w:numId="20">
    <w:abstractNumId w:val="29"/>
  </w:num>
  <w:num w:numId="21">
    <w:abstractNumId w:val="10"/>
  </w:num>
  <w:num w:numId="22">
    <w:abstractNumId w:val="7"/>
  </w:num>
  <w:num w:numId="23">
    <w:abstractNumId w:val="15"/>
  </w:num>
  <w:num w:numId="24">
    <w:abstractNumId w:val="25"/>
  </w:num>
  <w:num w:numId="25">
    <w:abstractNumId w:val="27"/>
  </w:num>
  <w:num w:numId="26">
    <w:abstractNumId w:val="12"/>
  </w:num>
  <w:num w:numId="27">
    <w:abstractNumId w:val="13"/>
  </w:num>
  <w:num w:numId="28">
    <w:abstractNumId w:val="19"/>
  </w:num>
  <w:num w:numId="29">
    <w:abstractNumId w:val="32"/>
  </w:num>
  <w:num w:numId="30">
    <w:abstractNumId w:val="20"/>
  </w:num>
  <w:num w:numId="31">
    <w:abstractNumId w:val="0"/>
  </w:num>
  <w:num w:numId="32">
    <w:abstractNumId w:val="4"/>
  </w:num>
  <w:num w:numId="33">
    <w:abstractNumId w:val="23"/>
  </w:num>
  <w:num w:numId="34">
    <w:abstractNumId w:val="35"/>
  </w:num>
  <w:num w:numId="35">
    <w:abstractNumId w:val="8"/>
  </w:num>
  <w:num w:numId="36">
    <w:abstractNumId w:val="31"/>
  </w:num>
  <w:num w:numId="37">
    <w:abstractNumId w:val="18"/>
  </w:num>
  <w:num w:numId="38">
    <w:abstractNumId w:val="11"/>
  </w:num>
  <w:num w:numId="39">
    <w:abstractNumId w:val="26"/>
  </w:num>
  <w:num w:numId="40">
    <w:abstractNumId w:val="14"/>
  </w:num>
  <w:num w:numId="41">
    <w:abstractNumId w:val="17"/>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4AC3"/>
    <w:rsid w:val="00012F4B"/>
    <w:rsid w:val="00014292"/>
    <w:rsid w:val="00027051"/>
    <w:rsid w:val="00043820"/>
    <w:rsid w:val="00044CCF"/>
    <w:rsid w:val="000572B8"/>
    <w:rsid w:val="00060BE8"/>
    <w:rsid w:val="0006528D"/>
    <w:rsid w:val="00066D42"/>
    <w:rsid w:val="000B7708"/>
    <w:rsid w:val="000C4C7B"/>
    <w:rsid w:val="000D64D0"/>
    <w:rsid w:val="000E18E2"/>
    <w:rsid w:val="000F31FF"/>
    <w:rsid w:val="000F7FC3"/>
    <w:rsid w:val="001247C3"/>
    <w:rsid w:val="00130FB4"/>
    <w:rsid w:val="00131441"/>
    <w:rsid w:val="00133AB4"/>
    <w:rsid w:val="00144B9F"/>
    <w:rsid w:val="0014795C"/>
    <w:rsid w:val="00156DC5"/>
    <w:rsid w:val="0016083D"/>
    <w:rsid w:val="001619F8"/>
    <w:rsid w:val="00170AD0"/>
    <w:rsid w:val="00194204"/>
    <w:rsid w:val="001B605B"/>
    <w:rsid w:val="001D6DBD"/>
    <w:rsid w:val="001D738F"/>
    <w:rsid w:val="001E3A8B"/>
    <w:rsid w:val="001E7083"/>
    <w:rsid w:val="001F1EA4"/>
    <w:rsid w:val="002039A2"/>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27171"/>
    <w:rsid w:val="00335BB8"/>
    <w:rsid w:val="00337D5E"/>
    <w:rsid w:val="00353717"/>
    <w:rsid w:val="00365799"/>
    <w:rsid w:val="00366FB0"/>
    <w:rsid w:val="003734CC"/>
    <w:rsid w:val="003A3B7C"/>
    <w:rsid w:val="003B2824"/>
    <w:rsid w:val="003C1CFB"/>
    <w:rsid w:val="003E3F02"/>
    <w:rsid w:val="003E553A"/>
    <w:rsid w:val="00400CD0"/>
    <w:rsid w:val="00407377"/>
    <w:rsid w:val="00410FE7"/>
    <w:rsid w:val="0042017E"/>
    <w:rsid w:val="00425962"/>
    <w:rsid w:val="00440FA8"/>
    <w:rsid w:val="00445A9A"/>
    <w:rsid w:val="0044745A"/>
    <w:rsid w:val="004771BC"/>
    <w:rsid w:val="004861D9"/>
    <w:rsid w:val="00486B31"/>
    <w:rsid w:val="00497C21"/>
    <w:rsid w:val="004A3C4C"/>
    <w:rsid w:val="004B4D04"/>
    <w:rsid w:val="004C6FCA"/>
    <w:rsid w:val="004E70A8"/>
    <w:rsid w:val="004F44C2"/>
    <w:rsid w:val="0050124B"/>
    <w:rsid w:val="005220DE"/>
    <w:rsid w:val="00531D0E"/>
    <w:rsid w:val="00536BC8"/>
    <w:rsid w:val="00540A1E"/>
    <w:rsid w:val="00590D72"/>
    <w:rsid w:val="00597055"/>
    <w:rsid w:val="005B2C30"/>
    <w:rsid w:val="005B3F81"/>
    <w:rsid w:val="005C1C37"/>
    <w:rsid w:val="005E4626"/>
    <w:rsid w:val="005F0C3F"/>
    <w:rsid w:val="00603AD8"/>
    <w:rsid w:val="00604375"/>
    <w:rsid w:val="006114DA"/>
    <w:rsid w:val="0061170F"/>
    <w:rsid w:val="006225C6"/>
    <w:rsid w:val="00624437"/>
    <w:rsid w:val="00640990"/>
    <w:rsid w:val="00652640"/>
    <w:rsid w:val="0065701D"/>
    <w:rsid w:val="0065787C"/>
    <w:rsid w:val="006612CC"/>
    <w:rsid w:val="00677233"/>
    <w:rsid w:val="00683591"/>
    <w:rsid w:val="006A547E"/>
    <w:rsid w:val="006B6614"/>
    <w:rsid w:val="006B783E"/>
    <w:rsid w:val="006D757C"/>
    <w:rsid w:val="006F40E0"/>
    <w:rsid w:val="00703460"/>
    <w:rsid w:val="00706FA3"/>
    <w:rsid w:val="00716658"/>
    <w:rsid w:val="00735D6C"/>
    <w:rsid w:val="0073606B"/>
    <w:rsid w:val="00737C14"/>
    <w:rsid w:val="00741138"/>
    <w:rsid w:val="007474F4"/>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366D8"/>
    <w:rsid w:val="00937875"/>
    <w:rsid w:val="00974C67"/>
    <w:rsid w:val="0097598E"/>
    <w:rsid w:val="00993BB2"/>
    <w:rsid w:val="009A0D00"/>
    <w:rsid w:val="009A283E"/>
    <w:rsid w:val="009A7D62"/>
    <w:rsid w:val="009D0434"/>
    <w:rsid w:val="009D7443"/>
    <w:rsid w:val="009E277F"/>
    <w:rsid w:val="009F372D"/>
    <w:rsid w:val="00A156DA"/>
    <w:rsid w:val="00A40FFC"/>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A3A6F"/>
    <w:rsid w:val="00BA7629"/>
    <w:rsid w:val="00BB46F9"/>
    <w:rsid w:val="00BD2AB1"/>
    <w:rsid w:val="00BD3096"/>
    <w:rsid w:val="00BF1A40"/>
    <w:rsid w:val="00C01408"/>
    <w:rsid w:val="00C14B41"/>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65518"/>
    <w:rsid w:val="00D71B78"/>
    <w:rsid w:val="00D838DC"/>
    <w:rsid w:val="00D970B3"/>
    <w:rsid w:val="00D9717E"/>
    <w:rsid w:val="00DA0115"/>
    <w:rsid w:val="00DB7E75"/>
    <w:rsid w:val="00DE1A4C"/>
    <w:rsid w:val="00DF3E26"/>
    <w:rsid w:val="00E00DAB"/>
    <w:rsid w:val="00E02C64"/>
    <w:rsid w:val="00E31C69"/>
    <w:rsid w:val="00E56EC4"/>
    <w:rsid w:val="00E60D5C"/>
    <w:rsid w:val="00E6279D"/>
    <w:rsid w:val="00E72C2A"/>
    <w:rsid w:val="00E7333F"/>
    <w:rsid w:val="00E747AE"/>
    <w:rsid w:val="00E74BFD"/>
    <w:rsid w:val="00E852E6"/>
    <w:rsid w:val="00E972AB"/>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400CD0"/>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wig.symfony.com/doc/2.x/internals.html" TargetMode="External"/><Relationship Id="rId47" Type="http://schemas.openxmlformats.org/officeDocument/2006/relationships/hyperlink" Target="https://www.dynatrace.com/resource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pcomplete.com/blog/2018/11/haskell-and-rus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datadriveninvestor/how-does-memory-allocation-work-in-python-and-other-languages-d2d8a939854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handlebarsjs.com/guid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ustache.github.io/mustache.5.htm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9A10F-57A2-42AE-A129-0D44151E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2348</TotalTime>
  <Pages>1</Pages>
  <Words>10375</Words>
  <Characters>59138</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71</cp:revision>
  <dcterms:created xsi:type="dcterms:W3CDTF">2020-01-28T12:54:00Z</dcterms:created>
  <dcterms:modified xsi:type="dcterms:W3CDTF">2020-03-16T10:59:00Z</dcterms:modified>
</cp:coreProperties>
</file>