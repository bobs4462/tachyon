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68467474" w14:textId="3D4B3A91" w:rsidR="00683591" w:rsidRPr="00683591" w:rsidRDefault="00836FD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5123365" w:history="1">
            <w:r w:rsidR="00683591" w:rsidRPr="00683591">
              <w:rPr>
                <w:rStyle w:val="ad"/>
                <w:rFonts w:eastAsiaTheme="majorEastAsia"/>
                <w:noProof/>
                <w:sz w:val="28"/>
                <w:szCs w:val="28"/>
              </w:rPr>
              <w:t>ВВЕДЕНИЕ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w:t>
            </w:r>
            <w:r w:rsidR="00683591" w:rsidRPr="00683591">
              <w:rPr>
                <w:noProof/>
                <w:webHidden/>
                <w:sz w:val="28"/>
                <w:szCs w:val="28"/>
              </w:rPr>
              <w:fldChar w:fldCharType="end"/>
            </w:r>
          </w:hyperlink>
        </w:p>
        <w:p w14:paraId="71EE673F" w14:textId="649F1F25" w:rsidR="00683591" w:rsidRPr="00683591" w:rsidRDefault="00E87646"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6" w:history="1">
            <w:r w:rsidR="00683591" w:rsidRPr="00683591">
              <w:rPr>
                <w:rStyle w:val="ad"/>
                <w:rFonts w:eastAsiaTheme="majorEastAsia"/>
                <w:noProof/>
                <w:sz w:val="28"/>
                <w:szCs w:val="28"/>
              </w:rPr>
              <w:t>ГЛАВА 1.</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АНАЛИЗ ПРЕДМЕТНОЙ ОБЛАСТИ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61FBC54F" w14:textId="13EABAEB"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7" w:history="1">
            <w:r w:rsidR="00683591" w:rsidRPr="00683591">
              <w:rPr>
                <w:rStyle w:val="ad"/>
                <w:rFonts w:eastAsiaTheme="majorEastAsia"/>
                <w:noProof/>
                <w:sz w:val="28"/>
                <w:szCs w:val="28"/>
              </w:rPr>
              <w:t>1.1. Термины и определения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12CD576C" w14:textId="2F507768"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8" w:history="1">
            <w:r w:rsidR="00683591" w:rsidRPr="00683591">
              <w:rPr>
                <w:rStyle w:val="ad"/>
                <w:rFonts w:eastAsiaTheme="majorEastAsia"/>
                <w:noProof/>
                <w:sz w:val="28"/>
                <w:szCs w:val="28"/>
              </w:rPr>
              <w:t>1.2. Общий принцип работы систем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7</w:t>
            </w:r>
            <w:r w:rsidR="00683591" w:rsidRPr="00683591">
              <w:rPr>
                <w:noProof/>
                <w:webHidden/>
                <w:sz w:val="28"/>
                <w:szCs w:val="28"/>
              </w:rPr>
              <w:fldChar w:fldCharType="end"/>
            </w:r>
          </w:hyperlink>
        </w:p>
        <w:p w14:paraId="6A9F770A" w14:textId="519BA7B3"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9" w:history="1">
            <w:r w:rsidR="00683591" w:rsidRPr="00683591">
              <w:rPr>
                <w:rStyle w:val="ad"/>
                <w:rFonts w:eastAsiaTheme="majorEastAsia"/>
                <w:noProof/>
                <w:sz w:val="28"/>
                <w:szCs w:val="28"/>
              </w:rPr>
              <w:t>1.3. Обзор существующих решений</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12</w:t>
            </w:r>
            <w:r w:rsidR="00683591" w:rsidRPr="00683591">
              <w:rPr>
                <w:noProof/>
                <w:webHidden/>
                <w:sz w:val="28"/>
                <w:szCs w:val="28"/>
              </w:rPr>
              <w:fldChar w:fldCharType="end"/>
            </w:r>
          </w:hyperlink>
        </w:p>
        <w:p w14:paraId="02A6AC4E" w14:textId="0F01527C"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0" w:history="1">
            <w:r w:rsidR="00683591" w:rsidRPr="00683591">
              <w:rPr>
                <w:rStyle w:val="ad"/>
                <w:rFonts w:eastAsiaTheme="majorEastAsia"/>
                <w:noProof/>
                <w:sz w:val="28"/>
                <w:szCs w:val="28"/>
              </w:rPr>
              <w:t>1.4. Основные причины низкой производительности шаблонизаторов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16</w:t>
            </w:r>
            <w:r w:rsidR="00683591" w:rsidRPr="00683591">
              <w:rPr>
                <w:noProof/>
                <w:webHidden/>
                <w:sz w:val="28"/>
                <w:szCs w:val="28"/>
              </w:rPr>
              <w:fldChar w:fldCharType="end"/>
            </w:r>
          </w:hyperlink>
        </w:p>
        <w:p w14:paraId="4F2CCE81" w14:textId="0054C685"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1" w:history="1">
            <w:r w:rsidR="00683591" w:rsidRPr="00683591">
              <w:rPr>
                <w:rStyle w:val="ad"/>
                <w:rFonts w:eastAsiaTheme="majorEastAsia"/>
                <w:noProof/>
                <w:sz w:val="28"/>
                <w:szCs w:val="28"/>
              </w:rPr>
              <w:t>1.5. Цели и задачи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21</w:t>
            </w:r>
            <w:r w:rsidR="00683591" w:rsidRPr="00683591">
              <w:rPr>
                <w:noProof/>
                <w:webHidden/>
                <w:sz w:val="28"/>
                <w:szCs w:val="28"/>
              </w:rPr>
              <w:fldChar w:fldCharType="end"/>
            </w:r>
          </w:hyperlink>
        </w:p>
        <w:p w14:paraId="04FAFE1D" w14:textId="5B7220AF" w:rsidR="00683591" w:rsidRPr="00683591" w:rsidRDefault="00E87646"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2" w:history="1">
            <w:r w:rsidR="00683591" w:rsidRPr="00683591">
              <w:rPr>
                <w:rStyle w:val="ad"/>
                <w:rFonts w:eastAsiaTheme="majorEastAsia"/>
                <w:noProof/>
                <w:sz w:val="28"/>
                <w:szCs w:val="28"/>
              </w:rPr>
              <w:t>ГЛАВА 2.</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ИССЛЕДОВАНИЕ ВОЗМОЖНЫХ СПОСОБОВ ПОВЫШЕНИЯ ПРОИЗВОДИТЕЛЬНОСТИ СИСТЕМ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2BF36173" w14:textId="5187FE0C"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3" w:history="1">
            <w:r w:rsidR="00683591" w:rsidRPr="0068359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32EE341F" w14:textId="578D2873"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4" w:history="1">
            <w:r w:rsidR="00683591" w:rsidRPr="00683591">
              <w:rPr>
                <w:rStyle w:val="ad"/>
                <w:rFonts w:eastAsiaTheme="majorEastAsia"/>
                <w:noProof/>
                <w:sz w:val="28"/>
                <w:szCs w:val="28"/>
              </w:rPr>
              <w:t>2.2. Уменьшение операций по выделению памяти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25</w:t>
            </w:r>
            <w:r w:rsidR="00683591" w:rsidRPr="00683591">
              <w:rPr>
                <w:noProof/>
                <w:webHidden/>
                <w:sz w:val="28"/>
                <w:szCs w:val="28"/>
              </w:rPr>
              <w:fldChar w:fldCharType="end"/>
            </w:r>
          </w:hyperlink>
        </w:p>
        <w:p w14:paraId="77525DB4" w14:textId="1DD6F8E0"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5" w:history="1">
            <w:r w:rsidR="00683591" w:rsidRPr="00683591">
              <w:rPr>
                <w:rStyle w:val="ad"/>
                <w:rFonts w:eastAsiaTheme="majorEastAsia"/>
                <w:noProof/>
                <w:sz w:val="28"/>
                <w:szCs w:val="28"/>
              </w:rPr>
              <w:t>2.3. Альтернатива сборщику мусора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28</w:t>
            </w:r>
            <w:r w:rsidR="00683591" w:rsidRPr="00683591">
              <w:rPr>
                <w:noProof/>
                <w:webHidden/>
                <w:sz w:val="28"/>
                <w:szCs w:val="28"/>
              </w:rPr>
              <w:fldChar w:fldCharType="end"/>
            </w:r>
          </w:hyperlink>
        </w:p>
        <w:p w14:paraId="2DE1B76E" w14:textId="4D90BB8E"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6" w:history="1">
            <w:r w:rsidR="00683591" w:rsidRPr="00683591">
              <w:rPr>
                <w:rStyle w:val="ad"/>
                <w:rFonts w:eastAsiaTheme="majorEastAsia"/>
                <w:noProof/>
                <w:sz w:val="28"/>
                <w:szCs w:val="28"/>
              </w:rPr>
              <w:t>2.4. Кеширование наиболее часто используемых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31</w:t>
            </w:r>
            <w:r w:rsidR="00683591" w:rsidRPr="00683591">
              <w:rPr>
                <w:noProof/>
                <w:webHidden/>
                <w:sz w:val="28"/>
                <w:szCs w:val="28"/>
              </w:rPr>
              <w:fldChar w:fldCharType="end"/>
            </w:r>
          </w:hyperlink>
        </w:p>
        <w:p w14:paraId="4746C64F" w14:textId="53966227"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7" w:history="1">
            <w:r w:rsidR="00683591" w:rsidRPr="00683591">
              <w:rPr>
                <w:rStyle w:val="ad"/>
                <w:rFonts w:eastAsiaTheme="majorEastAsia"/>
                <w:noProof/>
                <w:sz w:val="28"/>
                <w:szCs w:val="28"/>
              </w:rPr>
              <w:t>2.5. Решение проблемы простоя системных ресурсов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32</w:t>
            </w:r>
            <w:r w:rsidR="00683591" w:rsidRPr="00683591">
              <w:rPr>
                <w:noProof/>
                <w:webHidden/>
                <w:sz w:val="28"/>
                <w:szCs w:val="28"/>
              </w:rPr>
              <w:fldChar w:fldCharType="end"/>
            </w:r>
          </w:hyperlink>
        </w:p>
        <w:p w14:paraId="0132AC41" w14:textId="70D07B58"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8" w:history="1">
            <w:r w:rsidR="00683591" w:rsidRPr="00683591">
              <w:rPr>
                <w:rStyle w:val="ad"/>
                <w:rFonts w:eastAsiaTheme="majorEastAsia"/>
                <w:noProof/>
                <w:sz w:val="28"/>
                <w:szCs w:val="28"/>
              </w:rPr>
              <w:t>2.6. Выбор языка программирования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34</w:t>
            </w:r>
            <w:r w:rsidR="00683591" w:rsidRPr="00683591">
              <w:rPr>
                <w:noProof/>
                <w:webHidden/>
                <w:sz w:val="28"/>
                <w:szCs w:val="28"/>
              </w:rPr>
              <w:fldChar w:fldCharType="end"/>
            </w:r>
          </w:hyperlink>
        </w:p>
        <w:p w14:paraId="1006EE24" w14:textId="46F9B5C4"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9" w:history="1">
            <w:r w:rsidR="00683591" w:rsidRPr="00683591">
              <w:rPr>
                <w:rStyle w:val="ad"/>
                <w:rFonts w:eastAsiaTheme="majorEastAsia"/>
                <w:noProof/>
                <w:sz w:val="28"/>
                <w:szCs w:val="28"/>
              </w:rPr>
              <w:t>2.7.</w:t>
            </w:r>
            <w:r w:rsidR="00683591" w:rsidRPr="00683591">
              <w:rPr>
                <w:rStyle w:val="ad"/>
                <w:rFonts w:eastAsiaTheme="majorEastAsia"/>
                <w:noProof/>
                <w:sz w:val="28"/>
                <w:szCs w:val="28"/>
                <w:lang w:val="en-US"/>
              </w:rPr>
              <w:t xml:space="preserve"> RESTful</w:t>
            </w:r>
            <w:r w:rsidR="00683591" w:rsidRPr="00683591">
              <w:rPr>
                <w:rStyle w:val="ad"/>
                <w:rFonts w:eastAsiaTheme="majorEastAsia"/>
                <w:noProof/>
                <w:sz w:val="28"/>
                <w:szCs w:val="28"/>
              </w:rPr>
              <w:t xml:space="preserve"> сервис, выполняющий роль системы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38</w:t>
            </w:r>
            <w:r w:rsidR="00683591" w:rsidRPr="00683591">
              <w:rPr>
                <w:noProof/>
                <w:webHidden/>
                <w:sz w:val="28"/>
                <w:szCs w:val="28"/>
              </w:rPr>
              <w:fldChar w:fldCharType="end"/>
            </w:r>
          </w:hyperlink>
        </w:p>
        <w:p w14:paraId="74EA9B37" w14:textId="1F4B50FE" w:rsidR="00683591" w:rsidRPr="00683591" w:rsidRDefault="00E87646"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0" w:history="1">
            <w:r w:rsidR="00683591" w:rsidRPr="00683591">
              <w:rPr>
                <w:rStyle w:val="ad"/>
                <w:rFonts w:eastAsiaTheme="majorEastAsia"/>
                <w:noProof/>
                <w:sz w:val="28"/>
                <w:szCs w:val="28"/>
              </w:rPr>
              <w:t>ГЛАВА 3.</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ПРОЕКТИРОВАНИЕ СЕРВИСА ПО ПРЕДОСТАВЛЕНИЮ УСЛУГ СИСТЕМЫ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675184E7" w14:textId="187EC074"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1" w:history="1">
            <w:r w:rsidR="00683591" w:rsidRPr="00683591">
              <w:rPr>
                <w:rStyle w:val="ad"/>
                <w:rFonts w:eastAsiaTheme="majorEastAsia"/>
                <w:noProof/>
                <w:sz w:val="28"/>
                <w:szCs w:val="28"/>
              </w:rPr>
              <w:t>3.1. Требования, предъявляемые к качеству разрабатываемой системы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3D647426" w14:textId="17C6F633"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2" w:history="1">
            <w:r w:rsidR="00683591" w:rsidRPr="00683591">
              <w:rPr>
                <w:rStyle w:val="ad"/>
                <w:rFonts w:eastAsiaTheme="majorEastAsia"/>
                <w:noProof/>
                <w:sz w:val="28"/>
                <w:szCs w:val="28"/>
              </w:rPr>
              <w:t>3.2. Моделирование работы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1C8B4AA" w14:textId="3BD3AB79"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3" w:history="1">
            <w:r w:rsidR="00683591" w:rsidRPr="00683591">
              <w:rPr>
                <w:rStyle w:val="ad"/>
                <w:rFonts w:eastAsiaTheme="majorEastAsia"/>
                <w:noProof/>
                <w:sz w:val="28"/>
                <w:szCs w:val="28"/>
              </w:rPr>
              <w:t>3.3. Выбор инструментов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BC7B5F3" w14:textId="2E934EF7"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4" w:history="1">
            <w:r w:rsidR="00683591" w:rsidRPr="00683591">
              <w:rPr>
                <w:rStyle w:val="ad"/>
                <w:rFonts w:eastAsiaTheme="majorEastAsia"/>
                <w:noProof/>
                <w:sz w:val="28"/>
                <w:szCs w:val="28"/>
              </w:rPr>
              <w:t>3.4. Разработка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79BFD19" w14:textId="0803FD4F"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5" w:history="1">
            <w:r w:rsidR="00683591" w:rsidRPr="00683591">
              <w:rPr>
                <w:rStyle w:val="ad"/>
                <w:rFonts w:eastAsiaTheme="majorEastAsia"/>
                <w:noProof/>
                <w:sz w:val="28"/>
                <w:szCs w:val="28"/>
              </w:rPr>
              <w:t>3.5. Результат разработки, оценка производительности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6498F69" w14:textId="19D75DBD" w:rsidR="00683591" w:rsidRPr="00683591" w:rsidRDefault="00E87646"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6" w:history="1">
            <w:r w:rsidR="00683591" w:rsidRPr="00683591">
              <w:rPr>
                <w:rStyle w:val="ad"/>
                <w:rFonts w:eastAsiaTheme="majorEastAsia"/>
                <w:noProof/>
                <w:sz w:val="28"/>
                <w:szCs w:val="28"/>
              </w:rPr>
              <w:t>3.6. Потенциал к масштабированию</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46</w:t>
            </w:r>
            <w:r w:rsidR="00683591" w:rsidRPr="00683591">
              <w:rPr>
                <w:noProof/>
                <w:webHidden/>
                <w:sz w:val="28"/>
                <w:szCs w:val="28"/>
              </w:rPr>
              <w:fldChar w:fldCharType="end"/>
            </w:r>
          </w:hyperlink>
        </w:p>
        <w:p w14:paraId="1F0F7521" w14:textId="6C8BE6A7" w:rsidR="00683591" w:rsidRPr="00683591" w:rsidRDefault="00E87646"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7" w:history="1">
            <w:r w:rsidR="00683591" w:rsidRPr="00683591">
              <w:rPr>
                <w:rStyle w:val="ad"/>
                <w:rFonts w:eastAsiaTheme="majorEastAsia"/>
                <w:noProof/>
                <w:sz w:val="28"/>
                <w:szCs w:val="28"/>
              </w:rPr>
              <w:t>ЗАКЛЮЧЕНИЕ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47</w:t>
            </w:r>
            <w:r w:rsidR="00683591" w:rsidRPr="00683591">
              <w:rPr>
                <w:noProof/>
                <w:webHidden/>
                <w:sz w:val="28"/>
                <w:szCs w:val="28"/>
              </w:rPr>
              <w:fldChar w:fldCharType="end"/>
            </w:r>
          </w:hyperlink>
        </w:p>
        <w:p w14:paraId="2F0D3F7E" w14:textId="1B14066E" w:rsidR="00683591" w:rsidRPr="00683591" w:rsidRDefault="00E87646"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8" w:history="1">
            <w:r w:rsidR="00683591" w:rsidRPr="00683591">
              <w:rPr>
                <w:rStyle w:val="ad"/>
                <w:rFonts w:eastAsiaTheme="majorEastAsia"/>
                <w:noProof/>
                <w:sz w:val="28"/>
                <w:szCs w:val="28"/>
              </w:rPr>
              <w:t>СПИСОК ЛИТЕРАТУРЫ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48</w:t>
            </w:r>
            <w:r w:rsidR="00683591" w:rsidRPr="00683591">
              <w:rPr>
                <w:noProof/>
                <w:webHidden/>
                <w:sz w:val="28"/>
                <w:szCs w:val="28"/>
              </w:rPr>
              <w:fldChar w:fldCharType="end"/>
            </w:r>
          </w:hyperlink>
        </w:p>
        <w:p w14:paraId="2A4989B6" w14:textId="1C949B6B" w:rsidR="00683591" w:rsidRPr="00683591" w:rsidRDefault="00E87646"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9" w:history="1">
            <w:r w:rsidR="00683591" w:rsidRPr="00683591">
              <w:rPr>
                <w:rStyle w:val="ad"/>
                <w:rFonts w:eastAsiaTheme="majorEastAsia"/>
                <w:noProof/>
                <w:sz w:val="28"/>
                <w:szCs w:val="28"/>
              </w:rPr>
              <w:t>ПРИЛОЖЕНИЕ 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50</w:t>
            </w:r>
            <w:r w:rsidR="00683591" w:rsidRPr="00683591">
              <w:rPr>
                <w:noProof/>
                <w:webHidden/>
                <w:sz w:val="28"/>
                <w:szCs w:val="28"/>
              </w:rPr>
              <w:fldChar w:fldCharType="end"/>
            </w:r>
          </w:hyperlink>
        </w:p>
        <w:p w14:paraId="6234C2CA" w14:textId="4FEA24C8" w:rsidR="00683591" w:rsidRPr="00683591" w:rsidRDefault="00E87646"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90" w:history="1">
            <w:r w:rsidR="00683591" w:rsidRPr="00683591">
              <w:rPr>
                <w:rStyle w:val="ad"/>
                <w:rFonts w:eastAsiaTheme="majorEastAsia"/>
                <w:noProof/>
                <w:sz w:val="28"/>
                <w:szCs w:val="28"/>
              </w:rPr>
              <w:t>ПРИЛОЖЕНИЕ Б.</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_Toc35123390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51</w:t>
            </w:r>
            <w:r w:rsidR="00683591" w:rsidRPr="00683591">
              <w:rPr>
                <w:noProof/>
                <w:webHidden/>
                <w:sz w:val="28"/>
                <w:szCs w:val="28"/>
              </w:rPr>
              <w:fldChar w:fldCharType="end"/>
            </w:r>
          </w:hyperlink>
        </w:p>
        <w:p w14:paraId="2FC987BC" w14:textId="3957618F"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14DA922D" w:rsidR="005C1C37" w:rsidRDefault="008E1822" w:rsidP="008E1822">
      <w:pPr>
        <w:pStyle w:val="ae"/>
      </w:pPr>
      <w:bookmarkStart w:id="1" w:name="_Toc35123365"/>
      <w:r w:rsidRPr="008E1822">
        <w:lastRenderedPageBreak/>
        <w:t>ВВЕДЕНИЕ</w:t>
      </w:r>
      <w:bookmarkEnd w:id="1"/>
    </w:p>
    <w:p w14:paraId="1A19AAD1" w14:textId="77777777" w:rsidR="00774E93" w:rsidRDefault="008E1822" w:rsidP="000C0A08">
      <w:pPr>
        <w:pStyle w:val="a1"/>
      </w:pPr>
      <w:r>
        <w:br w:type="page"/>
      </w:r>
    </w:p>
    <w:p w14:paraId="65BACD78" w14:textId="40C2A280" w:rsidR="00767746" w:rsidRDefault="00993BB2" w:rsidP="00B47E63">
      <w:pPr>
        <w:pStyle w:val="1"/>
        <w:numPr>
          <w:ilvl w:val="0"/>
          <w:numId w:val="7"/>
        </w:numPr>
      </w:pPr>
      <w:bookmarkStart w:id="2" w:name="_Toc35123366"/>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5123367"/>
      <w:r>
        <w:t>Термины и определения</w:t>
      </w:r>
      <w:bookmarkEnd w:id="3"/>
    </w:p>
    <w:p w14:paraId="47D2A8E3" w14:textId="7FD1F81A" w:rsidR="00C37D28" w:rsidRPr="00C37D28" w:rsidRDefault="000E18E2" w:rsidP="000C0A0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0C0A08">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0C0A08">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0C0A08">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0C0A08">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0C0A08">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0C0A08">
      <w:pPr>
        <w:pStyle w:val="a1"/>
      </w:pPr>
      <w:r>
        <w:t>Шаблонизатор комбинирует данные и веб-шаблоны для массовой генерации веб-документов.</w:t>
      </w:r>
    </w:p>
    <w:p w14:paraId="27711748" w14:textId="77777777" w:rsidR="00D65518" w:rsidRDefault="00D65518" w:rsidP="000C0A0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0C0A0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0C0A08">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0C0A08">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0C0A08">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0C0A08">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0C0A08">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0C0A08">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0C0A08">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56C38F4C" w:rsidR="00716658" w:rsidRDefault="00716658" w:rsidP="000C0A0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275D4C8C" w14:textId="6FF038B1" w:rsidR="00C33C7A" w:rsidRPr="00C33C7A" w:rsidRDefault="00C33C7A" w:rsidP="000C0A08">
      <w:pPr>
        <w:pStyle w:val="a1"/>
      </w:pPr>
      <w:r>
        <w:t>Зеленые потоки – это нити</w:t>
      </w:r>
      <w:r w:rsidRPr="00C33C7A">
        <w:t xml:space="preserve"> выполнения, управление которыми вместо операционной системы выполняет</w:t>
      </w:r>
      <w:r>
        <w:t xml:space="preserve"> среда выполнения</w:t>
      </w:r>
      <w:r w:rsidRPr="00C33C7A">
        <w:t xml:space="preserve">. </w:t>
      </w:r>
      <w:r>
        <w:t xml:space="preserve">Они </w:t>
      </w:r>
      <w:r w:rsidRPr="00C33C7A">
        <w:t>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r>
        <w:t>, и избегать «дорогостоящих» смен контекста.</w:t>
      </w:r>
    </w:p>
    <w:p w14:paraId="03B55C95" w14:textId="69286D9F" w:rsidR="008641E2" w:rsidRPr="008641E2" w:rsidRDefault="008641E2" w:rsidP="000C0A0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5A9AA3BC" w:rsidR="00B47E63" w:rsidRDefault="006612CC" w:rsidP="006612CC">
      <w:pPr>
        <w:pStyle w:val="2"/>
      </w:pPr>
      <w:bookmarkStart w:id="4" w:name="_Toc35123368"/>
      <w:r>
        <w:t>Общий принцип работы систем веб-шаблонов</w:t>
      </w:r>
      <w:bookmarkEnd w:id="4"/>
    </w:p>
    <w:p w14:paraId="1AA1EB7B" w14:textId="77777777" w:rsidR="00BA3A6F" w:rsidRDefault="00BA3A6F" w:rsidP="000C0A08">
      <w:pPr>
        <w:pStyle w:val="a1"/>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lastRenderedPageBreak/>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0C0A08">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18F20BFF" w:rsidR="00857631" w:rsidRPr="00857631" w:rsidRDefault="00857631" w:rsidP="00857631">
      <w:pPr>
        <w:pStyle w:val="a5"/>
      </w:pPr>
      <w:bookmarkStart w:id="5" w:name="_Ref34511394"/>
      <w:r>
        <w:t xml:space="preserve">Рис.  </w:t>
      </w:r>
      <w:r w:rsidR="00FF327F">
        <w:fldChar w:fldCharType="begin"/>
      </w:r>
      <w:r w:rsidR="00FF327F">
        <w:instrText xml:space="preserve"> STYLEREF 2 \s </w:instrText>
      </w:r>
      <w:r w:rsidR="00FF327F">
        <w:fldChar w:fldCharType="separate"/>
      </w:r>
      <w:r w:rsidR="00FF327F">
        <w:rPr>
          <w:noProof/>
        </w:rPr>
        <w:t>1.2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1</w:t>
      </w:r>
      <w:r w:rsidR="00FF327F">
        <w:fldChar w:fldCharType="end"/>
      </w:r>
      <w:bookmarkEnd w:id="5"/>
      <w:r>
        <w:t xml:space="preserve"> Визуализация работы системы веб-шаблонов</w:t>
      </w:r>
    </w:p>
    <w:p w14:paraId="305E0D59" w14:textId="77777777" w:rsidR="008A4535" w:rsidRDefault="008A4535" w:rsidP="000C0A08">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0C0A08">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220C8311" w:rsidR="003734CC" w:rsidRDefault="003734CC" w:rsidP="000C0A08">
      <w:pPr>
        <w:pStyle w:val="a1"/>
        <w:numPr>
          <w:ilvl w:val="0"/>
          <w:numId w:val="17"/>
        </w:numPr>
      </w:pPr>
      <w:r>
        <w:lastRenderedPageBreak/>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56DC5">
        <w:t xml:space="preserve">Рис.  </w:t>
      </w:r>
      <w:r w:rsidR="00156DC5">
        <w:rPr>
          <w:noProof/>
        </w:rPr>
        <w:t>1.2</w:t>
      </w:r>
      <w:r w:rsidR="00156DC5">
        <w:t>.</w:t>
      </w:r>
      <w:r w:rsidR="00156DC5">
        <w:rPr>
          <w:noProof/>
        </w:rPr>
        <w:t>2</w:t>
      </w:r>
      <w:r w:rsidR="00133AB4">
        <w:fldChar w:fldCharType="end"/>
      </w:r>
      <w:r w:rsidR="00133AB4">
        <w:t>.</w:t>
      </w:r>
    </w:p>
    <w:p w14:paraId="208857DD" w14:textId="77777777" w:rsidR="003734CC" w:rsidRDefault="001D6DBD" w:rsidP="000C0A08">
      <w:pPr>
        <w:pStyle w:val="a1"/>
        <w:numPr>
          <w:ilvl w:val="0"/>
          <w:numId w:val="17"/>
        </w:numPr>
      </w:pPr>
      <w: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2C82F49C" w:rsidR="00290994" w:rsidRDefault="00290994" w:rsidP="000C0A08">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56DC5">
        <w:t xml:space="preserve">Рис.  </w:t>
      </w:r>
      <w:r w:rsidR="00156DC5">
        <w:rPr>
          <w:noProof/>
        </w:rPr>
        <w:t>1.2</w:t>
      </w:r>
      <w:r w:rsidR="00156DC5">
        <w:t>.</w:t>
      </w:r>
      <w:r w:rsidR="00156DC5">
        <w:rPr>
          <w:noProof/>
        </w:rPr>
        <w:t>3</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4D3B6680" w:rsidR="00133AB4" w:rsidRDefault="00133AB4" w:rsidP="00133AB4">
      <w:pPr>
        <w:pStyle w:val="a5"/>
      </w:pPr>
      <w:bookmarkStart w:id="6" w:name="_Ref34505046"/>
      <w:r>
        <w:lastRenderedPageBreak/>
        <w:t xml:space="preserve">Рис.  </w:t>
      </w:r>
      <w:r w:rsidR="00FF327F">
        <w:fldChar w:fldCharType="begin"/>
      </w:r>
      <w:r w:rsidR="00FF327F">
        <w:instrText xml:space="preserve"> STYLEREF 2 \s </w:instrText>
      </w:r>
      <w:r w:rsidR="00FF327F">
        <w:fldChar w:fldCharType="separate"/>
      </w:r>
      <w:r w:rsidR="00FF327F">
        <w:rPr>
          <w:noProof/>
        </w:rPr>
        <w:t>1.2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2</w:t>
      </w:r>
      <w:r w:rsidR="00FF327F">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6BD6985C" w:rsidR="00133AB4" w:rsidRDefault="00133AB4" w:rsidP="00133AB4">
      <w:pPr>
        <w:pStyle w:val="a5"/>
      </w:pPr>
      <w:bookmarkStart w:id="7" w:name="_Ref34505086"/>
      <w:r>
        <w:t xml:space="preserve">Рис.  </w:t>
      </w:r>
      <w:r w:rsidR="00FF327F">
        <w:fldChar w:fldCharType="begin"/>
      </w:r>
      <w:r w:rsidR="00FF327F">
        <w:instrText xml:space="preserve"> STYLEREF 2 \s </w:instrText>
      </w:r>
      <w:r w:rsidR="00FF327F">
        <w:fldChar w:fldCharType="separate"/>
      </w:r>
      <w:r w:rsidR="00FF327F">
        <w:rPr>
          <w:noProof/>
        </w:rPr>
        <w:t>1.2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3</w:t>
      </w:r>
      <w:r w:rsidR="00FF327F">
        <w:fldChar w:fldCharType="end"/>
      </w:r>
      <w:bookmarkEnd w:id="7"/>
      <w:r>
        <w:t xml:space="preserve"> Построение абстрактного синтаксического дерева</w:t>
      </w:r>
    </w:p>
    <w:p w14:paraId="695CD99B" w14:textId="79DB3FD4" w:rsidR="00133AB4" w:rsidRPr="00133AB4" w:rsidRDefault="00133AB4" w:rsidP="000C0A08">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500E3FA2" w:rsidR="00B21C16" w:rsidRDefault="00B21C16" w:rsidP="00B21C16">
      <w:pPr>
        <w:pStyle w:val="a5"/>
      </w:pPr>
      <w:bookmarkStart w:id="8" w:name="_Ref34494326"/>
      <w:bookmarkStart w:id="9" w:name="_Ref34494316"/>
      <w:r>
        <w:t xml:space="preserve">Рис.  </w:t>
      </w:r>
      <w:r w:rsidR="00FF327F">
        <w:fldChar w:fldCharType="begin"/>
      </w:r>
      <w:r w:rsidR="00FF327F">
        <w:instrText xml:space="preserve"> STYLEREF 2 \s </w:instrText>
      </w:r>
      <w:r w:rsidR="00FF327F">
        <w:fldChar w:fldCharType="separate"/>
      </w:r>
      <w:r w:rsidR="00FF327F">
        <w:rPr>
          <w:noProof/>
        </w:rPr>
        <w:t>1.2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4</w:t>
      </w:r>
      <w:r w:rsidR="00FF327F">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0C0A08">
      <w:pPr>
        <w:pStyle w:val="a1"/>
        <w:rPr>
          <w:lang w:bidi="ru-RU"/>
        </w:rPr>
      </w:pPr>
      <w:r>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7638ECF8" w:rsidR="00BA3A6F" w:rsidRPr="00BA3A6F" w:rsidRDefault="00B21C16" w:rsidP="00B21C16">
      <w:pPr>
        <w:pStyle w:val="a5"/>
      </w:pPr>
      <w:bookmarkStart w:id="10" w:name="_Ref34494432"/>
      <w:r>
        <w:t xml:space="preserve">Рис.  </w:t>
      </w:r>
      <w:r w:rsidR="00FF327F">
        <w:fldChar w:fldCharType="begin"/>
      </w:r>
      <w:r w:rsidR="00FF327F">
        <w:instrText xml:space="preserve"> STYLEREF 2 \s </w:instrText>
      </w:r>
      <w:r w:rsidR="00FF327F">
        <w:fldChar w:fldCharType="separate"/>
      </w:r>
      <w:r w:rsidR="00FF327F">
        <w:rPr>
          <w:noProof/>
        </w:rPr>
        <w:t>1.2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5</w:t>
      </w:r>
      <w:r w:rsidR="00FF327F">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5123369"/>
      <w:r>
        <w:t>Обзор существующих решений</w:t>
      </w:r>
      <w:bookmarkEnd w:id="11"/>
      <w:bookmarkEnd w:id="12"/>
      <w:bookmarkEnd w:id="13"/>
      <w:bookmarkEnd w:id="14"/>
    </w:p>
    <w:p w14:paraId="080DC460" w14:textId="77777777" w:rsidR="00290994" w:rsidRDefault="00290994" w:rsidP="000C0A08">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0C0A08">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0C0A08">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подразумевает вызов </w:t>
      </w:r>
      <w:r w:rsidR="00ED0CF3">
        <w:t xml:space="preserve">веб-сервером </w:t>
      </w:r>
      <w:r>
        <w:t xml:space="preserve">внешнего </w:t>
      </w:r>
      <w:r w:rsidR="00ED0CF3">
        <w:t xml:space="preserve">программного кода, как правило </w:t>
      </w:r>
      <w:r w:rsidR="00ED0CF3">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0C0A08">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0C0A08">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0C0A08">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0C0A08">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0C0A08">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0C0A08">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принцип работы этой категории СВШ состоит в том, что они </w:t>
      </w:r>
      <w:r w:rsidR="006F40E0">
        <w:lastRenderedPageBreak/>
        <w:t xml:space="preserve">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0C0A08">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0C0A08">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0C0A08">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2CA82115" w:rsidR="00C766DC" w:rsidRDefault="00C766DC" w:rsidP="000C0A08">
      <w:pPr>
        <w:pStyle w:val="a1"/>
      </w:pPr>
      <w:r>
        <w:t>Все приведённые выше системы веб-шаблонов были разработаны для решения о</w:t>
      </w:r>
      <w:r w:rsidR="00F37B44">
        <w:t xml:space="preserve">пределённых задач, </w:t>
      </w:r>
      <w:r w:rsidR="00156DC5">
        <w:t xml:space="preserve">и </w:t>
      </w:r>
      <w:r w:rsidR="00220C33">
        <w:t>каждая из них</w:t>
      </w:r>
      <w:r w:rsidR="00F37B44">
        <w:t xml:space="preserve">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Разработчики часто отдают свои предпочтения уже известным и проверенным решениям</w:t>
      </w:r>
      <w:r w:rsidR="00C9752A">
        <w:t xml:space="preserve">, так как внедрение новой </w:t>
      </w:r>
      <w:r w:rsidR="00C9752A">
        <w:lastRenderedPageBreak/>
        <w:t>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0C0A08">
      <w:pPr>
        <w:pStyle w:val="a1"/>
      </w:pPr>
      <w:r>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7EAC2AB5" w:rsidR="00767746" w:rsidRDefault="00741138" w:rsidP="00993BB2">
      <w:pPr>
        <w:pStyle w:val="2"/>
      </w:pPr>
      <w:bookmarkStart w:id="15" w:name="_Ref34605953"/>
      <w:bookmarkStart w:id="16" w:name="_Toc35123370"/>
      <w:r>
        <w:lastRenderedPageBreak/>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0C0A0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27D6CCAC" w:rsidR="00C66D68" w:rsidRDefault="00486B31" w:rsidP="00C66D68">
      <w:pPr>
        <w:pStyle w:val="af1"/>
        <w:numPr>
          <w:ilvl w:val="0"/>
          <w:numId w:val="20"/>
        </w:numPr>
        <w:tabs>
          <w:tab w:val="left" w:pos="1134"/>
        </w:tabs>
        <w:ind w:left="0" w:firstLine="709"/>
      </w:pPr>
      <w:r>
        <w:t xml:space="preserve">имплементация шаблонизатора, часто использует </w:t>
      </w:r>
      <w:r w:rsidR="00220C33">
        <w:t>выделение памяти из управляемой кучи</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0C0A08">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w:t>
      </w:r>
      <w:r w:rsidR="00130FB4">
        <w:lastRenderedPageBreak/>
        <w:t>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17C8571F" w:rsidR="00A45237" w:rsidRPr="00CC7861" w:rsidRDefault="00CC7861" w:rsidP="00CC7861">
      <w:pPr>
        <w:pStyle w:val="a5"/>
      </w:pPr>
      <w:bookmarkStart w:id="17" w:name="_Ref34602861"/>
      <w:r>
        <w:t xml:space="preserve">Рис.  </w:t>
      </w:r>
      <w:r w:rsidR="00FF327F">
        <w:fldChar w:fldCharType="begin"/>
      </w:r>
      <w:r w:rsidR="00FF327F">
        <w:instrText xml:space="preserve"> STYLEREF 2 \s </w:instrText>
      </w:r>
      <w:r w:rsidR="00FF327F">
        <w:fldChar w:fldCharType="separate"/>
      </w:r>
      <w:r w:rsidR="00FF327F">
        <w:rPr>
          <w:noProof/>
        </w:rPr>
        <w:t>1.4</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1</w:t>
      </w:r>
      <w:r w:rsidR="00FF327F">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0C0A08">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w:t>
      </w:r>
      <w:r w:rsidR="007A6C35">
        <w:lastRenderedPageBreak/>
        <w:t xml:space="preserve">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77A32185" w:rsidR="00590D72" w:rsidRDefault="00590D72" w:rsidP="00590D72">
      <w:pPr>
        <w:pStyle w:val="a5"/>
      </w:pPr>
      <w:bookmarkStart w:id="18" w:name="_Ref34603200"/>
      <w:r>
        <w:t xml:space="preserve">Рис.  </w:t>
      </w:r>
      <w:r w:rsidR="00FF327F">
        <w:fldChar w:fldCharType="begin"/>
      </w:r>
      <w:r w:rsidR="00FF327F">
        <w:instrText xml:space="preserve"> STYLEREF 2 \s </w:instrText>
      </w:r>
      <w:r w:rsidR="00FF327F">
        <w:fldChar w:fldCharType="separate"/>
      </w:r>
      <w:r w:rsidR="00FF327F">
        <w:rPr>
          <w:noProof/>
        </w:rPr>
        <w:t>1.4</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2</w:t>
      </w:r>
      <w:r w:rsidR="00FF327F">
        <w:fldChar w:fldCharType="end"/>
      </w:r>
      <w:bookmarkEnd w:id="18"/>
      <w:r>
        <w:t xml:space="preserve"> Графическая схема смены контекста</w:t>
      </w:r>
    </w:p>
    <w:p w14:paraId="7A55277E" w14:textId="69F7A16F" w:rsidR="00A45578" w:rsidRDefault="00A45578" w:rsidP="000C0A08">
      <w:pPr>
        <w:pStyle w:val="a1"/>
      </w:pPr>
      <w:r>
        <w:lastRenderedPageBreak/>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 xml:space="preserve">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w:t>
      </w:r>
      <w:r w:rsidR="00652640">
        <w:t>часто это делается</w:t>
      </w:r>
      <w:r w:rsidR="000C4C7B">
        <w:t xml:space="preserve">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управляемой кучи, при невозможности выделения из неё памяти. Все эти процессы происходят в фоновом режиме, и не требуют 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0C0A08">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0C0A08">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7AC49A1D" w:rsidR="005B3F81" w:rsidRPr="00A45578" w:rsidRDefault="005B3F81" w:rsidP="005B3F81">
      <w:pPr>
        <w:pStyle w:val="a5"/>
      </w:pPr>
      <w:bookmarkStart w:id="19" w:name="_Ref34604943"/>
      <w:r>
        <w:t xml:space="preserve">Рис.  </w:t>
      </w:r>
      <w:r w:rsidR="00FF327F">
        <w:fldChar w:fldCharType="begin"/>
      </w:r>
      <w:r w:rsidR="00FF327F">
        <w:instrText xml:space="preserve"> STYLEREF 2 \s </w:instrText>
      </w:r>
      <w:r w:rsidR="00FF327F">
        <w:fldChar w:fldCharType="separate"/>
      </w:r>
      <w:r w:rsidR="00FF327F">
        <w:rPr>
          <w:noProof/>
        </w:rPr>
        <w:t>1.4</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3</w:t>
      </w:r>
      <w:r w:rsidR="00FF327F">
        <w:fldChar w:fldCharType="end"/>
      </w:r>
      <w:bookmarkEnd w:id="19"/>
      <w:r>
        <w:t xml:space="preserve"> Принцип работы «сборщика мусора»</w:t>
      </w:r>
    </w:p>
    <w:p w14:paraId="1CB3701B" w14:textId="7D866B49" w:rsidR="00445A9A" w:rsidRDefault="008A5E05" w:rsidP="000C0A08">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0C0A08">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2E2C7A3D" w:rsidR="00CE19DA" w:rsidRDefault="00CE19DA" w:rsidP="00CE19DA">
      <w:pPr>
        <w:pStyle w:val="2"/>
      </w:pPr>
      <w:bookmarkStart w:id="20" w:name="_Toc35123371"/>
      <w:r>
        <w:t>Цели и задачи</w:t>
      </w:r>
      <w:bookmarkEnd w:id="20"/>
    </w:p>
    <w:p w14:paraId="1721D110" w14:textId="6707B6CF" w:rsidR="00445A9A" w:rsidRDefault="00445A9A" w:rsidP="000C0A08">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0C0A08">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5123372"/>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5123373"/>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0C0A08">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0C0A0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0C0A0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0C0A0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0C0A08">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00176C02" w:rsidR="00E56EC4" w:rsidRPr="00E56EC4" w:rsidRDefault="00E972AB" w:rsidP="000C0A08">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0C0A0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0C0A0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335BB8">
      <w:pPr>
        <w:pStyle w:val="af1"/>
        <w:numPr>
          <w:ilvl w:val="0"/>
          <w:numId w:val="28"/>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0C0A08">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62A02061" w:rsidR="0089738A" w:rsidRDefault="0089738A" w:rsidP="00857631">
      <w:pPr>
        <w:pStyle w:val="2"/>
      </w:pPr>
      <w:bookmarkStart w:id="23" w:name="_Toc35123374"/>
      <w:r>
        <w:t xml:space="preserve">Уменьшение </w:t>
      </w:r>
      <w:r w:rsidR="00B17A22">
        <w:t>операций по выделению памяти</w:t>
      </w:r>
      <w:bookmarkEnd w:id="23"/>
    </w:p>
    <w:p w14:paraId="7CA3DA19" w14:textId="77777777" w:rsidR="00CB0077" w:rsidRDefault="00410FE7" w:rsidP="000C0A08">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0C0A08">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0C0A08">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C862F2">
      <w:pPr>
        <w:pStyle w:val="af1"/>
        <w:numPr>
          <w:ilvl w:val="0"/>
          <w:numId w:val="30"/>
        </w:numPr>
        <w:tabs>
          <w:tab w:val="left" w:pos="1134"/>
        </w:tabs>
        <w:ind w:left="0" w:firstLine="709"/>
      </w:pPr>
      <w:r>
        <w:t>наличие поддержки ссылочных типов данных;</w:t>
      </w:r>
    </w:p>
    <w:p w14:paraId="37DBC2A0" w14:textId="62F341DD" w:rsidR="00C862F2" w:rsidRDefault="00C862F2" w:rsidP="00C862F2">
      <w:pPr>
        <w:pStyle w:val="af1"/>
        <w:numPr>
          <w:ilvl w:val="0"/>
          <w:numId w:val="30"/>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0C0A08">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0C0A08">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0C0A08">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0C0A08">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0C0A08">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0C0A08">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5123375"/>
      <w:r>
        <w:t>Альтернатива сборщику мусора</w:t>
      </w:r>
      <w:bookmarkEnd w:id="24"/>
    </w:p>
    <w:p w14:paraId="0DF1DE50" w14:textId="6AAB4DF5" w:rsidR="004F44C2" w:rsidRDefault="003B2824" w:rsidP="000C0A08">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0C0A08">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0C0A08">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0C0A08">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0C0A08">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0C0A08">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0C0A08">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65701D">
      <w:pPr>
        <w:pStyle w:val="af1"/>
        <w:numPr>
          <w:ilvl w:val="0"/>
          <w:numId w:val="31"/>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65701D">
      <w:pPr>
        <w:pStyle w:val="af1"/>
        <w:numPr>
          <w:ilvl w:val="0"/>
          <w:numId w:val="31"/>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0C0A08">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1AAD109D" w:rsidR="00852BD9" w:rsidRDefault="00852BD9" w:rsidP="00852BD9">
      <w:pPr>
        <w:pStyle w:val="2"/>
      </w:pPr>
      <w:bookmarkStart w:id="25" w:name="_Toc35123376"/>
      <w:r>
        <w:lastRenderedPageBreak/>
        <w:t>Кеширование наиболее часто используемых шаблонов</w:t>
      </w:r>
      <w:bookmarkEnd w:id="25"/>
    </w:p>
    <w:p w14:paraId="300075D1" w14:textId="42B44BA8" w:rsidR="008E42E0" w:rsidRDefault="008E42E0" w:rsidP="000C0A08">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5666E813" w:rsidR="00603AD8" w:rsidRDefault="00220C33" w:rsidP="000C0A08">
      <w:pPr>
        <w:pStyle w:val="a1"/>
      </w:pPr>
      <w:r>
        <w:t>В результате использования кеша</w:t>
      </w:r>
      <w:r w:rsidR="009A0D00">
        <w:t xml:space="preserve"> возникают две </w:t>
      </w:r>
      <w:r>
        <w:t xml:space="preserve">основные </w:t>
      </w:r>
      <w:r w:rsidR="009A0D00">
        <w:t>проблемы:</w:t>
      </w:r>
    </w:p>
    <w:p w14:paraId="4523F1E4" w14:textId="0B3BC299" w:rsidR="009A0D00" w:rsidRDefault="009A0D00" w:rsidP="009A0D00">
      <w:pPr>
        <w:pStyle w:val="af1"/>
        <w:numPr>
          <w:ilvl w:val="0"/>
          <w:numId w:val="33"/>
        </w:numPr>
        <w:tabs>
          <w:tab w:val="left" w:pos="1134"/>
        </w:tabs>
        <w:ind w:left="0" w:firstLine="709"/>
      </w:pPr>
      <w:r>
        <w:t>необходимость поддерживать когерентность кеша;</w:t>
      </w:r>
    </w:p>
    <w:p w14:paraId="1E8179A5" w14:textId="77777777" w:rsidR="009A0D00" w:rsidRDefault="009A0D00" w:rsidP="009A0D00">
      <w:pPr>
        <w:pStyle w:val="af1"/>
        <w:numPr>
          <w:ilvl w:val="0"/>
          <w:numId w:val="33"/>
        </w:numPr>
        <w:tabs>
          <w:tab w:val="left" w:pos="1134"/>
        </w:tabs>
        <w:ind w:left="0" w:firstLine="709"/>
      </w:pPr>
      <w:r>
        <w:t xml:space="preserve">необходимость ограничить размер кеша. </w:t>
      </w:r>
    </w:p>
    <w:p w14:paraId="5718DB54" w14:textId="24F32635" w:rsidR="009A0D00" w:rsidRDefault="009A0D00" w:rsidP="000C0A08">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r w:rsidR="00220C33">
        <w:t>, во время его обновления</w:t>
      </w:r>
      <w:r w:rsidR="0016083D">
        <w:t>.</w:t>
      </w:r>
    </w:p>
    <w:p w14:paraId="07BDF1B5" w14:textId="68E98815" w:rsidR="0016083D" w:rsidRPr="0016083D" w:rsidRDefault="009A0D00" w:rsidP="000C0A08">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r w:rsidR="00220C33">
        <w:t xml:space="preserve"> и заменяется новым</w:t>
      </w:r>
      <w:r w:rsidR="0016083D">
        <w:t>.</w:t>
      </w:r>
    </w:p>
    <w:p w14:paraId="1A45EEDB" w14:textId="3F492472" w:rsidR="0016083D" w:rsidRDefault="00DF3E26" w:rsidP="00220C33">
      <w:pPr>
        <w:pStyle w:val="2"/>
      </w:pPr>
      <w:bookmarkStart w:id="26" w:name="_Toc35123377"/>
      <w:r>
        <w:t>Решение проблемы простоя системных ресурсов</w:t>
      </w:r>
      <w:bookmarkEnd w:id="26"/>
    </w:p>
    <w:p w14:paraId="445DB77A" w14:textId="0E9330DA" w:rsidR="00220C33" w:rsidRDefault="00220C33" w:rsidP="000C0A08">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0C0A08">
      <w:pPr>
        <w:pStyle w:val="a1"/>
      </w:pPr>
      <w:r>
        <w:lastRenderedPageBreak/>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0C0A08">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w:t>
      </w:r>
      <w:r w:rsidR="00D10288">
        <w:lastRenderedPageBreak/>
        <w:t>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0C0A08">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D10288">
      <w:pPr>
        <w:pStyle w:val="af1"/>
        <w:numPr>
          <w:ilvl w:val="0"/>
          <w:numId w:val="34"/>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D10288">
      <w:pPr>
        <w:pStyle w:val="af1"/>
        <w:numPr>
          <w:ilvl w:val="0"/>
          <w:numId w:val="34"/>
        </w:numPr>
        <w:tabs>
          <w:tab w:val="left" w:pos="1134"/>
        </w:tabs>
        <w:ind w:left="0" w:firstLine="709"/>
      </w:pPr>
      <w:r>
        <w:t>поддержка асинхронного программирования.</w:t>
      </w:r>
    </w:p>
    <w:p w14:paraId="4DF93364" w14:textId="1FF3DCA6" w:rsidR="00E72C2A" w:rsidRPr="00E72C2A" w:rsidRDefault="00E72C2A" w:rsidP="000C0A08">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68B8610E" w:rsidR="00E72C2A" w:rsidRDefault="00E72C2A" w:rsidP="00E72C2A">
      <w:pPr>
        <w:pStyle w:val="2"/>
      </w:pPr>
      <w:bookmarkStart w:id="27" w:name="_Toc35123378"/>
      <w:r>
        <w:t>Выбор языка программирования</w:t>
      </w:r>
      <w:bookmarkEnd w:id="27"/>
    </w:p>
    <w:p w14:paraId="0581942D" w14:textId="361B4368" w:rsidR="00012F4B" w:rsidRDefault="00640990" w:rsidP="000C0A08">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5D90F458" w:rsidR="0042017E" w:rsidRPr="0042017E" w:rsidRDefault="0042017E" w:rsidP="000C0A08">
      <w:pPr>
        <w:pStyle w:val="a1"/>
      </w:pPr>
      <w:r>
        <w:t xml:space="preserve">Наличие зрелой экосистемы вокруг языка, то есть активное сообщество, 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w:t>
      </w:r>
      <w:r>
        <w:lastRenderedPageBreak/>
        <w:t>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0C0A08">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0C0A08">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0C0A08">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0C0A08">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w:t>
      </w:r>
      <w:r w:rsidR="009D0434">
        <w:lastRenderedPageBreak/>
        <w:t>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0C0A08">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0C0A08">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293F326B" w:rsidR="009D0434" w:rsidRPr="008935E8" w:rsidRDefault="008935E8" w:rsidP="000C0A08">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памятью, в связи с этим в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w:t>
      </w:r>
      <w:r>
        <w:lastRenderedPageBreak/>
        <w:t>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0C0A08">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0C0A08">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0C0A08">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5A9BB92C" w:rsidR="00DF3E26" w:rsidRDefault="00DF3E26" w:rsidP="00DF3E26">
      <w:pPr>
        <w:pStyle w:val="2"/>
      </w:pPr>
      <w:bookmarkStart w:id="28" w:name="_Toc35123379"/>
      <w:r>
        <w:rPr>
          <w:lang w:val="en-US"/>
        </w:rPr>
        <w:lastRenderedPageBreak/>
        <w:t>RESTful</w:t>
      </w:r>
      <w:r w:rsidRPr="00DF3E26">
        <w:t xml:space="preserve"> </w:t>
      </w:r>
      <w:r>
        <w:t>сервис, выполняющий роль системы веб шаблонов</w:t>
      </w:r>
      <w:bookmarkEnd w:id="28"/>
    </w:p>
    <w:p w14:paraId="30E7B595" w14:textId="13ABB288" w:rsidR="00A156DA" w:rsidRDefault="00A156DA" w:rsidP="000C0A08">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0C0A08">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2E98D559" w:rsidR="00DE1A4C" w:rsidRDefault="00DE1A4C" w:rsidP="000C0A08">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w:t>
      </w:r>
      <w:r w:rsidR="00C01408">
        <w:lastRenderedPageBreak/>
        <w:t xml:space="preserve">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7777777" w:rsidR="0044745A" w:rsidRDefault="00A40FFC" w:rsidP="000C0A08">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производить обмен информацией миную сетевые интерфейсы.</w:t>
      </w:r>
    </w:p>
    <w:p w14:paraId="7D374752" w14:textId="6BC916A5" w:rsidR="00A40FFC" w:rsidRPr="00A40FFC" w:rsidRDefault="0044745A" w:rsidP="000C0A08">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9" w:name="_Toc35123380"/>
      <w:r>
        <w:lastRenderedPageBreak/>
        <w:t>ПРОЕКТИРОВАНИЕ СЕРВИСА ПО ПРЕДОСТАВЛЕНИЮ УСЛУГ СИСТЕМЫ ВЕБ-ШАБЛОНОВ</w:t>
      </w:r>
      <w:bookmarkEnd w:id="29"/>
    </w:p>
    <w:p w14:paraId="5ACD81A7" w14:textId="4D50A2E8" w:rsidR="00A97D09" w:rsidRDefault="00A97D09" w:rsidP="00A97D09">
      <w:pPr>
        <w:pStyle w:val="2"/>
      </w:pPr>
      <w:bookmarkStart w:id="30" w:name="_Toc35123381"/>
      <w:r>
        <w:t>Требования, предъявляемые к качеству разрабатываемой системы</w:t>
      </w:r>
      <w:bookmarkEnd w:id="30"/>
    </w:p>
    <w:p w14:paraId="29868E3A" w14:textId="345407AC" w:rsidR="00703460" w:rsidRDefault="00703460" w:rsidP="000C0A08">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w:t>
      </w:r>
      <w:r w:rsidRPr="00703460">
        <w:t>ГОСТ Р ИСО/МЭК 25010</w:t>
      </w:r>
      <w:r>
        <w:t xml:space="preserve"> </w:t>
      </w:r>
      <w:r w:rsidRPr="00703460">
        <w:t>Модели качества систем и программных продуктов</w:t>
      </w:r>
      <w:r>
        <w:t>»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w:t>
      </w:r>
      <w:r w:rsidR="00206DA0">
        <w:t>аний к разрабатываемой системе.</w:t>
      </w:r>
    </w:p>
    <w:p w14:paraId="16B71DFD" w14:textId="61BB8F36" w:rsidR="00206DA0" w:rsidRDefault="00206DA0" w:rsidP="000C0A08">
      <w:pPr>
        <w:pStyle w:val="a1"/>
      </w:pPr>
      <w:r>
        <w:t xml:space="preserve">Модель качества при использовании содержит пять основных характеристик качества, структура модели изображена на </w:t>
      </w:r>
      <w:r w:rsidR="00E00DAB">
        <w:fldChar w:fldCharType="begin"/>
      </w:r>
      <w:r w:rsidR="00E00DAB">
        <w:instrText xml:space="preserve"> REF _Ref35171961 \h </w:instrText>
      </w:r>
      <w:r w:rsidR="00E00DAB">
        <w:fldChar w:fldCharType="separate"/>
      </w:r>
      <w:r w:rsidR="00E00DAB">
        <w:t xml:space="preserve">Рис.  </w:t>
      </w:r>
      <w:r w:rsidR="00E00DAB">
        <w:rPr>
          <w:noProof/>
        </w:rPr>
        <w:t>3.1</w:t>
      </w:r>
      <w:r w:rsidR="00E00DAB">
        <w:t>.</w:t>
      </w:r>
      <w:r w:rsidR="00E00DAB">
        <w:rPr>
          <w:noProof/>
        </w:rPr>
        <w:t>1</w:t>
      </w:r>
      <w:r w:rsidR="00E00DAB">
        <w:fldChar w:fldCharType="end"/>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01AC2D33" w:rsidR="00206DA0" w:rsidRDefault="00206DA0" w:rsidP="00206DA0">
      <w:pPr>
        <w:pStyle w:val="a5"/>
      </w:pPr>
      <w:bookmarkStart w:id="31" w:name="_Ref35171961"/>
      <w:r>
        <w:t xml:space="preserve">Рис.  </w:t>
      </w:r>
      <w:r w:rsidR="00FF327F">
        <w:fldChar w:fldCharType="begin"/>
      </w:r>
      <w:r w:rsidR="00FF327F">
        <w:instrText xml:space="preserve"> STYLEREF 2 \s </w:instrText>
      </w:r>
      <w:r w:rsidR="00FF327F">
        <w:fldChar w:fldCharType="separate"/>
      </w:r>
      <w:r w:rsidR="00FF327F">
        <w:rPr>
          <w:noProof/>
        </w:rPr>
        <w:t>3.1</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1</w:t>
      </w:r>
      <w:r w:rsidR="00FF327F">
        <w:fldChar w:fldCharType="end"/>
      </w:r>
      <w:bookmarkEnd w:id="31"/>
      <w:r>
        <w:t xml:space="preserve"> Иерархическая модель качества при использовании</w:t>
      </w:r>
    </w:p>
    <w:p w14:paraId="15D5E81E" w14:textId="4DD84562" w:rsidR="00E00DAB" w:rsidRDefault="00206DA0" w:rsidP="000C0A08">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572B8">
      <w:pPr>
        <w:pStyle w:val="af1"/>
        <w:numPr>
          <w:ilvl w:val="0"/>
          <w:numId w:val="35"/>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572B8">
      <w:pPr>
        <w:pStyle w:val="af1"/>
        <w:numPr>
          <w:ilvl w:val="0"/>
          <w:numId w:val="35"/>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572B8">
      <w:pPr>
        <w:pStyle w:val="af1"/>
        <w:numPr>
          <w:ilvl w:val="0"/>
          <w:numId w:val="35"/>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6E9732F8" w:rsidR="00E00DAB" w:rsidRDefault="00E00DAB" w:rsidP="000C0A08">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6E4CD0EE" w:rsidR="00E00DAB" w:rsidRDefault="000572B8" w:rsidP="000572B8">
      <w:pPr>
        <w:pStyle w:val="a5"/>
      </w:pPr>
      <w:r>
        <w:t xml:space="preserve">Рис.  </w:t>
      </w:r>
      <w:r w:rsidR="00FF327F">
        <w:fldChar w:fldCharType="begin"/>
      </w:r>
      <w:r w:rsidR="00FF327F">
        <w:instrText xml:space="preserve"> STYLEREF 2 \s </w:instrText>
      </w:r>
      <w:r w:rsidR="00FF327F">
        <w:fldChar w:fldCharType="separate"/>
      </w:r>
      <w:r w:rsidR="00FF327F">
        <w:rPr>
          <w:noProof/>
        </w:rPr>
        <w:t>3.1</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2</w:t>
      </w:r>
      <w:r w:rsidR="00FF327F">
        <w:fldChar w:fldCharType="end"/>
      </w:r>
      <w:r>
        <w:t xml:space="preserve"> Иерархическая модель качества продукта</w:t>
      </w:r>
    </w:p>
    <w:p w14:paraId="4C649F01" w14:textId="63BE5547" w:rsidR="000572B8" w:rsidRDefault="000572B8" w:rsidP="000C0A08">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0572B8">
      <w:pPr>
        <w:pStyle w:val="af1"/>
        <w:numPr>
          <w:ilvl w:val="0"/>
          <w:numId w:val="37"/>
        </w:numPr>
        <w:tabs>
          <w:tab w:val="left" w:pos="1134"/>
        </w:tabs>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65787C">
      <w:pPr>
        <w:pStyle w:val="af1"/>
        <w:numPr>
          <w:ilvl w:val="0"/>
          <w:numId w:val="37"/>
        </w:numPr>
        <w:tabs>
          <w:tab w:val="left" w:pos="1134"/>
        </w:tabs>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65787C">
      <w:pPr>
        <w:pStyle w:val="af1"/>
        <w:numPr>
          <w:ilvl w:val="0"/>
          <w:numId w:val="37"/>
        </w:numPr>
        <w:tabs>
          <w:tab w:val="left" w:pos="1134"/>
        </w:tabs>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w:t>
      </w:r>
      <w:r w:rsidRPr="0065787C">
        <w:rPr>
          <w:lang w:bidi="ru-RU"/>
        </w:rPr>
        <w:lastRenderedPageBreak/>
        <w:t>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65787C">
      <w:pPr>
        <w:pStyle w:val="af1"/>
        <w:numPr>
          <w:ilvl w:val="0"/>
          <w:numId w:val="37"/>
        </w:numPr>
        <w:tabs>
          <w:tab w:val="left" w:pos="1134"/>
        </w:tabs>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2E0A5807" w:rsidR="0065787C" w:rsidRDefault="0065787C" w:rsidP="0065787C">
      <w:pPr>
        <w:pStyle w:val="af1"/>
        <w:numPr>
          <w:ilvl w:val="0"/>
          <w:numId w:val="37"/>
        </w:numPr>
        <w:tabs>
          <w:tab w:val="left" w:pos="1134"/>
        </w:tabs>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5DDFDCE2" w14:textId="4DA15E14" w:rsidR="0044745A" w:rsidRPr="000572B8" w:rsidRDefault="0044745A" w:rsidP="000C0A08">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268EB5AE" w:rsidR="00DF3E26" w:rsidRDefault="00DF3E26" w:rsidP="00DF3E26">
      <w:pPr>
        <w:pStyle w:val="2"/>
      </w:pPr>
      <w:bookmarkStart w:id="32" w:name="_Toc35123382"/>
      <w:r>
        <w:t xml:space="preserve">Моделирование </w:t>
      </w:r>
      <w:r w:rsidR="002C4705">
        <w:t>работы сервиса</w:t>
      </w:r>
      <w:bookmarkEnd w:id="32"/>
    </w:p>
    <w:p w14:paraId="094B081C" w14:textId="21C7AE18" w:rsidR="00540A1E" w:rsidRDefault="0044745A" w:rsidP="000C0A08">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0C0A08">
      <w:pPr>
        <w:pStyle w:val="a1"/>
      </w:pPr>
      <w:r>
        <w:t xml:space="preserve">Так как взаимодействовать исключительно через </w:t>
      </w:r>
      <w:r w:rsidR="00EC47B4">
        <w:rPr>
          <w:lang w:val="en-US"/>
        </w:rPr>
        <w:t>API</w:t>
      </w:r>
      <w:r w:rsidR="00EC47B4" w:rsidRPr="00EC47B4">
        <w:t xml:space="preserve"> </w:t>
      </w:r>
      <w:r w:rsidR="00EC47B4">
        <w:t xml:space="preserve">может быть неудобным для специалистов не технического профиля и даже прикладным </w:t>
      </w:r>
      <w:r w:rsidR="00EC47B4">
        <w:lastRenderedPageBreak/>
        <w:t>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0C0A08">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0C0A08">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0AD0B280" w:rsidR="00170AD0" w:rsidRPr="00170AD0" w:rsidRDefault="00170AD0" w:rsidP="000C0A08">
      <w:pPr>
        <w:pStyle w:val="a1"/>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t xml:space="preserve">Рис.  </w:t>
      </w:r>
      <w:r>
        <w:rPr>
          <w:noProof/>
        </w:rPr>
        <w:t>3.2</w:t>
      </w:r>
      <w:r>
        <w:t>.</w:t>
      </w:r>
      <w:r>
        <w:rPr>
          <w:noProof/>
        </w:rPr>
        <w:t>1</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4E50E676">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20">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6DB221" w14:textId="75B09531" w:rsidR="0065787C" w:rsidRDefault="00C20BE0" w:rsidP="00C20BE0">
      <w:pPr>
        <w:pStyle w:val="a5"/>
      </w:pPr>
      <w:bookmarkStart w:id="33" w:name="_Ref35252914"/>
      <w:r>
        <w:t xml:space="preserve">Рис.  </w:t>
      </w:r>
      <w:r w:rsidR="00FF327F">
        <w:fldChar w:fldCharType="begin"/>
      </w:r>
      <w:r w:rsidR="00FF327F">
        <w:instrText xml:space="preserve"> STYLEREF 2 \s </w:instrText>
      </w:r>
      <w:r w:rsidR="00FF327F">
        <w:fldChar w:fldCharType="separate"/>
      </w:r>
      <w:r w:rsidR="00FF327F">
        <w:rPr>
          <w:noProof/>
        </w:rPr>
        <w:t>3.2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1</w:t>
      </w:r>
      <w:r w:rsidR="00FF327F">
        <w:fldChar w:fldCharType="end"/>
      </w:r>
      <w:bookmarkEnd w:id="33"/>
      <w:r w:rsidRPr="00C20BE0">
        <w:t xml:space="preserve"> </w:t>
      </w:r>
      <w:r>
        <w:t>Контекстная диаграмма работы веб-сервиса</w:t>
      </w:r>
    </w:p>
    <w:p w14:paraId="05BE1D0F" w14:textId="65CE8DE3" w:rsidR="00170AD0" w:rsidRDefault="00170AD0" w:rsidP="000C0A08">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w:t>
      </w:r>
      <w:r>
        <w:rPr>
          <w:lang w:bidi="ru-RU"/>
        </w:rPr>
        <w:lastRenderedPageBreak/>
        <w:t>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7C3DC68C" w:rsidR="00170AD0" w:rsidRPr="00170AD0" w:rsidRDefault="00170AD0" w:rsidP="000C0A08">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004AC3">
        <w:t xml:space="preserve">Рис.  </w:t>
      </w:r>
      <w:r w:rsidR="00004AC3">
        <w:rPr>
          <w:noProof/>
        </w:rPr>
        <w:t>3.2</w:t>
      </w:r>
      <w:r w:rsidR="00004AC3">
        <w:t>.</w:t>
      </w:r>
      <w:r w:rsidR="00004AC3">
        <w:rPr>
          <w:noProof/>
        </w:rPr>
        <w:t>2</w:t>
      </w:r>
      <w:r w:rsidR="00004AC3">
        <w:rPr>
          <w:lang w:bidi="ru-RU"/>
        </w:rPr>
        <w:fldChar w:fldCharType="end"/>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02E8B390" w:rsidR="00FC46E6" w:rsidRDefault="00C20BE0" w:rsidP="00C20BE0">
      <w:pPr>
        <w:pStyle w:val="a5"/>
      </w:pPr>
      <w:bookmarkStart w:id="34" w:name="_Ref35253186"/>
      <w:r>
        <w:t xml:space="preserve">Рис.  </w:t>
      </w:r>
      <w:r w:rsidR="00FF327F">
        <w:fldChar w:fldCharType="begin"/>
      </w:r>
      <w:r w:rsidR="00FF327F">
        <w:instrText xml:space="preserve"> STYLEREF 2 \s </w:instrText>
      </w:r>
      <w:r w:rsidR="00FF327F">
        <w:fldChar w:fldCharType="separate"/>
      </w:r>
      <w:r w:rsidR="00FF327F">
        <w:rPr>
          <w:noProof/>
        </w:rPr>
        <w:t>3.2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2</w:t>
      </w:r>
      <w:r w:rsidR="00FF327F">
        <w:fldChar w:fldCharType="end"/>
      </w:r>
      <w:bookmarkEnd w:id="34"/>
      <w:r>
        <w:t xml:space="preserve"> Декомпозиция контекстной диаграммы</w:t>
      </w:r>
    </w:p>
    <w:p w14:paraId="7B98F3E7" w14:textId="3EDD78A8" w:rsidR="00004AC3" w:rsidRDefault="00004AC3" w:rsidP="000C0A08">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40CB4F56" w:rsidR="00004AC3" w:rsidRPr="0006528D" w:rsidRDefault="00004AC3" w:rsidP="000C0A08">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t xml:space="preserve">Рис.  </w:t>
      </w:r>
      <w:r>
        <w:rPr>
          <w:noProof/>
        </w:rPr>
        <w:t>3.2</w:t>
      </w:r>
      <w:r>
        <w:t>.</w:t>
      </w:r>
      <w:r>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w:t>
      </w:r>
      <w:r w:rsidR="0006528D">
        <w:rPr>
          <w:lang w:bidi="ru-RU"/>
        </w:rPr>
        <w:lastRenderedPageBreak/>
        <w:t>его сначала необходимо считать с сокета установленного подключения, после чего это множество байт парсится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539F9CDB" w:rsidR="00FC46E6" w:rsidRDefault="00C20BE0" w:rsidP="00C20BE0">
      <w:pPr>
        <w:pStyle w:val="a5"/>
      </w:pPr>
      <w:bookmarkStart w:id="35" w:name="_Ref35253709"/>
      <w:r>
        <w:t xml:space="preserve">Рис.  </w:t>
      </w:r>
      <w:r w:rsidR="00FF327F">
        <w:fldChar w:fldCharType="begin"/>
      </w:r>
      <w:r w:rsidR="00FF327F">
        <w:instrText xml:space="preserve"> STYLEREF 2 \s </w:instrText>
      </w:r>
      <w:r w:rsidR="00FF327F">
        <w:fldChar w:fldCharType="separate"/>
      </w:r>
      <w:r w:rsidR="00FF327F">
        <w:rPr>
          <w:noProof/>
        </w:rPr>
        <w:t>3.2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3</w:t>
      </w:r>
      <w:r w:rsidR="00FF327F">
        <w:fldChar w:fldCharType="end"/>
      </w:r>
      <w:bookmarkEnd w:id="35"/>
      <w:r>
        <w:t xml:space="preserve"> </w:t>
      </w:r>
      <w:r>
        <w:rPr>
          <w:lang w:val="en-US"/>
        </w:rPr>
        <w:t>DFD</w:t>
      </w:r>
      <w:r w:rsidRPr="00C20BE0">
        <w:t xml:space="preserve"> </w:t>
      </w:r>
      <w:r>
        <w:t>декомпозиция предварительного обработки запроса</w:t>
      </w:r>
    </w:p>
    <w:p w14:paraId="3C5A7E49" w14:textId="23E24BC9" w:rsidR="0006528D" w:rsidRPr="00F23C7B" w:rsidRDefault="0006528D" w:rsidP="000C0A08">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t xml:space="preserve">Рис.  </w:t>
      </w:r>
      <w:r>
        <w:rPr>
          <w:noProof/>
        </w:rPr>
        <w:t>3.2</w:t>
      </w:r>
      <w:r>
        <w:t>.</w:t>
      </w:r>
      <w:r>
        <w:rPr>
          <w:noProof/>
        </w:rPr>
        <w:t>4</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1B2E7C57" w:rsidR="00FC46E6" w:rsidRDefault="00C20BE0" w:rsidP="00C20BE0">
      <w:pPr>
        <w:pStyle w:val="a5"/>
      </w:pPr>
      <w:bookmarkStart w:id="36" w:name="_Ref35254113"/>
      <w:r>
        <w:t xml:space="preserve">Рис.  </w:t>
      </w:r>
      <w:r w:rsidR="00FF327F">
        <w:fldChar w:fldCharType="begin"/>
      </w:r>
      <w:r w:rsidR="00FF327F">
        <w:instrText xml:space="preserve"> STYLEREF 2 \s </w:instrText>
      </w:r>
      <w:r w:rsidR="00FF327F">
        <w:fldChar w:fldCharType="separate"/>
      </w:r>
      <w:r w:rsidR="00FF327F">
        <w:rPr>
          <w:noProof/>
        </w:rPr>
        <w:t>3.2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4</w:t>
      </w:r>
      <w:r w:rsidR="00FF327F">
        <w:fldChar w:fldCharType="end"/>
      </w:r>
      <w:bookmarkEnd w:id="36"/>
      <w:r>
        <w:t xml:space="preserve"> </w:t>
      </w:r>
      <w:r>
        <w:rPr>
          <w:lang w:val="en-US"/>
        </w:rPr>
        <w:t>DFD</w:t>
      </w:r>
      <w:r w:rsidRPr="00C20BE0">
        <w:t xml:space="preserve"> </w:t>
      </w:r>
      <w:r>
        <w:t>декомпозиция процесса получения шаблона</w:t>
      </w:r>
    </w:p>
    <w:p w14:paraId="52FB6553" w14:textId="6644B4C7" w:rsidR="00F23C7B" w:rsidRPr="00F23C7B" w:rsidRDefault="00F23C7B" w:rsidP="000C0A08">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t xml:space="preserve">Рис.  </w:t>
      </w:r>
      <w:r>
        <w:rPr>
          <w:noProof/>
        </w:rPr>
        <w:t>3.2</w:t>
      </w:r>
      <w:r>
        <w:t>.</w:t>
      </w:r>
      <w:r>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6</w:t>
      </w:r>
      <w:r w:rsidR="001E3A8B">
        <w:rPr>
          <w:lang w:bidi="ru-RU"/>
        </w:rPr>
        <w:fldChar w:fldCharType="end"/>
      </w:r>
      <w:r w:rsidR="001E3A8B">
        <w:rPr>
          <w:lang w:bidi="ru-RU"/>
        </w:rPr>
        <w:t xml:space="preserve">. После получения абстрактного синтаксического дерева, необходимо сделать валидацию данных в соответствии с настройками шаблонизатора. Последним шагом </w:t>
      </w:r>
      <w:r w:rsidR="001E3A8B">
        <w:rPr>
          <w:lang w:bidi="ru-RU"/>
        </w:rPr>
        <w:lastRenderedPageBreak/>
        <w:t>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7</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6E87B719">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DB65BBA" w14:textId="7D437780" w:rsidR="00FC46E6" w:rsidRPr="00C20BE0" w:rsidRDefault="00C20BE0" w:rsidP="00C20BE0">
      <w:pPr>
        <w:pStyle w:val="a5"/>
      </w:pPr>
      <w:bookmarkStart w:id="37" w:name="_Ref35254633"/>
      <w:r>
        <w:t xml:space="preserve">Рис.  </w:t>
      </w:r>
      <w:r w:rsidR="00FF327F">
        <w:fldChar w:fldCharType="begin"/>
      </w:r>
      <w:r w:rsidR="00FF327F">
        <w:instrText xml:space="preserve"> STYLEREF 2 \s </w:instrText>
      </w:r>
      <w:r w:rsidR="00FF327F">
        <w:fldChar w:fldCharType="separate"/>
      </w:r>
      <w:r w:rsidR="00FF327F">
        <w:rPr>
          <w:noProof/>
        </w:rPr>
        <w:t>3.2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5</w:t>
      </w:r>
      <w:r w:rsidR="00FF327F">
        <w:fldChar w:fldCharType="end"/>
      </w:r>
      <w:bookmarkEnd w:id="37"/>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1E3A8B">
      <w:pPr>
        <w:keepNext/>
        <w:jc w:val="center"/>
      </w:pPr>
      <w:r>
        <w:rPr>
          <w:noProof/>
          <w:lang w:val="en-US" w:eastAsia="en-US"/>
        </w:rPr>
        <w:drawing>
          <wp:inline distT="0" distB="0" distL="0" distR="0" wp14:anchorId="109EB2BC" wp14:editId="4AA76EF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5">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926C92B" w14:textId="16940A61" w:rsidR="00FC46E6" w:rsidRPr="00C20BE0" w:rsidRDefault="00C20BE0" w:rsidP="00C20BE0">
      <w:pPr>
        <w:pStyle w:val="a5"/>
      </w:pPr>
      <w:bookmarkStart w:id="38" w:name="_Ref35255242"/>
      <w:r>
        <w:t xml:space="preserve">Рис.  </w:t>
      </w:r>
      <w:r w:rsidR="00FF327F">
        <w:fldChar w:fldCharType="begin"/>
      </w:r>
      <w:r w:rsidR="00FF327F">
        <w:instrText xml:space="preserve"> STYLEREF 2 \s </w:instrText>
      </w:r>
      <w:r w:rsidR="00FF327F">
        <w:fldChar w:fldCharType="separate"/>
      </w:r>
      <w:r w:rsidR="00FF327F">
        <w:rPr>
          <w:noProof/>
        </w:rPr>
        <w:t>3.2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6</w:t>
      </w:r>
      <w:r w:rsidR="00FF327F">
        <w:fldChar w:fldCharType="end"/>
      </w:r>
      <w:bookmarkEnd w:id="38"/>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lastRenderedPageBreak/>
        <w:drawing>
          <wp:inline distT="0" distB="0" distL="0" distR="0" wp14:anchorId="389C6948" wp14:editId="699752DF">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6">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685AA4F6" w14:textId="78D6E86C" w:rsidR="00FC46E6" w:rsidRDefault="00C20BE0" w:rsidP="00C20BE0">
      <w:pPr>
        <w:pStyle w:val="a5"/>
      </w:pPr>
      <w:bookmarkStart w:id="39" w:name="_Ref35255465"/>
      <w:r>
        <w:t xml:space="preserve">Рис.  </w:t>
      </w:r>
      <w:r w:rsidR="00FF327F">
        <w:fldChar w:fldCharType="begin"/>
      </w:r>
      <w:r w:rsidR="00FF327F">
        <w:instrText xml:space="preserve"> STYLEREF 2 \s </w:instrText>
      </w:r>
      <w:r w:rsidR="00FF327F">
        <w:fldChar w:fldCharType="separate"/>
      </w:r>
      <w:r w:rsidR="00FF327F">
        <w:rPr>
          <w:noProof/>
        </w:rPr>
        <w:t>3.2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7</w:t>
      </w:r>
      <w:r w:rsidR="00FF327F">
        <w:fldChar w:fldCharType="end"/>
      </w:r>
      <w:bookmarkEnd w:id="39"/>
      <w:r>
        <w:t xml:space="preserve"> </w:t>
      </w:r>
      <w:r>
        <w:rPr>
          <w:lang w:val="en-US"/>
        </w:rPr>
        <w:t>DFD</w:t>
      </w:r>
      <w:r w:rsidRPr="00C20BE0">
        <w:t xml:space="preserve"> </w:t>
      </w:r>
      <w:r>
        <w:t>декомпозиция процесса построения документа</w:t>
      </w:r>
    </w:p>
    <w:p w14:paraId="665DBA3E" w14:textId="74B8DB43" w:rsidR="00886F1C" w:rsidRPr="00886F1C" w:rsidRDefault="00886F1C" w:rsidP="000C0A08">
      <w:pPr>
        <w:pStyle w:val="a1"/>
        <w:rPr>
          <w:lang w:bidi="ru-RU"/>
        </w:rPr>
      </w:pPr>
      <w:r>
        <w:rPr>
          <w:lang w:bidi="ru-RU"/>
        </w:rPr>
        <w:fldChar w:fldCharType="begin"/>
      </w:r>
      <w:r>
        <w:rPr>
          <w:lang w:bidi="ru-RU"/>
        </w:rPr>
        <w:instrText xml:space="preserve"> REF _Ref35255877 \h </w:instrText>
      </w:r>
      <w:r>
        <w:rPr>
          <w:lang w:bidi="ru-RU"/>
        </w:rPr>
      </w:r>
      <w:r>
        <w:rPr>
          <w:lang w:bidi="ru-RU"/>
        </w:rPr>
        <w:fldChar w:fldCharType="separate"/>
      </w:r>
      <w:r>
        <w:t xml:space="preserve">Рис.  </w:t>
      </w:r>
      <w:r>
        <w:rPr>
          <w:noProof/>
        </w:rPr>
        <w:t>3.2</w:t>
      </w:r>
      <w:r>
        <w:t>.</w:t>
      </w:r>
      <w:r>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lastRenderedPageBreak/>
        <w:drawing>
          <wp:inline distT="0" distB="0" distL="0" distR="0" wp14:anchorId="078BC18F" wp14:editId="2A99B40A">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0E74AFFB" w14:textId="3402D0DA" w:rsidR="00FC46E6" w:rsidRDefault="00C20BE0" w:rsidP="00C20BE0">
      <w:pPr>
        <w:pStyle w:val="a5"/>
      </w:pPr>
      <w:bookmarkStart w:id="40" w:name="_Ref35255877"/>
      <w:r>
        <w:t xml:space="preserve">Рис.  </w:t>
      </w:r>
      <w:r w:rsidR="00FF327F">
        <w:fldChar w:fldCharType="begin"/>
      </w:r>
      <w:r w:rsidR="00FF327F">
        <w:instrText xml:space="preserve"> STYLEREF 2 \s </w:instrText>
      </w:r>
      <w:r w:rsidR="00FF327F">
        <w:fldChar w:fldCharType="separate"/>
      </w:r>
      <w:r w:rsidR="00FF327F">
        <w:rPr>
          <w:noProof/>
        </w:rPr>
        <w:t>3.2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8</w:t>
      </w:r>
      <w:r w:rsidR="00FF327F">
        <w:fldChar w:fldCharType="end"/>
      </w:r>
      <w:bookmarkEnd w:id="40"/>
      <w:r>
        <w:t xml:space="preserve"> </w:t>
      </w:r>
      <w:r>
        <w:rPr>
          <w:lang w:val="en-US"/>
        </w:rPr>
        <w:t>DFD</w:t>
      </w:r>
      <w:r w:rsidRPr="00C20BE0">
        <w:t xml:space="preserve"> </w:t>
      </w:r>
      <w:r>
        <w:t>декомпозиция процесса создания или обновления шаблона</w:t>
      </w:r>
    </w:p>
    <w:p w14:paraId="114AE4BA" w14:textId="38993A4D" w:rsidR="006B783E" w:rsidRPr="006B783E" w:rsidRDefault="006B783E" w:rsidP="000C0A08">
      <w:pPr>
        <w:pStyle w:val="a1"/>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t xml:space="preserve">Рис.  </w:t>
      </w:r>
      <w:r>
        <w:rPr>
          <w:noProof/>
        </w:rPr>
        <w:t>3.2</w:t>
      </w:r>
      <w:r>
        <w:t>.</w:t>
      </w:r>
      <w:r>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8">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0141678F" w:rsidR="00FC46E6" w:rsidRPr="00C20BE0" w:rsidRDefault="00C20BE0" w:rsidP="00C20BE0">
      <w:pPr>
        <w:pStyle w:val="a5"/>
      </w:pPr>
      <w:bookmarkStart w:id="41" w:name="_Ref35256395"/>
      <w:r>
        <w:t xml:space="preserve">Рис.  </w:t>
      </w:r>
      <w:r w:rsidR="00FF327F">
        <w:fldChar w:fldCharType="begin"/>
      </w:r>
      <w:r w:rsidR="00FF327F">
        <w:instrText xml:space="preserve"> STYLEREF 2 \s </w:instrText>
      </w:r>
      <w:r w:rsidR="00FF327F">
        <w:fldChar w:fldCharType="separate"/>
      </w:r>
      <w:r w:rsidR="00FF327F">
        <w:rPr>
          <w:noProof/>
        </w:rPr>
        <w:t>3.2</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9</w:t>
      </w:r>
      <w:r w:rsidR="00FF327F">
        <w:fldChar w:fldCharType="end"/>
      </w:r>
      <w:bookmarkEnd w:id="41"/>
      <w:r>
        <w:t xml:space="preserve"> </w:t>
      </w:r>
      <w:r>
        <w:rPr>
          <w:lang w:val="en-US"/>
        </w:rPr>
        <w:t>DFD</w:t>
      </w:r>
      <w:r w:rsidRPr="00C20BE0">
        <w:t xml:space="preserve"> </w:t>
      </w:r>
      <w:r>
        <w:t>декомпозиция проверки веб-шаблона</w:t>
      </w:r>
    </w:p>
    <w:p w14:paraId="5D4DADD4" w14:textId="571C3DDF" w:rsidR="00DF3E26" w:rsidRDefault="00DF3E26" w:rsidP="00DF3E26">
      <w:pPr>
        <w:pStyle w:val="2"/>
      </w:pPr>
      <w:bookmarkStart w:id="42" w:name="_Toc35123383"/>
      <w:r>
        <w:lastRenderedPageBreak/>
        <w:t>Выбор инструментов</w:t>
      </w:r>
      <w:bookmarkEnd w:id="42"/>
    </w:p>
    <w:p w14:paraId="717E8886" w14:textId="2CBAAF77" w:rsidR="006B783E" w:rsidRDefault="00DA0115" w:rsidP="000C0A08">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0C0A08">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50F03AF7" w:rsidR="009D7443" w:rsidRDefault="009D7443" w:rsidP="009D7443">
      <w:pPr>
        <w:pStyle w:val="af1"/>
        <w:numPr>
          <w:ilvl w:val="0"/>
          <w:numId w:val="39"/>
        </w:numPr>
        <w:tabs>
          <w:tab w:val="left" w:pos="1134"/>
        </w:tabs>
        <w:ind w:left="0" w:firstLine="709"/>
      </w:pPr>
      <w:r>
        <w:t xml:space="preserve">библиотека обработки </w:t>
      </w:r>
      <w:r>
        <w:rPr>
          <w:lang w:val="en-US"/>
        </w:rPr>
        <w:t xml:space="preserve">HTTP </w:t>
      </w:r>
      <w:r>
        <w:t>запросов;</w:t>
      </w:r>
    </w:p>
    <w:p w14:paraId="695A72D5" w14:textId="77777777" w:rsidR="009D7443" w:rsidRDefault="009D7443" w:rsidP="009D7443">
      <w:pPr>
        <w:pStyle w:val="af1"/>
        <w:numPr>
          <w:ilvl w:val="0"/>
          <w:numId w:val="39"/>
        </w:numPr>
        <w:tabs>
          <w:tab w:val="left" w:pos="1134"/>
        </w:tabs>
        <w:ind w:left="0" w:firstLine="709"/>
      </w:pPr>
      <w:r>
        <w:t>библиотека, предоставляющая многопоточную и асинхронную среду выполнения для разрабатываемого приложения;</w:t>
      </w:r>
    </w:p>
    <w:p w14:paraId="2B1308BF" w14:textId="12C4F027" w:rsidR="009D7443" w:rsidRDefault="009D7443" w:rsidP="009D7443">
      <w:pPr>
        <w:pStyle w:val="af1"/>
        <w:numPr>
          <w:ilvl w:val="0"/>
          <w:numId w:val="39"/>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t>;</w:t>
      </w:r>
    </w:p>
    <w:p w14:paraId="283DC576" w14:textId="106F5A28" w:rsidR="009D7443" w:rsidRDefault="009D7443" w:rsidP="009D7443">
      <w:pPr>
        <w:pStyle w:val="af1"/>
        <w:numPr>
          <w:ilvl w:val="0"/>
          <w:numId w:val="39"/>
        </w:numPr>
        <w:tabs>
          <w:tab w:val="left" w:pos="1134"/>
        </w:tabs>
        <w:ind w:left="0" w:firstLine="709"/>
      </w:pPr>
      <w:r>
        <w:t>библиотека шаблонизации.</w:t>
      </w:r>
    </w:p>
    <w:p w14:paraId="1AE26715" w14:textId="3772C7AD" w:rsidR="009D7443" w:rsidRDefault="009D7443" w:rsidP="000C0A08">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0C0A08">
      <w:pPr>
        <w:pStyle w:val="a1"/>
      </w:pPr>
      <w:r>
        <w:lastRenderedPageBreak/>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0C0A08">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0C0A08">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4C8E7A8A" w:rsidR="00904458" w:rsidRDefault="00904458" w:rsidP="00904458">
      <w:pPr>
        <w:pStyle w:val="af1"/>
        <w:numPr>
          <w:ilvl w:val="0"/>
          <w:numId w:val="40"/>
        </w:numPr>
        <w:tabs>
          <w:tab w:val="left" w:pos="1134"/>
        </w:tabs>
        <w:ind w:left="0" w:firstLine="709"/>
      </w:pPr>
      <w:r>
        <w:t>время компиляции программы, которое и без того достаточно большое, становится ещё больше в зависимости от количества шаблонов;</w:t>
      </w:r>
    </w:p>
    <w:p w14:paraId="5C12C6A1" w14:textId="35B2D318" w:rsidR="00904458" w:rsidRDefault="00904458" w:rsidP="00904458">
      <w:pPr>
        <w:pStyle w:val="af1"/>
        <w:numPr>
          <w:ilvl w:val="0"/>
          <w:numId w:val="40"/>
        </w:numPr>
        <w:tabs>
          <w:tab w:val="left" w:pos="1134"/>
        </w:tabs>
        <w:ind w:left="0" w:firstLine="709"/>
      </w:pPr>
      <w:r>
        <w:t>отсутствует возможность динамического добавления или обновления шаблонов.</w:t>
      </w:r>
    </w:p>
    <w:p w14:paraId="28590B19" w14:textId="6A7244D0" w:rsidR="00904458" w:rsidRDefault="00E747AE" w:rsidP="000C0A08">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0C0A08">
      <w:pPr>
        <w:pStyle w:val="a1"/>
      </w:pPr>
      <w:r>
        <w:lastRenderedPageBreak/>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16DC1F" w:rsidR="00E747AE" w:rsidRDefault="00E747AE" w:rsidP="00E747AE">
      <w:pPr>
        <w:pStyle w:val="af1"/>
        <w:numPr>
          <w:ilvl w:val="0"/>
          <w:numId w:val="42"/>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p>
    <w:p w14:paraId="1BF07686" w14:textId="2F04B7E6" w:rsidR="00904458" w:rsidRDefault="00E747AE" w:rsidP="00BA7629">
      <w:pPr>
        <w:pStyle w:val="af1"/>
        <w:numPr>
          <w:ilvl w:val="0"/>
          <w:numId w:val="42"/>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0C0A08">
      <w:pPr>
        <w:pStyle w:val="a1"/>
      </w:pPr>
      <w:r>
        <w:t>В следующем разделе будет описан процесс разработки веб-сервиса, с использование вышеописанных технологий.</w:t>
      </w:r>
    </w:p>
    <w:p w14:paraId="08127409" w14:textId="79C4BCAD" w:rsidR="002C4705" w:rsidRDefault="002C4705" w:rsidP="002C4705">
      <w:pPr>
        <w:pStyle w:val="2"/>
      </w:pPr>
      <w:bookmarkStart w:id="43" w:name="_Toc35123384"/>
      <w:r>
        <w:t>Разработка сервиса</w:t>
      </w:r>
      <w:bookmarkEnd w:id="43"/>
    </w:p>
    <w:p w14:paraId="5F2D95B0" w14:textId="3820AE25" w:rsidR="002043FB" w:rsidRDefault="002043FB" w:rsidP="000C0A08">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459E95B0" w:rsidR="002043FB" w:rsidRDefault="002043FB" w:rsidP="002043FB">
      <w:pPr>
        <w:pStyle w:val="af1"/>
        <w:numPr>
          <w:ilvl w:val="0"/>
          <w:numId w:val="44"/>
        </w:numPr>
        <w:tabs>
          <w:tab w:val="left" w:pos="1134"/>
        </w:tabs>
        <w:ind w:left="0" w:firstLine="709"/>
      </w:pPr>
      <w:r>
        <w:t>разработка серверной части (бэкенда);</w:t>
      </w:r>
    </w:p>
    <w:p w14:paraId="6FE1615E" w14:textId="365815A0" w:rsidR="002043FB" w:rsidRDefault="002043FB" w:rsidP="002043FB">
      <w:pPr>
        <w:pStyle w:val="af1"/>
        <w:numPr>
          <w:ilvl w:val="0"/>
          <w:numId w:val="44"/>
        </w:numPr>
        <w:tabs>
          <w:tab w:val="left" w:pos="1134"/>
        </w:tabs>
        <w:ind w:left="0" w:firstLine="709"/>
      </w:pPr>
      <w:r>
        <w:t>разработка графического интерфейса пользователя (фронтенда).</w:t>
      </w:r>
    </w:p>
    <w:p w14:paraId="742D1B90" w14:textId="78A68B75" w:rsidR="002043FB" w:rsidRDefault="002043FB" w:rsidP="000C0A08">
      <w:pPr>
        <w:pStyle w:val="a1"/>
      </w:pPr>
      <w:r>
        <w:t>Работу над созданием серверной части можно подразбить на отдельные подзадачи:</w:t>
      </w:r>
    </w:p>
    <w:p w14:paraId="2840FD11" w14:textId="78602330" w:rsidR="002043FB" w:rsidRDefault="002043FB" w:rsidP="002043FB">
      <w:pPr>
        <w:pStyle w:val="af1"/>
        <w:numPr>
          <w:ilvl w:val="0"/>
          <w:numId w:val="46"/>
        </w:numPr>
        <w:tabs>
          <w:tab w:val="left" w:pos="1134"/>
        </w:tabs>
        <w:ind w:left="0" w:firstLine="709"/>
      </w:pPr>
      <w:r>
        <w:t>подзадача по созданию модуля шаблонизации, будет являться ядром сервиса;</w:t>
      </w:r>
    </w:p>
    <w:p w14:paraId="325213A2" w14:textId="2E1CE0FC" w:rsidR="002043FB" w:rsidRPr="002043FB" w:rsidRDefault="002043FB" w:rsidP="002043FB">
      <w:pPr>
        <w:pStyle w:val="af1"/>
        <w:numPr>
          <w:ilvl w:val="0"/>
          <w:numId w:val="46"/>
        </w:numPr>
        <w:tabs>
          <w:tab w:val="left" w:pos="1134"/>
        </w:tabs>
        <w:ind w:left="0" w:firstLine="709"/>
      </w:pPr>
      <w:r>
        <w:t xml:space="preserve">подзадача по созданию общего интерфейса обработки ошибок, с учетом спецификации </w:t>
      </w:r>
      <w:r>
        <w:rPr>
          <w:lang w:val="en-US"/>
        </w:rPr>
        <w:t>REST</w:t>
      </w:r>
      <w:r>
        <w:t>;</w:t>
      </w:r>
    </w:p>
    <w:p w14:paraId="14C671C9" w14:textId="6321D5C2" w:rsidR="002043FB" w:rsidRDefault="002043FB" w:rsidP="002043FB">
      <w:pPr>
        <w:pStyle w:val="af1"/>
        <w:numPr>
          <w:ilvl w:val="0"/>
          <w:numId w:val="46"/>
        </w:numPr>
        <w:tabs>
          <w:tab w:val="left" w:pos="1134"/>
        </w:tabs>
        <w:ind w:left="0" w:firstLine="709"/>
      </w:pPr>
      <w:r>
        <w:t>подзадача по созданию модуля работы с файловой системой, а именно реализация базовых возможностей веб-сервера;</w:t>
      </w:r>
    </w:p>
    <w:p w14:paraId="24126080" w14:textId="460C86A2" w:rsidR="002043FB" w:rsidRDefault="002043FB" w:rsidP="002043FB">
      <w:pPr>
        <w:pStyle w:val="af1"/>
        <w:numPr>
          <w:ilvl w:val="0"/>
          <w:numId w:val="46"/>
        </w:numPr>
        <w:tabs>
          <w:tab w:val="left" w:pos="1134"/>
        </w:tabs>
        <w:ind w:left="0" w:firstLine="709"/>
      </w:pPr>
      <w:r>
        <w:t>подзадача по созданию асинхронной многопоточной среды для работы сервиса.</w:t>
      </w:r>
    </w:p>
    <w:p w14:paraId="6995C938" w14:textId="08985C4D" w:rsidR="002043FB" w:rsidRDefault="002043FB" w:rsidP="000C0A08">
      <w:pPr>
        <w:pStyle w:val="a1"/>
      </w:pPr>
      <w:r>
        <w:lastRenderedPageBreak/>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её отличие от мютексов состоит в том, что 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xml:space="preserve">,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0C0A08">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229DEA5F" w:rsidR="00E01639" w:rsidRDefault="00D26FAE" w:rsidP="00D26FAE">
      <w:pPr>
        <w:pStyle w:val="af1"/>
        <w:numPr>
          <w:ilvl w:val="0"/>
          <w:numId w:val="46"/>
        </w:numPr>
        <w:tabs>
          <w:tab w:val="left" w:pos="1134"/>
        </w:tabs>
        <w:ind w:left="0" w:firstLine="709"/>
      </w:pPr>
      <w:r>
        <w:lastRenderedPageBreak/>
        <w:t>ошибка чтения из файла или записи в файл;</w:t>
      </w:r>
    </w:p>
    <w:p w14:paraId="461F68E9" w14:textId="177F2670" w:rsidR="00D26FAE" w:rsidRDefault="00D26FAE" w:rsidP="00D26FAE">
      <w:pPr>
        <w:pStyle w:val="af1"/>
        <w:numPr>
          <w:ilvl w:val="0"/>
          <w:numId w:val="46"/>
        </w:numPr>
        <w:tabs>
          <w:tab w:val="left" w:pos="1134"/>
        </w:tabs>
        <w:ind w:left="0" w:firstLine="709"/>
      </w:pPr>
      <w:r>
        <w:t>ошибка получения запроса от клиента;</w:t>
      </w:r>
    </w:p>
    <w:p w14:paraId="437A5B16" w14:textId="1CF92F36" w:rsidR="00D26FAE" w:rsidRDefault="00D26FAE" w:rsidP="00D26FAE">
      <w:pPr>
        <w:pStyle w:val="af1"/>
        <w:numPr>
          <w:ilvl w:val="0"/>
          <w:numId w:val="46"/>
        </w:numPr>
        <w:tabs>
          <w:tab w:val="left" w:pos="1134"/>
        </w:tabs>
        <w:ind w:left="0" w:firstLine="709"/>
      </w:pPr>
      <w:r>
        <w:t>ошибка валидации данных для шаблонизации;</w:t>
      </w:r>
    </w:p>
    <w:p w14:paraId="32B0F11F" w14:textId="149F1AED" w:rsidR="00D26FAE" w:rsidRDefault="00D26FAE" w:rsidP="00D26FAE">
      <w:pPr>
        <w:pStyle w:val="af1"/>
        <w:numPr>
          <w:ilvl w:val="0"/>
          <w:numId w:val="46"/>
        </w:numPr>
        <w:tabs>
          <w:tab w:val="left" w:pos="1134"/>
        </w:tabs>
        <w:ind w:left="0" w:firstLine="709"/>
      </w:pPr>
      <w:r>
        <w:t>ошибка проверки шаблона на корректность.</w:t>
      </w:r>
    </w:p>
    <w:p w14:paraId="36D8A8E6" w14:textId="790CD3CC" w:rsidR="00D26FAE" w:rsidRDefault="00D26FAE" w:rsidP="000C0A08">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 xml:space="preserve">сделано это всё опять-таки для повышения производительности.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0C0A08">
      <w:pPr>
        <w:pStyle w:val="a1"/>
      </w:pPr>
      <w:r>
        <w:t>Возможность работать с файловой системой необходима для:</w:t>
      </w:r>
    </w:p>
    <w:p w14:paraId="7C263689" w14:textId="1A88FE3E" w:rsidR="000C0A08" w:rsidRDefault="000C0A08" w:rsidP="000C0A08">
      <w:pPr>
        <w:pStyle w:val="af1"/>
        <w:numPr>
          <w:ilvl w:val="0"/>
          <w:numId w:val="47"/>
        </w:numPr>
        <w:tabs>
          <w:tab w:val="left" w:pos="1134"/>
        </w:tabs>
        <w:ind w:left="0" w:firstLine="709"/>
      </w:pPr>
      <w:r>
        <w:t>возможность считывать и записывать файлы шаблонов;</w:t>
      </w:r>
    </w:p>
    <w:p w14:paraId="148E5DED" w14:textId="6940D9FA" w:rsidR="000C0A08" w:rsidRDefault="000C0A08" w:rsidP="000C0A08">
      <w:pPr>
        <w:pStyle w:val="af1"/>
        <w:numPr>
          <w:ilvl w:val="0"/>
          <w:numId w:val="47"/>
        </w:numPr>
        <w:tabs>
          <w:tab w:val="left" w:pos="1134"/>
        </w:tabs>
        <w:ind w:left="0" w:firstLine="709"/>
      </w:pPr>
      <w:r>
        <w:t>возможность обслуживать запросы на получение статических файлов пользовательского интерфейса.</w:t>
      </w:r>
    </w:p>
    <w:p w14:paraId="77F74C65" w14:textId="0DFDAEF6" w:rsidR="000C0A08" w:rsidRDefault="00B77DD7" w:rsidP="000C0A08">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w:t>
      </w:r>
      <w:r>
        <w:lastRenderedPageBreak/>
        <w:t xml:space="preserve">статичные файлы, например, это могут быть </w:t>
      </w:r>
      <w:r>
        <w:rPr>
          <w:lang w:val="en-US"/>
        </w:rPr>
        <w:t>HTML</w:t>
      </w:r>
      <w:r w:rsidRPr="00B77DD7">
        <w:t xml:space="preserve"> </w:t>
      </w:r>
      <w:r>
        <w:t xml:space="preserve">страницы, файл таблицы 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36084104" w:rsidR="00BE6C7D" w:rsidRDefault="00BE6C7D" w:rsidP="000C0A08">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использование </w:t>
      </w:r>
      <w:r w:rsidR="0014663F">
        <w:t xml:space="preserve">ресурсов. </w:t>
      </w:r>
      <w:r w:rsidR="003D2681">
        <w:t xml:space="preserve">Основной механизм работы </w:t>
      </w:r>
      <w:r w:rsidR="003D2681">
        <w:rPr>
          <w:lang w:val="en-US"/>
        </w:rPr>
        <w:t xml:space="preserve">Future </w:t>
      </w:r>
      <w:r w:rsidR="003D2681">
        <w:t>можно описать следующим образом:</w:t>
      </w:r>
    </w:p>
    <w:p w14:paraId="1FB29911" w14:textId="77777777" w:rsidR="00377F82" w:rsidRDefault="00C033FC" w:rsidP="00377F82">
      <w:pPr>
        <w:pStyle w:val="af1"/>
        <w:numPr>
          <w:ilvl w:val="0"/>
          <w:numId w:val="4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377F82">
      <w:pPr>
        <w:pStyle w:val="af1"/>
        <w:numPr>
          <w:ilvl w:val="0"/>
          <w:numId w:val="4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w:t>
      </w:r>
      <w:r w:rsidR="000B096A">
        <w:lastRenderedPageBreak/>
        <w:t xml:space="preserve">возьмётся за исполнение другого вычисления, которое может быть 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377F82">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0B096A">
      <w:pPr>
        <w:pStyle w:val="a1"/>
      </w:pPr>
      <w: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9D402D">
      <w:pPr>
        <w:pStyle w:val="af1"/>
        <w:numPr>
          <w:ilvl w:val="0"/>
          <w:numId w:val="4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9D402D">
      <w:pPr>
        <w:pStyle w:val="af1"/>
        <w:numPr>
          <w:ilvl w:val="0"/>
          <w:numId w:val="49"/>
        </w:numPr>
        <w:tabs>
          <w:tab w:val="left" w:pos="1134"/>
        </w:tabs>
        <w:ind w:left="0" w:firstLine="709"/>
      </w:pPr>
      <w:r>
        <w:t>ознакомление со списком существующих шаблонов;</w:t>
      </w:r>
    </w:p>
    <w:p w14:paraId="332DE0B7" w14:textId="21FF1606" w:rsidR="009D402D" w:rsidRDefault="009D402D" w:rsidP="009D402D">
      <w:pPr>
        <w:pStyle w:val="af1"/>
        <w:numPr>
          <w:ilvl w:val="0"/>
          <w:numId w:val="49"/>
        </w:numPr>
        <w:tabs>
          <w:tab w:val="left" w:pos="1134"/>
        </w:tabs>
        <w:ind w:left="0" w:firstLine="709"/>
      </w:pPr>
      <w:r>
        <w:t>редактирование шаблонов;</w:t>
      </w:r>
    </w:p>
    <w:p w14:paraId="4A30DE59" w14:textId="01367A42" w:rsidR="009D402D" w:rsidRDefault="009D402D" w:rsidP="006D75F2">
      <w:pPr>
        <w:pStyle w:val="af1"/>
        <w:numPr>
          <w:ilvl w:val="0"/>
          <w:numId w:val="49"/>
        </w:numPr>
        <w:tabs>
          <w:tab w:val="left" w:pos="1134"/>
        </w:tabs>
        <w:ind w:left="0" w:firstLine="709"/>
      </w:pPr>
      <w:r>
        <w:t>создание новых шаблонов;</w:t>
      </w:r>
    </w:p>
    <w:p w14:paraId="07F7C543" w14:textId="1A69A133" w:rsidR="009D402D" w:rsidRDefault="006D75F2" w:rsidP="009D402D">
      <w:pPr>
        <w:pStyle w:val="af1"/>
        <w:numPr>
          <w:ilvl w:val="0"/>
          <w:numId w:val="4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9D402D">
      <w:pPr>
        <w:pStyle w:val="af1"/>
        <w:numPr>
          <w:ilvl w:val="0"/>
          <w:numId w:val="4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4A1CD1">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w:t>
      </w:r>
      <w:r w:rsidR="004A1CD1">
        <w:lastRenderedPageBreak/>
        <w:t>приложения</w:t>
      </w:r>
      <w:r>
        <w:t xml:space="preserve"> грузятся с сервера с самого начала, и дальнейшее 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2110F102" w:rsidR="00E87646" w:rsidRPr="00E87646" w:rsidRDefault="00FF327F" w:rsidP="00BD72EB">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BD72EB">
        <w:t xml:space="preserve">Рис.  </w:t>
      </w:r>
      <w:r w:rsidR="00BD72EB">
        <w:rPr>
          <w:noProof/>
        </w:rPr>
        <w:t>3.4</w:t>
      </w:r>
      <w:r w:rsidR="00BD72EB">
        <w:t>.</w:t>
      </w:r>
      <w:r w:rsidR="00BD72EB">
        <w:rPr>
          <w:noProof/>
        </w:rPr>
        <w:t>1</w:t>
      </w:r>
      <w:r w:rsidR="00BD72EB">
        <w:fldChar w:fldCharType="end"/>
      </w:r>
      <w:r w:rsidR="00BD72EB">
        <w:t>. На этой странице имеется панель навигации, 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12BCA101" w:rsidR="004A1CD1" w:rsidRDefault="00FF327F" w:rsidP="00FF327F">
      <w:pPr>
        <w:pStyle w:val="a5"/>
      </w:pPr>
      <w:bookmarkStart w:id="44" w:name="_Ref35449323"/>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w:t>
      </w:r>
      <w:r>
        <w:fldChar w:fldCharType="end"/>
      </w:r>
      <w:bookmarkEnd w:id="44"/>
      <w:r w:rsidRPr="00FF327F">
        <w:t xml:space="preserve"> </w:t>
      </w:r>
      <w:r>
        <w:t xml:space="preserve">Страница по умолчанию, куда попадает </w:t>
      </w:r>
      <w:r w:rsidR="00526F79">
        <w:t>пользователь</w:t>
      </w:r>
    </w:p>
    <w:p w14:paraId="69794C59" w14:textId="77777777" w:rsidR="00526F79" w:rsidRPr="00526F79" w:rsidRDefault="00526F79" w:rsidP="00526F79">
      <w:pPr>
        <w:rPr>
          <w:lang w:bidi="ru-RU"/>
        </w:rPr>
      </w:pPr>
      <w:bookmarkStart w:id="45" w:name="_GoBack"/>
      <w:bookmarkEnd w:id="45"/>
    </w:p>
    <w:p w14:paraId="657491DC" w14:textId="77777777" w:rsidR="00FF327F" w:rsidRDefault="004A1CD1" w:rsidP="00FF327F">
      <w:pPr>
        <w:keepNext/>
      </w:pPr>
      <w:r>
        <w:rPr>
          <w:noProof/>
          <w:lang w:val="en-US" w:eastAsia="en-US"/>
        </w:rPr>
        <w:lastRenderedPageBreak/>
        <w:drawing>
          <wp:inline distT="0" distB="0" distL="0" distR="0" wp14:anchorId="0CDDF5DA" wp14:editId="15A88364">
            <wp:extent cx="5972175" cy="3136900"/>
            <wp:effectExtent l="19050" t="19050" r="28575" b="254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36900"/>
                    </a:xfrm>
                    <a:prstGeom prst="rect">
                      <a:avLst/>
                    </a:prstGeom>
                    <a:ln>
                      <a:solidFill>
                        <a:schemeClr val="tx1"/>
                      </a:solidFill>
                    </a:ln>
                  </pic:spPr>
                </pic:pic>
              </a:graphicData>
            </a:graphic>
          </wp:inline>
        </w:drawing>
      </w:r>
    </w:p>
    <w:p w14:paraId="0C33D315" w14:textId="174464F9" w:rsidR="004A1CD1" w:rsidRDefault="00FF327F" w:rsidP="00FF327F">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2</w:t>
      </w:r>
      <w:r>
        <w:fldChar w:fldCharType="end"/>
      </w:r>
      <w:r>
        <w:t xml:space="preserve"> Интерфейс ввода данных для построения документа</w:t>
      </w:r>
    </w:p>
    <w:p w14:paraId="07AE2CE8" w14:textId="77777777" w:rsidR="00FF327F" w:rsidRDefault="004A1CD1" w:rsidP="00FF327F">
      <w:pPr>
        <w:keepNext/>
      </w:pPr>
      <w:r>
        <w:rPr>
          <w:noProof/>
          <w:lang w:val="en-US" w:eastAsia="en-US"/>
        </w:rPr>
        <w:drawing>
          <wp:inline distT="0" distB="0" distL="0" distR="0" wp14:anchorId="2E5C2B70" wp14:editId="75558684">
            <wp:extent cx="5972175" cy="2939415"/>
            <wp:effectExtent l="19050" t="19050" r="28575" b="133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2939415"/>
                    </a:xfrm>
                    <a:prstGeom prst="rect">
                      <a:avLst/>
                    </a:prstGeom>
                    <a:ln>
                      <a:solidFill>
                        <a:schemeClr val="tx1"/>
                      </a:solidFill>
                    </a:ln>
                  </pic:spPr>
                </pic:pic>
              </a:graphicData>
            </a:graphic>
          </wp:inline>
        </w:drawing>
      </w:r>
    </w:p>
    <w:p w14:paraId="3F4CE23C" w14:textId="42E581EC" w:rsidR="004A1CD1" w:rsidRDefault="00FF327F" w:rsidP="00FF327F">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3</w:t>
      </w:r>
      <w:r>
        <w:fldChar w:fldCharType="end"/>
      </w:r>
      <w:r>
        <w:t xml:space="preserve"> Сгенерированный документ, поверх интерфейса ввода данных</w:t>
      </w:r>
    </w:p>
    <w:p w14:paraId="06A51BDA" w14:textId="77777777" w:rsidR="00FF327F" w:rsidRDefault="004A1CD1" w:rsidP="00FF327F">
      <w:pPr>
        <w:keepNext/>
      </w:pPr>
      <w:r>
        <w:rPr>
          <w:noProof/>
          <w:lang w:val="en-US" w:eastAsia="en-US"/>
        </w:rPr>
        <w:lastRenderedPageBreak/>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2BD49ED0" w:rsidR="004A1CD1" w:rsidRDefault="00FF327F" w:rsidP="00FF327F">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4</w:t>
      </w:r>
      <w:r>
        <w:fldChar w:fldCharType="end"/>
      </w:r>
      <w:r>
        <w:t xml:space="preserve"> Интерфейс со списком существующих шаблонов, и возможностью их редактирования</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4AA93F9B" w14:textId="3511F3D4" w:rsidR="00FF327F" w:rsidRDefault="00FF327F" w:rsidP="00FF327F">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5</w:t>
      </w:r>
      <w:r>
        <w:fldChar w:fldCharType="end"/>
      </w:r>
      <w:r>
        <w:t xml:space="preserve"> Интерфейс создания нового шаблона</w:t>
      </w:r>
    </w:p>
    <w:p w14:paraId="796ED82B" w14:textId="77777777" w:rsidR="00FF327F" w:rsidRDefault="00FF327F" w:rsidP="00FF327F">
      <w:pPr>
        <w:keepNext/>
      </w:pPr>
      <w:r>
        <w:rPr>
          <w:noProof/>
          <w:lang w:val="en-US" w:eastAsia="en-US"/>
        </w:rPr>
        <w:lastRenderedPageBreak/>
        <w:drawing>
          <wp:inline distT="0" distB="0" distL="0" distR="0" wp14:anchorId="0D8057CE" wp14:editId="060AACE8">
            <wp:extent cx="5972175" cy="1995170"/>
            <wp:effectExtent l="19050" t="19050" r="2857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1995170"/>
                    </a:xfrm>
                    <a:prstGeom prst="rect">
                      <a:avLst/>
                    </a:prstGeom>
                    <a:ln>
                      <a:solidFill>
                        <a:schemeClr val="tx1"/>
                      </a:solidFill>
                    </a:ln>
                  </pic:spPr>
                </pic:pic>
              </a:graphicData>
            </a:graphic>
          </wp:inline>
        </w:drawing>
      </w:r>
    </w:p>
    <w:p w14:paraId="589F4BAC" w14:textId="261C9135" w:rsidR="00FF327F" w:rsidRPr="00FF327F" w:rsidRDefault="00FF327F" w:rsidP="00FF327F">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6</w:t>
      </w:r>
      <w:r>
        <w:fldChar w:fldCharType="end"/>
      </w:r>
      <w:r>
        <w:t xml:space="preserve"> Интерфейс для ознакомления с документацией</w:t>
      </w:r>
    </w:p>
    <w:p w14:paraId="7AEC84F3" w14:textId="77777777" w:rsidR="004A1CD1" w:rsidRPr="004A1CD1" w:rsidRDefault="004A1CD1" w:rsidP="004A1CD1"/>
    <w:p w14:paraId="033655A9" w14:textId="77777777" w:rsidR="00BE6C7D" w:rsidRPr="00B77DD7" w:rsidRDefault="00BE6C7D" w:rsidP="000C0A08">
      <w:pPr>
        <w:pStyle w:val="a1"/>
      </w:pPr>
    </w:p>
    <w:p w14:paraId="476C291D" w14:textId="77777777" w:rsidR="000C0A08" w:rsidRPr="001105B0" w:rsidRDefault="000C0A08" w:rsidP="000C0A08">
      <w:pPr>
        <w:pStyle w:val="a1"/>
      </w:pPr>
    </w:p>
    <w:p w14:paraId="321F7FCF" w14:textId="77777777" w:rsidR="00E01639" w:rsidRPr="00E01639" w:rsidRDefault="00E01639" w:rsidP="002043FB">
      <w:pPr>
        <w:pStyle w:val="af1"/>
        <w:tabs>
          <w:tab w:val="left" w:pos="1134"/>
        </w:tabs>
      </w:pPr>
    </w:p>
    <w:p w14:paraId="46FA44D3" w14:textId="18CAE4EB" w:rsidR="002C4705" w:rsidRDefault="002C4705" w:rsidP="002C4705">
      <w:pPr>
        <w:pStyle w:val="2"/>
      </w:pPr>
      <w:bookmarkStart w:id="46" w:name="_Toc35123385"/>
      <w:r>
        <w:t>Результат разработки, оценка производительности</w:t>
      </w:r>
      <w:bookmarkEnd w:id="46"/>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5">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692B47F9" w:rsidR="0085794A" w:rsidRDefault="0085794A" w:rsidP="0085794A">
      <w:pPr>
        <w:pStyle w:val="a5"/>
      </w:pPr>
      <w:r>
        <w:t xml:space="preserve">Рис.  </w:t>
      </w:r>
      <w:r w:rsidR="00FF327F">
        <w:fldChar w:fldCharType="begin"/>
      </w:r>
      <w:r w:rsidR="00FF327F">
        <w:instrText xml:space="preserve"> STYLEREF 2 \s </w:instrText>
      </w:r>
      <w:r w:rsidR="00FF327F">
        <w:fldChar w:fldCharType="separate"/>
      </w:r>
      <w:r w:rsidR="00FF327F">
        <w:rPr>
          <w:noProof/>
        </w:rPr>
        <w:t>3.5</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1</w:t>
      </w:r>
      <w:r w:rsidR="00FF327F">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6">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514B327B" w:rsidR="0085794A" w:rsidRDefault="0085794A" w:rsidP="0085794A">
      <w:pPr>
        <w:pStyle w:val="a5"/>
      </w:pPr>
      <w:r>
        <w:t xml:space="preserve">Рис.  </w:t>
      </w:r>
      <w:r w:rsidR="00FF327F">
        <w:fldChar w:fldCharType="begin"/>
      </w:r>
      <w:r w:rsidR="00FF327F">
        <w:instrText xml:space="preserve"> STYLEREF 2 \s </w:instrText>
      </w:r>
      <w:r w:rsidR="00FF327F">
        <w:fldChar w:fldCharType="separate"/>
      </w:r>
      <w:r w:rsidR="00FF327F">
        <w:rPr>
          <w:noProof/>
        </w:rPr>
        <w:t>3.5</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2</w:t>
      </w:r>
      <w:r w:rsidR="00FF327F">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lastRenderedPageBreak/>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1DBAC3DA" w:rsidR="00A86C49" w:rsidRDefault="00A86C49" w:rsidP="00A86C49">
      <w:pPr>
        <w:pStyle w:val="a5"/>
      </w:pPr>
      <w:r>
        <w:t xml:space="preserve">Рис.  </w:t>
      </w:r>
      <w:r w:rsidR="00FF327F">
        <w:fldChar w:fldCharType="begin"/>
      </w:r>
      <w:r w:rsidR="00FF327F">
        <w:instrText xml:space="preserve"> STYLEREF 2 \s </w:instrText>
      </w:r>
      <w:r w:rsidR="00FF327F">
        <w:fldChar w:fldCharType="separate"/>
      </w:r>
      <w:r w:rsidR="00FF327F">
        <w:rPr>
          <w:noProof/>
        </w:rPr>
        <w:t>3.5</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3</w:t>
      </w:r>
      <w:r w:rsidR="00FF327F">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6A66E9E1" w:rsidR="00A86C49" w:rsidRDefault="00A86C49" w:rsidP="00A86C49">
      <w:pPr>
        <w:pStyle w:val="a5"/>
      </w:pPr>
      <w:r>
        <w:t xml:space="preserve">Рис.  </w:t>
      </w:r>
      <w:r w:rsidR="00FF327F">
        <w:fldChar w:fldCharType="begin"/>
      </w:r>
      <w:r w:rsidR="00FF327F">
        <w:instrText xml:space="preserve"> STYLEREF 2 \s </w:instrText>
      </w:r>
      <w:r w:rsidR="00FF327F">
        <w:fldChar w:fldCharType="separate"/>
      </w:r>
      <w:r w:rsidR="00FF327F">
        <w:rPr>
          <w:noProof/>
        </w:rPr>
        <w:t>3.5</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4</w:t>
      </w:r>
      <w:r w:rsidR="00FF327F">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552883C1" w:rsidR="00A86C49" w:rsidRDefault="00A86C49" w:rsidP="00A86C49">
      <w:pPr>
        <w:pStyle w:val="a5"/>
      </w:pPr>
      <w:r>
        <w:t xml:space="preserve">Рис.  </w:t>
      </w:r>
      <w:r w:rsidR="00FF327F">
        <w:fldChar w:fldCharType="begin"/>
      </w:r>
      <w:r w:rsidR="00FF327F">
        <w:instrText xml:space="preserve"> STYLEREF 2 \s </w:instrText>
      </w:r>
      <w:r w:rsidR="00FF327F">
        <w:fldChar w:fldCharType="separate"/>
      </w:r>
      <w:r w:rsidR="00FF327F">
        <w:rPr>
          <w:noProof/>
        </w:rPr>
        <w:t>3.5</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5</w:t>
      </w:r>
      <w:r w:rsidR="00FF327F">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D08262D" w:rsidR="00A86C49" w:rsidRDefault="00A86C49" w:rsidP="00A86C49">
      <w:pPr>
        <w:pStyle w:val="a5"/>
      </w:pPr>
      <w:r>
        <w:t xml:space="preserve">Рис.  </w:t>
      </w:r>
      <w:r w:rsidR="00FF327F">
        <w:fldChar w:fldCharType="begin"/>
      </w:r>
      <w:r w:rsidR="00FF327F">
        <w:instrText xml:space="preserve"> STYLEREF 2 \s </w:instrText>
      </w:r>
      <w:r w:rsidR="00FF327F">
        <w:fldChar w:fldCharType="separate"/>
      </w:r>
      <w:r w:rsidR="00FF327F">
        <w:rPr>
          <w:noProof/>
        </w:rPr>
        <w:t>3.5</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6</w:t>
      </w:r>
      <w:r w:rsidR="00FF327F">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0F031FC5" w:rsidR="00A86C49" w:rsidRDefault="00A86C49" w:rsidP="00A86C49">
      <w:pPr>
        <w:pStyle w:val="a5"/>
      </w:pPr>
      <w:r>
        <w:t xml:space="preserve">Рис.  </w:t>
      </w:r>
      <w:r w:rsidR="00FF327F">
        <w:fldChar w:fldCharType="begin"/>
      </w:r>
      <w:r w:rsidR="00FF327F">
        <w:instrText xml:space="preserve"> STYLEREF 2 \s </w:instrText>
      </w:r>
      <w:r w:rsidR="00FF327F">
        <w:fldChar w:fldCharType="separate"/>
      </w:r>
      <w:r w:rsidR="00FF327F">
        <w:rPr>
          <w:noProof/>
        </w:rPr>
        <w:t>3.5</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7</w:t>
      </w:r>
      <w:r w:rsidR="00FF327F">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7BF9646B" w:rsidR="00A86C49" w:rsidRDefault="00A86C49" w:rsidP="00A86C49">
      <w:pPr>
        <w:pStyle w:val="a5"/>
      </w:pPr>
      <w:r>
        <w:t xml:space="preserve">Рис.  </w:t>
      </w:r>
      <w:r w:rsidR="00FF327F">
        <w:fldChar w:fldCharType="begin"/>
      </w:r>
      <w:r w:rsidR="00FF327F">
        <w:instrText xml:space="preserve"> STYLEREF 2 \s </w:instrText>
      </w:r>
      <w:r w:rsidR="00FF327F">
        <w:fldChar w:fldCharType="separate"/>
      </w:r>
      <w:r w:rsidR="00FF327F">
        <w:rPr>
          <w:noProof/>
        </w:rPr>
        <w:t>3.5</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8</w:t>
      </w:r>
      <w:r w:rsidR="00FF327F">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lastRenderedPageBreak/>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1E284D10" w:rsidR="00A86C49" w:rsidRDefault="00A86C49" w:rsidP="002277B8">
      <w:pPr>
        <w:pStyle w:val="a5"/>
      </w:pPr>
      <w:r>
        <w:t xml:space="preserve">Рис.  </w:t>
      </w:r>
      <w:r w:rsidR="00FF327F">
        <w:fldChar w:fldCharType="begin"/>
      </w:r>
      <w:r w:rsidR="00FF327F">
        <w:instrText xml:space="preserve"> STYLEREF 2 \s </w:instrText>
      </w:r>
      <w:r w:rsidR="00FF327F">
        <w:fldChar w:fldCharType="separate"/>
      </w:r>
      <w:r w:rsidR="00FF327F">
        <w:rPr>
          <w:noProof/>
        </w:rPr>
        <w:t>3.5</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9</w:t>
      </w:r>
      <w:r w:rsidR="00FF327F">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079107AE" w:rsidR="002277B8" w:rsidRDefault="002277B8" w:rsidP="002277B8">
      <w:pPr>
        <w:pStyle w:val="a5"/>
      </w:pPr>
      <w:r>
        <w:t xml:space="preserve">Рис.  </w:t>
      </w:r>
      <w:r w:rsidR="00FF327F">
        <w:fldChar w:fldCharType="begin"/>
      </w:r>
      <w:r w:rsidR="00FF327F">
        <w:instrText xml:space="preserve"> STYLEREF 2 \s </w:instrText>
      </w:r>
      <w:r w:rsidR="00FF327F">
        <w:fldChar w:fldCharType="separate"/>
      </w:r>
      <w:r w:rsidR="00FF327F">
        <w:rPr>
          <w:noProof/>
        </w:rPr>
        <w:t>3.5</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10</w:t>
      </w:r>
      <w:r w:rsidR="00FF327F">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lastRenderedPageBreak/>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1E18F9B3" w:rsidR="002277B8" w:rsidRDefault="002277B8" w:rsidP="002277B8">
      <w:pPr>
        <w:pStyle w:val="a5"/>
      </w:pPr>
      <w:r>
        <w:t xml:space="preserve">Рис.  </w:t>
      </w:r>
      <w:r w:rsidR="00FF327F">
        <w:fldChar w:fldCharType="begin"/>
      </w:r>
      <w:r w:rsidR="00FF327F">
        <w:instrText xml:space="preserve"> STYLEREF 2 \s </w:instrText>
      </w:r>
      <w:r w:rsidR="00FF327F">
        <w:fldChar w:fldCharType="separate"/>
      </w:r>
      <w:r w:rsidR="00FF327F">
        <w:rPr>
          <w:noProof/>
        </w:rPr>
        <w:t>3.5</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11</w:t>
      </w:r>
      <w:r w:rsidR="00FF327F">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63270469" w:rsidR="002277B8" w:rsidRDefault="002277B8" w:rsidP="002277B8">
      <w:pPr>
        <w:pStyle w:val="a5"/>
      </w:pPr>
      <w:r>
        <w:t xml:space="preserve">Рис.  </w:t>
      </w:r>
      <w:r w:rsidR="00FF327F">
        <w:fldChar w:fldCharType="begin"/>
      </w:r>
      <w:r w:rsidR="00FF327F">
        <w:instrText xml:space="preserve"> STYLEREF 2 \s </w:instrText>
      </w:r>
      <w:r w:rsidR="00FF327F">
        <w:fldChar w:fldCharType="separate"/>
      </w:r>
      <w:r w:rsidR="00FF327F">
        <w:rPr>
          <w:noProof/>
        </w:rPr>
        <w:t>3.5</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12</w:t>
      </w:r>
      <w:r w:rsidR="00FF327F">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3893CF94" w:rsidR="002277B8" w:rsidRPr="002277B8" w:rsidRDefault="002277B8" w:rsidP="002277B8">
      <w:pPr>
        <w:pStyle w:val="a5"/>
      </w:pPr>
      <w:r>
        <w:t xml:space="preserve">Рис.  </w:t>
      </w:r>
      <w:r w:rsidR="00FF327F">
        <w:fldChar w:fldCharType="begin"/>
      </w:r>
      <w:r w:rsidR="00FF327F">
        <w:instrText xml:space="preserve"> STYLEREF 2 \s </w:instrText>
      </w:r>
      <w:r w:rsidR="00FF327F">
        <w:fldChar w:fldCharType="separate"/>
      </w:r>
      <w:r w:rsidR="00FF327F">
        <w:rPr>
          <w:noProof/>
        </w:rPr>
        <w:t>3.5</w:t>
      </w:r>
      <w:r w:rsidR="00FF327F">
        <w:fldChar w:fldCharType="end"/>
      </w:r>
      <w:r w:rsidR="00FF327F">
        <w:t>.</w:t>
      </w:r>
      <w:r w:rsidR="00FF327F">
        <w:fldChar w:fldCharType="begin"/>
      </w:r>
      <w:r w:rsidR="00FF327F">
        <w:instrText xml:space="preserve"> SEQ Рис._ \* ARABIC \s 2 </w:instrText>
      </w:r>
      <w:r w:rsidR="00FF327F">
        <w:fldChar w:fldCharType="separate"/>
      </w:r>
      <w:r w:rsidR="00FF327F">
        <w:rPr>
          <w:noProof/>
        </w:rPr>
        <w:t>13</w:t>
      </w:r>
      <w:r w:rsidR="00FF327F">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47" w:name="_Toc35123386"/>
      <w:r>
        <w:t>Потенциал к масштабированию</w:t>
      </w:r>
      <w:bookmarkEnd w:id="47"/>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48" w:name="_Toc35123387"/>
      <w:r>
        <w:lastRenderedPageBreak/>
        <w:t>ЗАКЛЮЧЕНИЕ</w:t>
      </w:r>
      <w:bookmarkEnd w:id="48"/>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49" w:name="_Toc35123388"/>
      <w:r>
        <w:lastRenderedPageBreak/>
        <w:t>СПИСОК ЛИТЕРАТУРЫ</w:t>
      </w:r>
      <w:bookmarkEnd w:id="49"/>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8"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49"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0"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3E3F02">
      <w:pPr>
        <w:pStyle w:val="af1"/>
        <w:numPr>
          <w:ilvl w:val="0"/>
          <w:numId w:val="13"/>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1"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3E3F02">
      <w:pPr>
        <w:pStyle w:val="af1"/>
        <w:numPr>
          <w:ilvl w:val="0"/>
          <w:numId w:val="13"/>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2"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E02C64">
      <w:pPr>
        <w:pStyle w:val="af1"/>
        <w:numPr>
          <w:ilvl w:val="0"/>
          <w:numId w:val="13"/>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F7FC3">
      <w:pPr>
        <w:pStyle w:val="af1"/>
        <w:numPr>
          <w:ilvl w:val="0"/>
          <w:numId w:val="13"/>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220C33">
      <w:pPr>
        <w:pStyle w:val="af1"/>
        <w:numPr>
          <w:ilvl w:val="0"/>
          <w:numId w:val="13"/>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3"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50" w:name="_Toc35123389"/>
      <w:r>
        <w:lastRenderedPageBreak/>
        <w:t>ПРИЛОЖЕНИЕ</w:t>
      </w:r>
      <w:r w:rsidR="00BF1A40">
        <w:t xml:space="preserve"> А</w:t>
      </w:r>
      <w:r>
        <w:t>.</w:t>
      </w:r>
      <w:bookmarkEnd w:id="50"/>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51" w:name="_Toc35123390"/>
      <w:r>
        <w:lastRenderedPageBreak/>
        <w:t>ПРИЛОЖЕНИЕ Б.</w:t>
      </w:r>
      <w:bookmarkEnd w:id="51"/>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54"/>
      <w:headerReference w:type="first" r:id="rId55"/>
      <w:footerReference w:type="first" r:id="rId56"/>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B96A82" w14:textId="77777777" w:rsidR="001A1751" w:rsidRDefault="001A1751" w:rsidP="005C1C37">
      <w:pPr>
        <w:spacing w:before="0" w:after="0"/>
      </w:pPr>
      <w:r>
        <w:separator/>
      </w:r>
    </w:p>
  </w:endnote>
  <w:endnote w:type="continuationSeparator" w:id="0">
    <w:p w14:paraId="6C96009B" w14:textId="77777777" w:rsidR="001A1751" w:rsidRDefault="001A1751"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E87646" w:rsidRDefault="00E87646"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5320F2" w14:textId="77777777" w:rsidR="001A1751" w:rsidRDefault="001A1751" w:rsidP="005C1C37">
      <w:pPr>
        <w:spacing w:before="0" w:after="0"/>
      </w:pPr>
      <w:r>
        <w:separator/>
      </w:r>
    </w:p>
  </w:footnote>
  <w:footnote w:type="continuationSeparator" w:id="0">
    <w:p w14:paraId="5FE39872" w14:textId="77777777" w:rsidR="001A1751" w:rsidRDefault="001A1751"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3432B89B" w:rsidR="00E87646" w:rsidRDefault="00E87646">
        <w:pPr>
          <w:pStyle w:val="a8"/>
          <w:jc w:val="center"/>
        </w:pPr>
        <w:r>
          <w:fldChar w:fldCharType="begin"/>
        </w:r>
        <w:r>
          <w:instrText>PAGE   \* MERGEFORMAT</w:instrText>
        </w:r>
        <w:r>
          <w:fldChar w:fldCharType="separate"/>
        </w:r>
        <w:r w:rsidR="00526F79">
          <w:rPr>
            <w:noProof/>
          </w:rPr>
          <w:t>59</w:t>
        </w:r>
        <w:r>
          <w:fldChar w:fldCharType="end"/>
        </w:r>
      </w:p>
    </w:sdtContent>
  </w:sdt>
  <w:p w14:paraId="2405D678" w14:textId="77777777" w:rsidR="00E87646" w:rsidRDefault="00E87646">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E87646" w:rsidRDefault="00E87646">
    <w:pPr>
      <w:pStyle w:val="a8"/>
      <w:jc w:val="center"/>
    </w:pPr>
  </w:p>
  <w:p w14:paraId="5AB375AE" w14:textId="77777777" w:rsidR="00E87646" w:rsidRDefault="00E87646">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C584FD2"/>
    <w:multiLevelType w:val="multilevel"/>
    <w:tmpl w:val="41EC887A"/>
    <w:numStyleLink w:val="a"/>
  </w:abstractNum>
  <w:abstractNum w:abstractNumId="4"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73A6A"/>
    <w:multiLevelType w:val="hybridMultilevel"/>
    <w:tmpl w:val="9D72CDD4"/>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02349"/>
    <w:multiLevelType w:val="hybridMultilevel"/>
    <w:tmpl w:val="AB708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E3781"/>
    <w:multiLevelType w:val="hybridMultilevel"/>
    <w:tmpl w:val="0428AC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7D12D8"/>
    <w:multiLevelType w:val="hybridMultilevel"/>
    <w:tmpl w:val="1CB840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3"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C40F3B"/>
    <w:multiLevelType w:val="hybridMultilevel"/>
    <w:tmpl w:val="8826843A"/>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6B031133"/>
    <w:multiLevelType w:val="hybridMultilevel"/>
    <w:tmpl w:val="10BA2E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3E7406B"/>
    <w:multiLevelType w:val="hybridMultilevel"/>
    <w:tmpl w:val="4EC8B34A"/>
    <w:lvl w:ilvl="0" w:tplc="FEC2056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0"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3"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40"/>
  </w:num>
  <w:num w:numId="2">
    <w:abstractNumId w:val="39"/>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num>
  <w:num w:numId="5">
    <w:abstractNumId w:val="3"/>
  </w:num>
  <w:num w:numId="6">
    <w:abstractNumId w:val="39"/>
  </w:num>
  <w:num w:numId="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42"/>
  </w:num>
  <w:num w:numId="10">
    <w:abstractNumId w:val="42"/>
    <w:lvlOverride w:ilvl="0">
      <w:startOverride w:val="1"/>
    </w:lvlOverride>
  </w:num>
  <w:num w:numId="11">
    <w:abstractNumId w:val="20"/>
  </w:num>
  <w:num w:numId="12">
    <w:abstractNumId w:val="4"/>
  </w:num>
  <w:num w:numId="13">
    <w:abstractNumId w:val="6"/>
  </w:num>
  <w:num w:numId="14">
    <w:abstractNumId w:val="36"/>
  </w:num>
  <w:num w:numId="15">
    <w:abstractNumId w:val="27"/>
  </w:num>
  <w:num w:numId="16">
    <w:abstractNumId w:val="29"/>
  </w:num>
  <w:num w:numId="17">
    <w:abstractNumId w:val="10"/>
  </w:num>
  <w:num w:numId="18">
    <w:abstractNumId w:val="25"/>
  </w:num>
  <w:num w:numId="19">
    <w:abstractNumId w:val="2"/>
  </w:num>
  <w:num w:numId="20">
    <w:abstractNumId w:val="35"/>
  </w:num>
  <w:num w:numId="21">
    <w:abstractNumId w:val="11"/>
  </w:num>
  <w:num w:numId="22">
    <w:abstractNumId w:val="8"/>
  </w:num>
  <w:num w:numId="23">
    <w:abstractNumId w:val="19"/>
  </w:num>
  <w:num w:numId="24">
    <w:abstractNumId w:val="30"/>
  </w:num>
  <w:num w:numId="25">
    <w:abstractNumId w:val="33"/>
  </w:num>
  <w:num w:numId="26">
    <w:abstractNumId w:val="13"/>
  </w:num>
  <w:num w:numId="27">
    <w:abstractNumId w:val="14"/>
  </w:num>
  <w:num w:numId="28">
    <w:abstractNumId w:val="23"/>
  </w:num>
  <w:num w:numId="29">
    <w:abstractNumId w:val="38"/>
  </w:num>
  <w:num w:numId="30">
    <w:abstractNumId w:val="24"/>
  </w:num>
  <w:num w:numId="31">
    <w:abstractNumId w:val="0"/>
  </w:num>
  <w:num w:numId="32">
    <w:abstractNumId w:val="5"/>
  </w:num>
  <w:num w:numId="33">
    <w:abstractNumId w:val="28"/>
  </w:num>
  <w:num w:numId="34">
    <w:abstractNumId w:val="41"/>
  </w:num>
  <w:num w:numId="35">
    <w:abstractNumId w:val="9"/>
  </w:num>
  <w:num w:numId="36">
    <w:abstractNumId w:val="37"/>
  </w:num>
  <w:num w:numId="37">
    <w:abstractNumId w:val="22"/>
  </w:num>
  <w:num w:numId="38">
    <w:abstractNumId w:val="12"/>
  </w:num>
  <w:num w:numId="39">
    <w:abstractNumId w:val="32"/>
  </w:num>
  <w:num w:numId="40">
    <w:abstractNumId w:val="18"/>
  </w:num>
  <w:num w:numId="41">
    <w:abstractNumId w:val="21"/>
  </w:num>
  <w:num w:numId="42">
    <w:abstractNumId w:val="43"/>
  </w:num>
  <w:num w:numId="43">
    <w:abstractNumId w:val="26"/>
  </w:num>
  <w:num w:numId="44">
    <w:abstractNumId w:val="1"/>
  </w:num>
  <w:num w:numId="45">
    <w:abstractNumId w:val="15"/>
  </w:num>
  <w:num w:numId="46">
    <w:abstractNumId w:val="17"/>
  </w:num>
  <w:num w:numId="47">
    <w:abstractNumId w:val="16"/>
  </w:num>
  <w:num w:numId="48">
    <w:abstractNumId w:val="44"/>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4AC3"/>
    <w:rsid w:val="00012F4B"/>
    <w:rsid w:val="00014292"/>
    <w:rsid w:val="00027051"/>
    <w:rsid w:val="00043820"/>
    <w:rsid w:val="00044CCF"/>
    <w:rsid w:val="000572B8"/>
    <w:rsid w:val="00060BE8"/>
    <w:rsid w:val="0006528D"/>
    <w:rsid w:val="00066D42"/>
    <w:rsid w:val="000B096A"/>
    <w:rsid w:val="000B7708"/>
    <w:rsid w:val="000C0A08"/>
    <w:rsid w:val="000C4C7B"/>
    <w:rsid w:val="000D64D0"/>
    <w:rsid w:val="000E18E2"/>
    <w:rsid w:val="000F31FF"/>
    <w:rsid w:val="000F7FC3"/>
    <w:rsid w:val="001105B0"/>
    <w:rsid w:val="001247C3"/>
    <w:rsid w:val="00130FB4"/>
    <w:rsid w:val="00131441"/>
    <w:rsid w:val="00133AB4"/>
    <w:rsid w:val="00144B9F"/>
    <w:rsid w:val="0014663F"/>
    <w:rsid w:val="0014795C"/>
    <w:rsid w:val="00156DC5"/>
    <w:rsid w:val="0016083D"/>
    <w:rsid w:val="001619F8"/>
    <w:rsid w:val="00170AD0"/>
    <w:rsid w:val="00194204"/>
    <w:rsid w:val="001A1751"/>
    <w:rsid w:val="001B605B"/>
    <w:rsid w:val="001D6DBD"/>
    <w:rsid w:val="001D738F"/>
    <w:rsid w:val="001E3A8B"/>
    <w:rsid w:val="001E7083"/>
    <w:rsid w:val="001F1EA4"/>
    <w:rsid w:val="002039A2"/>
    <w:rsid w:val="002043FB"/>
    <w:rsid w:val="00206DA0"/>
    <w:rsid w:val="00220C33"/>
    <w:rsid w:val="00226E8C"/>
    <w:rsid w:val="002277B8"/>
    <w:rsid w:val="00246BFC"/>
    <w:rsid w:val="00250416"/>
    <w:rsid w:val="00250E16"/>
    <w:rsid w:val="00254752"/>
    <w:rsid w:val="00290994"/>
    <w:rsid w:val="00292B31"/>
    <w:rsid w:val="002A6F8E"/>
    <w:rsid w:val="002B26B1"/>
    <w:rsid w:val="002C4705"/>
    <w:rsid w:val="002D4DEB"/>
    <w:rsid w:val="00300A4B"/>
    <w:rsid w:val="00327171"/>
    <w:rsid w:val="00335BB8"/>
    <w:rsid w:val="00337D5E"/>
    <w:rsid w:val="00343333"/>
    <w:rsid w:val="00353717"/>
    <w:rsid w:val="00365799"/>
    <w:rsid w:val="00366FB0"/>
    <w:rsid w:val="003734CC"/>
    <w:rsid w:val="00377F82"/>
    <w:rsid w:val="003A3B7C"/>
    <w:rsid w:val="003B2824"/>
    <w:rsid w:val="003C1CFB"/>
    <w:rsid w:val="003D2681"/>
    <w:rsid w:val="003E3F02"/>
    <w:rsid w:val="003E553A"/>
    <w:rsid w:val="00400CD0"/>
    <w:rsid w:val="00407377"/>
    <w:rsid w:val="00410FE7"/>
    <w:rsid w:val="0042017E"/>
    <w:rsid w:val="00425962"/>
    <w:rsid w:val="00440FA8"/>
    <w:rsid w:val="00445A9A"/>
    <w:rsid w:val="0044745A"/>
    <w:rsid w:val="004771BC"/>
    <w:rsid w:val="004861D9"/>
    <w:rsid w:val="00486B31"/>
    <w:rsid w:val="00486C36"/>
    <w:rsid w:val="00497C21"/>
    <w:rsid w:val="004A1CD1"/>
    <w:rsid w:val="004A3C4C"/>
    <w:rsid w:val="004B4D04"/>
    <w:rsid w:val="004C6FCA"/>
    <w:rsid w:val="004E70A8"/>
    <w:rsid w:val="004F44C2"/>
    <w:rsid w:val="0050124B"/>
    <w:rsid w:val="005220DE"/>
    <w:rsid w:val="00526F79"/>
    <w:rsid w:val="00531D0E"/>
    <w:rsid w:val="00536BC8"/>
    <w:rsid w:val="00540A1E"/>
    <w:rsid w:val="00584D01"/>
    <w:rsid w:val="00590D72"/>
    <w:rsid w:val="00597055"/>
    <w:rsid w:val="005B2C30"/>
    <w:rsid w:val="005B3F81"/>
    <w:rsid w:val="005C1C37"/>
    <w:rsid w:val="005E4626"/>
    <w:rsid w:val="005F0C3F"/>
    <w:rsid w:val="00603AD8"/>
    <w:rsid w:val="00604375"/>
    <w:rsid w:val="0060549F"/>
    <w:rsid w:val="006114DA"/>
    <w:rsid w:val="0061170F"/>
    <w:rsid w:val="006225C6"/>
    <w:rsid w:val="00624437"/>
    <w:rsid w:val="00640990"/>
    <w:rsid w:val="00652640"/>
    <w:rsid w:val="0065701D"/>
    <w:rsid w:val="0065787C"/>
    <w:rsid w:val="006612CC"/>
    <w:rsid w:val="00677233"/>
    <w:rsid w:val="00683591"/>
    <w:rsid w:val="006A547E"/>
    <w:rsid w:val="006B6614"/>
    <w:rsid w:val="006B783E"/>
    <w:rsid w:val="006D757C"/>
    <w:rsid w:val="006D75F2"/>
    <w:rsid w:val="006F40E0"/>
    <w:rsid w:val="00703460"/>
    <w:rsid w:val="00706FA3"/>
    <w:rsid w:val="00716658"/>
    <w:rsid w:val="00730E5D"/>
    <w:rsid w:val="00735D6C"/>
    <w:rsid w:val="0073606B"/>
    <w:rsid w:val="00737C14"/>
    <w:rsid w:val="00741138"/>
    <w:rsid w:val="007474F4"/>
    <w:rsid w:val="00767746"/>
    <w:rsid w:val="00774E93"/>
    <w:rsid w:val="007A6C35"/>
    <w:rsid w:val="007B5399"/>
    <w:rsid w:val="007B5A29"/>
    <w:rsid w:val="007C1758"/>
    <w:rsid w:val="007F09DE"/>
    <w:rsid w:val="007F350E"/>
    <w:rsid w:val="007F40BB"/>
    <w:rsid w:val="007F6466"/>
    <w:rsid w:val="00835701"/>
    <w:rsid w:val="00836FD4"/>
    <w:rsid w:val="00852BD9"/>
    <w:rsid w:val="00857631"/>
    <w:rsid w:val="0085794A"/>
    <w:rsid w:val="008634B4"/>
    <w:rsid w:val="008641E2"/>
    <w:rsid w:val="00886F1C"/>
    <w:rsid w:val="008935E8"/>
    <w:rsid w:val="0089738A"/>
    <w:rsid w:val="008A4535"/>
    <w:rsid w:val="008A5E05"/>
    <w:rsid w:val="008B0B0E"/>
    <w:rsid w:val="008C6FE8"/>
    <w:rsid w:val="008E1822"/>
    <w:rsid w:val="008E3F20"/>
    <w:rsid w:val="008E42E0"/>
    <w:rsid w:val="00904458"/>
    <w:rsid w:val="009366D8"/>
    <w:rsid w:val="00937875"/>
    <w:rsid w:val="00942F87"/>
    <w:rsid w:val="00974C67"/>
    <w:rsid w:val="0097598E"/>
    <w:rsid w:val="00993BB2"/>
    <w:rsid w:val="009A0D00"/>
    <w:rsid w:val="009A283E"/>
    <w:rsid w:val="009A7D62"/>
    <w:rsid w:val="009D0434"/>
    <w:rsid w:val="009D402D"/>
    <w:rsid w:val="009D7443"/>
    <w:rsid w:val="009E277F"/>
    <w:rsid w:val="009E35B2"/>
    <w:rsid w:val="009F372D"/>
    <w:rsid w:val="00A156DA"/>
    <w:rsid w:val="00A40FFC"/>
    <w:rsid w:val="00A45237"/>
    <w:rsid w:val="00A45578"/>
    <w:rsid w:val="00A61F20"/>
    <w:rsid w:val="00A76DDB"/>
    <w:rsid w:val="00A86C49"/>
    <w:rsid w:val="00A97D09"/>
    <w:rsid w:val="00AA30EA"/>
    <w:rsid w:val="00AA6908"/>
    <w:rsid w:val="00AA7666"/>
    <w:rsid w:val="00AB3432"/>
    <w:rsid w:val="00AC091A"/>
    <w:rsid w:val="00AE436E"/>
    <w:rsid w:val="00AE64CD"/>
    <w:rsid w:val="00AE6FAC"/>
    <w:rsid w:val="00AF26F7"/>
    <w:rsid w:val="00B0486D"/>
    <w:rsid w:val="00B103DB"/>
    <w:rsid w:val="00B11394"/>
    <w:rsid w:val="00B17A22"/>
    <w:rsid w:val="00B21C16"/>
    <w:rsid w:val="00B36052"/>
    <w:rsid w:val="00B47E63"/>
    <w:rsid w:val="00B508D5"/>
    <w:rsid w:val="00B55AEC"/>
    <w:rsid w:val="00B66977"/>
    <w:rsid w:val="00B671F0"/>
    <w:rsid w:val="00B77DD7"/>
    <w:rsid w:val="00BA3A6F"/>
    <w:rsid w:val="00BA7629"/>
    <w:rsid w:val="00BB46F9"/>
    <w:rsid w:val="00BD2AB1"/>
    <w:rsid w:val="00BD3096"/>
    <w:rsid w:val="00BD72EB"/>
    <w:rsid w:val="00BE6C7D"/>
    <w:rsid w:val="00BF1A40"/>
    <w:rsid w:val="00C01408"/>
    <w:rsid w:val="00C033FC"/>
    <w:rsid w:val="00C14B41"/>
    <w:rsid w:val="00C15909"/>
    <w:rsid w:val="00C2049E"/>
    <w:rsid w:val="00C20BE0"/>
    <w:rsid w:val="00C33C7A"/>
    <w:rsid w:val="00C37D28"/>
    <w:rsid w:val="00C43B8C"/>
    <w:rsid w:val="00C66D68"/>
    <w:rsid w:val="00C67009"/>
    <w:rsid w:val="00C75EA7"/>
    <w:rsid w:val="00C766C1"/>
    <w:rsid w:val="00C766DC"/>
    <w:rsid w:val="00C862F2"/>
    <w:rsid w:val="00C9752A"/>
    <w:rsid w:val="00CB0077"/>
    <w:rsid w:val="00CC7861"/>
    <w:rsid w:val="00CE19DA"/>
    <w:rsid w:val="00CF11D1"/>
    <w:rsid w:val="00CF7DD2"/>
    <w:rsid w:val="00D05AC2"/>
    <w:rsid w:val="00D10288"/>
    <w:rsid w:val="00D13433"/>
    <w:rsid w:val="00D17E9A"/>
    <w:rsid w:val="00D26FAE"/>
    <w:rsid w:val="00D6443D"/>
    <w:rsid w:val="00D65518"/>
    <w:rsid w:val="00D71B78"/>
    <w:rsid w:val="00D838DC"/>
    <w:rsid w:val="00D970B3"/>
    <w:rsid w:val="00D9717E"/>
    <w:rsid w:val="00DA0115"/>
    <w:rsid w:val="00DB7E75"/>
    <w:rsid w:val="00DE1A4C"/>
    <w:rsid w:val="00DF3E26"/>
    <w:rsid w:val="00E00DAB"/>
    <w:rsid w:val="00E01639"/>
    <w:rsid w:val="00E02C64"/>
    <w:rsid w:val="00E31C69"/>
    <w:rsid w:val="00E56EC4"/>
    <w:rsid w:val="00E60D5C"/>
    <w:rsid w:val="00E6279D"/>
    <w:rsid w:val="00E72C2A"/>
    <w:rsid w:val="00E7333F"/>
    <w:rsid w:val="00E747AE"/>
    <w:rsid w:val="00E74BFD"/>
    <w:rsid w:val="00E852E6"/>
    <w:rsid w:val="00E87646"/>
    <w:rsid w:val="00E972AB"/>
    <w:rsid w:val="00EB4856"/>
    <w:rsid w:val="00EC47B4"/>
    <w:rsid w:val="00ED0CF3"/>
    <w:rsid w:val="00ED417C"/>
    <w:rsid w:val="00EE283F"/>
    <w:rsid w:val="00F010A4"/>
    <w:rsid w:val="00F11F9F"/>
    <w:rsid w:val="00F1654C"/>
    <w:rsid w:val="00F23C7B"/>
    <w:rsid w:val="00F37B44"/>
    <w:rsid w:val="00F64574"/>
    <w:rsid w:val="00F96C6C"/>
    <w:rsid w:val="00FA08C6"/>
    <w:rsid w:val="00FA269E"/>
    <w:rsid w:val="00FB06A9"/>
    <w:rsid w:val="00FC029E"/>
    <w:rsid w:val="00FC46E6"/>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0C0A08"/>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handlebarsjs.com/guide/" TargetMode="Externa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dynatrace.com/resources/"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ustache.github.io/mustache.5.html"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fpcomplete.com/blog/2018/11/haskell-and-ru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twig.symfony.com/doc/2.x/internals.html"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medium.com/datadriveninvestor/how-does-memory-allocation-work-in-python-and-other-languages-d2d8a9398543"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B66C2-7AE0-44F7-A61E-F0ED87A1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2916</TotalTime>
  <Pages>1</Pages>
  <Words>11694</Words>
  <Characters>66657</Characters>
  <Application>Microsoft Office Word</Application>
  <DocSecurity>0</DocSecurity>
  <Lines>555</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81</cp:revision>
  <dcterms:created xsi:type="dcterms:W3CDTF">2020-01-28T12:54:00Z</dcterms:created>
  <dcterms:modified xsi:type="dcterms:W3CDTF">2020-03-18T15:44:00Z</dcterms:modified>
</cp:coreProperties>
</file>